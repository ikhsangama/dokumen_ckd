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84D04" w14:textId="14B890E8" w:rsidR="00DB47C3" w:rsidRDefault="005A4380" w:rsidP="005A4380">
      <w:pPr>
        <w:pStyle w:val="Title"/>
        <w:jc w:val="center"/>
        <w:rPr>
          <w:i/>
          <w:sz w:val="28"/>
          <w:szCs w:val="28"/>
        </w:rPr>
      </w:pPr>
      <w:bookmarkStart w:id="0" w:name="_Hlk529016580"/>
      <w:r>
        <w:rPr>
          <w:sz w:val="28"/>
          <w:szCs w:val="28"/>
        </w:rPr>
        <w:t xml:space="preserve">IMPLEMENTASI </w:t>
      </w:r>
      <w:r w:rsidR="00FB71F4" w:rsidRPr="00FB71F4">
        <w:rPr>
          <w:i/>
          <w:sz w:val="28"/>
          <w:szCs w:val="28"/>
        </w:rPr>
        <w:t>DATA MINING</w:t>
      </w:r>
      <w:r w:rsidR="00FB71F4">
        <w:rPr>
          <w:sz w:val="28"/>
          <w:szCs w:val="28"/>
        </w:rPr>
        <w:t xml:space="preserve"> UNTUK IDENTIFIKASI PENYAKIT GINJAL KRONIS (PGK) MENGGUNAKAN K-</w:t>
      </w:r>
      <w:r w:rsidR="00FB71F4">
        <w:rPr>
          <w:i/>
          <w:sz w:val="28"/>
          <w:szCs w:val="28"/>
        </w:rPr>
        <w:t xml:space="preserve">NEAREST NEIGHBOR </w:t>
      </w:r>
      <w:r w:rsidR="00FB71F4">
        <w:rPr>
          <w:sz w:val="28"/>
          <w:szCs w:val="28"/>
        </w:rPr>
        <w:t xml:space="preserve">(KNN) DENGAN </w:t>
      </w:r>
      <w:r w:rsidR="00FB71F4">
        <w:rPr>
          <w:i/>
          <w:sz w:val="28"/>
          <w:szCs w:val="28"/>
        </w:rPr>
        <w:t>BACKWARD ELIMINATION</w:t>
      </w:r>
    </w:p>
    <w:p w14:paraId="69A5E042" w14:textId="77777777" w:rsidR="00F02809" w:rsidRDefault="00F02809" w:rsidP="00F02809">
      <w:pPr>
        <w:jc w:val="center"/>
      </w:pPr>
    </w:p>
    <w:p w14:paraId="5CAF25DF" w14:textId="0F557698" w:rsidR="00F02809" w:rsidRDefault="00F02809" w:rsidP="00F02809">
      <w:pPr>
        <w:jc w:val="center"/>
      </w:pPr>
    </w:p>
    <w:p w14:paraId="5CB3629F" w14:textId="77777777" w:rsidR="00E03C03" w:rsidRDefault="00E03C03" w:rsidP="00F02809">
      <w:pPr>
        <w:jc w:val="center"/>
      </w:pPr>
    </w:p>
    <w:p w14:paraId="45C02408" w14:textId="4FCCC9B0" w:rsidR="00471D5D" w:rsidRDefault="00F02809" w:rsidP="00F02809">
      <w:pPr>
        <w:jc w:val="center"/>
      </w:pPr>
      <w:r w:rsidRPr="000277B6">
        <w:rPr>
          <w:noProof/>
          <w:color w:val="4F81BD" w:themeColor="accent1"/>
          <w:lang w:val="en-GB" w:eastAsia="en-GB"/>
        </w:rPr>
        <w:drawing>
          <wp:inline distT="0" distB="0" distL="0" distR="0" wp14:anchorId="33934EC8" wp14:editId="354223ED">
            <wp:extent cx="904875" cy="1104900"/>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904875" cy="1104900"/>
                    </a:xfrm>
                    <a:prstGeom prst="rect">
                      <a:avLst/>
                    </a:prstGeom>
                    <a:noFill/>
                    <a:ln w="9525">
                      <a:noFill/>
                      <a:miter lim="800000"/>
                      <a:headEnd/>
                      <a:tailEnd/>
                    </a:ln>
                  </pic:spPr>
                </pic:pic>
              </a:graphicData>
            </a:graphic>
          </wp:inline>
        </w:drawing>
      </w:r>
    </w:p>
    <w:p w14:paraId="7E623E8C" w14:textId="1A068A5B" w:rsidR="00F02809" w:rsidRDefault="00F02809" w:rsidP="00F02809">
      <w:pPr>
        <w:jc w:val="center"/>
      </w:pPr>
    </w:p>
    <w:p w14:paraId="07F68487" w14:textId="68DB5533" w:rsidR="00F02809" w:rsidRDefault="00F02809" w:rsidP="00F02809">
      <w:pPr>
        <w:jc w:val="center"/>
      </w:pPr>
    </w:p>
    <w:p w14:paraId="4160692F" w14:textId="77777777" w:rsidR="00E03C03" w:rsidRDefault="00E03C03" w:rsidP="00F02809">
      <w:pPr>
        <w:jc w:val="center"/>
      </w:pPr>
    </w:p>
    <w:p w14:paraId="148F83F3" w14:textId="64341040" w:rsidR="00F02809" w:rsidRDefault="00F02809" w:rsidP="00F02809">
      <w:pPr>
        <w:jc w:val="center"/>
      </w:pPr>
    </w:p>
    <w:p w14:paraId="3C6040CA" w14:textId="77777777" w:rsidR="00931F94" w:rsidRDefault="00931F94" w:rsidP="00F02809">
      <w:pPr>
        <w:jc w:val="center"/>
      </w:pPr>
    </w:p>
    <w:p w14:paraId="1D327096" w14:textId="2500BE67" w:rsidR="00F02809" w:rsidRDefault="00F02809" w:rsidP="00F02809">
      <w:pPr>
        <w:jc w:val="center"/>
        <w:rPr>
          <w:b/>
          <w:sz w:val="28"/>
          <w:szCs w:val="28"/>
        </w:rPr>
      </w:pPr>
      <w:r>
        <w:rPr>
          <w:b/>
          <w:sz w:val="28"/>
          <w:szCs w:val="28"/>
        </w:rPr>
        <w:t>TUGAS AKHIR</w:t>
      </w:r>
    </w:p>
    <w:p w14:paraId="5861ECA1" w14:textId="1A4B7F0C" w:rsidR="00F87CA3" w:rsidRDefault="00F87CA3" w:rsidP="00F02809">
      <w:pPr>
        <w:jc w:val="center"/>
        <w:rPr>
          <w:b/>
          <w:sz w:val="28"/>
          <w:szCs w:val="28"/>
        </w:rPr>
      </w:pPr>
    </w:p>
    <w:p w14:paraId="08C72E33" w14:textId="77777777" w:rsidR="00E03C03" w:rsidRDefault="00E03C03" w:rsidP="00E03C03">
      <w:pPr>
        <w:ind w:firstLine="0"/>
        <w:rPr>
          <w:b/>
          <w:sz w:val="28"/>
          <w:szCs w:val="28"/>
        </w:rPr>
      </w:pPr>
    </w:p>
    <w:p w14:paraId="20308C1F" w14:textId="77777777" w:rsidR="00F87CA3" w:rsidRDefault="00F87CA3" w:rsidP="00F02809">
      <w:pPr>
        <w:jc w:val="center"/>
        <w:rPr>
          <w:b/>
        </w:rPr>
      </w:pPr>
      <w:r>
        <w:rPr>
          <w:b/>
        </w:rPr>
        <w:t xml:space="preserve">Disusun Sebagai Salah Satu Syarat </w:t>
      </w:r>
    </w:p>
    <w:p w14:paraId="15BADFEE" w14:textId="77777777" w:rsidR="00F87CA3" w:rsidRDefault="00F87CA3" w:rsidP="00F02809">
      <w:pPr>
        <w:jc w:val="center"/>
        <w:rPr>
          <w:b/>
        </w:rPr>
      </w:pPr>
      <w:r>
        <w:rPr>
          <w:b/>
        </w:rPr>
        <w:t xml:space="preserve">untuk Memperoleh Gelar Sarjana Komputer </w:t>
      </w:r>
    </w:p>
    <w:p w14:paraId="25FC8982" w14:textId="5C44127F" w:rsidR="00931F94" w:rsidRPr="00E03C03" w:rsidRDefault="00F87CA3" w:rsidP="00E03C03">
      <w:pPr>
        <w:jc w:val="center"/>
        <w:rPr>
          <w:b/>
        </w:rPr>
      </w:pPr>
      <w:r>
        <w:rPr>
          <w:b/>
        </w:rPr>
        <w:t>pada Departemen Ilmu Komputer / Informatika</w:t>
      </w:r>
    </w:p>
    <w:p w14:paraId="018CC9A6" w14:textId="1120927D" w:rsidR="00E03C03" w:rsidRDefault="00E03C03" w:rsidP="00F02809">
      <w:pPr>
        <w:jc w:val="center"/>
        <w:rPr>
          <w:b/>
          <w:sz w:val="28"/>
          <w:szCs w:val="28"/>
        </w:rPr>
      </w:pPr>
    </w:p>
    <w:p w14:paraId="29A08D32" w14:textId="2AAFF9E1" w:rsidR="00E03C03" w:rsidRDefault="00E03C03" w:rsidP="00F02809">
      <w:pPr>
        <w:jc w:val="center"/>
        <w:rPr>
          <w:b/>
          <w:sz w:val="28"/>
          <w:szCs w:val="28"/>
        </w:rPr>
      </w:pPr>
    </w:p>
    <w:p w14:paraId="3C12035B" w14:textId="1A179300" w:rsidR="00E03C03" w:rsidRDefault="00E03C03" w:rsidP="00F02809">
      <w:pPr>
        <w:jc w:val="center"/>
        <w:rPr>
          <w:b/>
          <w:sz w:val="28"/>
          <w:szCs w:val="28"/>
        </w:rPr>
      </w:pPr>
    </w:p>
    <w:p w14:paraId="4B2D0CA9" w14:textId="77777777" w:rsidR="00E03C03" w:rsidRDefault="00E03C03" w:rsidP="00F02809">
      <w:pPr>
        <w:jc w:val="center"/>
        <w:rPr>
          <w:b/>
          <w:sz w:val="28"/>
          <w:szCs w:val="28"/>
        </w:rPr>
      </w:pPr>
    </w:p>
    <w:p w14:paraId="794FAA56" w14:textId="123E3066" w:rsidR="00F02809" w:rsidRDefault="00E03C03" w:rsidP="00F02809">
      <w:pPr>
        <w:jc w:val="center"/>
        <w:rPr>
          <w:b/>
        </w:rPr>
      </w:pPr>
      <w:r>
        <w:rPr>
          <w:b/>
        </w:rPr>
        <w:t>Disusun Oleh:</w:t>
      </w:r>
    </w:p>
    <w:p w14:paraId="76D37704" w14:textId="6A3C60A5" w:rsidR="00E03C03" w:rsidRDefault="00E03C03" w:rsidP="00F02809">
      <w:pPr>
        <w:jc w:val="center"/>
        <w:rPr>
          <w:b/>
        </w:rPr>
      </w:pPr>
      <w:r>
        <w:rPr>
          <w:b/>
        </w:rPr>
        <w:t>IKHSAN WISNUADJI G</w:t>
      </w:r>
    </w:p>
    <w:p w14:paraId="29549833" w14:textId="04FEF928" w:rsidR="00F23415" w:rsidRDefault="00E03C03" w:rsidP="00F02809">
      <w:pPr>
        <w:jc w:val="center"/>
        <w:rPr>
          <w:b/>
        </w:rPr>
      </w:pPr>
      <w:r>
        <w:rPr>
          <w:b/>
        </w:rPr>
        <w:t>24010313130108</w:t>
      </w:r>
      <w:bookmarkEnd w:id="0"/>
      <w:r w:rsidR="00F23415">
        <w:rPr>
          <w:b/>
        </w:rPr>
        <w:br w:type="page"/>
      </w:r>
    </w:p>
    <w:p w14:paraId="6EA0AEC8" w14:textId="3282CA3C" w:rsidR="008050F0" w:rsidRPr="006C5C09" w:rsidRDefault="000B478A" w:rsidP="006C5C09">
      <w:pPr>
        <w:pStyle w:val="Heading1"/>
        <w:numPr>
          <w:ilvl w:val="0"/>
          <w:numId w:val="0"/>
        </w:numPr>
      </w:pPr>
      <w:bookmarkStart w:id="1" w:name="_Toc515830291"/>
      <w:bookmarkStart w:id="2" w:name="_Toc517958707"/>
      <w:bookmarkStart w:id="3" w:name="_GoBack"/>
      <w:bookmarkEnd w:id="3"/>
      <w:r w:rsidRPr="000B478A">
        <w:rPr>
          <w:szCs w:val="28"/>
        </w:rPr>
        <w:lastRenderedPageBreak/>
        <w:t>HALAMAN</w:t>
      </w:r>
      <w:r>
        <w:t xml:space="preserve"> PENGESAHAN</w:t>
      </w:r>
      <w:bookmarkEnd w:id="1"/>
      <w:bookmarkEnd w:id="2"/>
    </w:p>
    <w:p w14:paraId="4BECE9B1" w14:textId="2CF377A3" w:rsidR="008050F0" w:rsidRPr="00004E36" w:rsidRDefault="008050F0" w:rsidP="00004E36">
      <w:pPr>
        <w:spacing w:after="160" w:line="259" w:lineRule="auto"/>
        <w:ind w:firstLine="0"/>
      </w:pPr>
      <w:bookmarkStart w:id="4" w:name="_Hlk529021513"/>
      <w:r>
        <w:t>Yang bertandatangan dibawah ini menyatakan bahwa Proposal Tugas Akhir yang berjudul:</w:t>
      </w:r>
    </w:p>
    <w:p w14:paraId="0B11689A" w14:textId="77777777" w:rsidR="003E2CCD" w:rsidRDefault="008050F0" w:rsidP="00B92A6C">
      <w:pPr>
        <w:spacing w:before="240" w:after="160"/>
        <w:ind w:firstLine="0"/>
        <w:jc w:val="center"/>
        <w:rPr>
          <w:b/>
        </w:rPr>
      </w:pPr>
      <w:r>
        <w:rPr>
          <w:b/>
        </w:rPr>
        <w:t>“</w:t>
      </w:r>
      <w:r w:rsidR="00004E36" w:rsidRPr="003E2CCD">
        <w:rPr>
          <w:rFonts w:ascii="Times New Roman" w:hAnsi="Times New Roman" w:cs="Times New Roman"/>
        </w:rPr>
        <w:t xml:space="preserve">IMPLEMENTASI </w:t>
      </w:r>
      <w:r w:rsidR="00004E36" w:rsidRPr="003E2CCD">
        <w:rPr>
          <w:rFonts w:ascii="Times New Roman" w:hAnsi="Times New Roman" w:cs="Times New Roman"/>
          <w:i/>
        </w:rPr>
        <w:t>DATA MINING</w:t>
      </w:r>
      <w:r w:rsidR="00004E36" w:rsidRPr="003E2CCD">
        <w:rPr>
          <w:rFonts w:ascii="Times New Roman" w:hAnsi="Times New Roman" w:cs="Times New Roman"/>
        </w:rPr>
        <w:t xml:space="preserve"> UNTUK IDENTIFIKASI PENYAKIT GINJAL KRONIS (PGK) MENGGUNAKAN K-</w:t>
      </w:r>
      <w:r w:rsidR="00004E36" w:rsidRPr="003E2CCD">
        <w:rPr>
          <w:rFonts w:ascii="Times New Roman" w:hAnsi="Times New Roman" w:cs="Times New Roman"/>
          <w:i/>
        </w:rPr>
        <w:t xml:space="preserve">NEAREST NEIGHBOR </w:t>
      </w:r>
      <w:r w:rsidR="00004E36" w:rsidRPr="003E2CCD">
        <w:rPr>
          <w:rFonts w:ascii="Times New Roman" w:hAnsi="Times New Roman" w:cs="Times New Roman"/>
        </w:rPr>
        <w:t xml:space="preserve">(KNN) DENGAN </w:t>
      </w:r>
      <w:r w:rsidR="00004E36" w:rsidRPr="003E2CCD">
        <w:rPr>
          <w:rFonts w:ascii="Times New Roman" w:hAnsi="Times New Roman" w:cs="Times New Roman"/>
          <w:i/>
        </w:rPr>
        <w:t>BACKWARD ELIMINATION</w:t>
      </w:r>
      <w:r>
        <w:rPr>
          <w:b/>
        </w:rPr>
        <w:t>”</w:t>
      </w:r>
    </w:p>
    <w:p w14:paraId="68443D79" w14:textId="77777777" w:rsidR="003E2CCD" w:rsidRDefault="003E2CCD" w:rsidP="00B92A6C">
      <w:pPr>
        <w:spacing w:before="240" w:after="160"/>
        <w:ind w:firstLine="0"/>
        <w:jc w:val="center"/>
        <w:rPr>
          <w:b/>
        </w:rPr>
      </w:pPr>
    </w:p>
    <w:p w14:paraId="686408F5" w14:textId="77777777" w:rsidR="003E2CCD" w:rsidRDefault="003E2CCD" w:rsidP="00B92A6C">
      <w:pPr>
        <w:spacing w:before="240" w:after="160"/>
        <w:ind w:firstLine="0"/>
      </w:pPr>
      <w:r>
        <w:t>Dipersiapkan dan disusun oleh:</w:t>
      </w:r>
    </w:p>
    <w:p w14:paraId="610945C1" w14:textId="77777777" w:rsidR="003E2CCD" w:rsidRDefault="003E2CCD" w:rsidP="00B92A6C">
      <w:pPr>
        <w:spacing w:before="240" w:after="160"/>
        <w:ind w:firstLine="0"/>
      </w:pPr>
      <w:r>
        <w:rPr>
          <w:b/>
        </w:rPr>
        <w:tab/>
      </w:r>
      <w:r w:rsidRPr="003E2CCD">
        <w:t>Nama</w:t>
      </w:r>
      <w:r>
        <w:tab/>
      </w:r>
      <w:r>
        <w:tab/>
        <w:t>: Ikhsan Wisnuadji Gamadarenda</w:t>
      </w:r>
    </w:p>
    <w:p w14:paraId="50238137" w14:textId="77777777" w:rsidR="003E2CCD" w:rsidRDefault="003E2CCD" w:rsidP="00B92A6C">
      <w:pPr>
        <w:spacing w:before="240" w:after="160"/>
        <w:ind w:firstLine="0"/>
      </w:pPr>
      <w:r>
        <w:tab/>
        <w:t>NIM</w:t>
      </w:r>
      <w:r>
        <w:tab/>
      </w:r>
      <w:r>
        <w:tab/>
        <w:t>: 24010313130108</w:t>
      </w:r>
    </w:p>
    <w:p w14:paraId="7E8AF903" w14:textId="77777777" w:rsidR="00B92A6C" w:rsidRDefault="003E2CCD" w:rsidP="00B92A6C">
      <w:pPr>
        <w:spacing w:before="240" w:after="160"/>
        <w:ind w:firstLine="0"/>
      </w:pPr>
      <w:r>
        <w:t>Telah disahkan sebagai Proposal Tugas Akhir</w:t>
      </w:r>
      <w:r w:rsidR="00126BF7">
        <w:t xml:space="preserve"> yang merupakan salah satu syarat untuk memperoleh gelar Sarjana Komputer</w:t>
      </w:r>
      <w:r w:rsidR="00B92A6C">
        <w:t>.</w:t>
      </w:r>
    </w:p>
    <w:p w14:paraId="6289D480" w14:textId="77777777" w:rsidR="0009114A" w:rsidRDefault="0009114A" w:rsidP="00B92A6C">
      <w:pPr>
        <w:spacing w:before="240" w:after="160"/>
        <w:ind w:firstLine="0"/>
      </w:pPr>
    </w:p>
    <w:p w14:paraId="418A58EF" w14:textId="75FB3844" w:rsidR="0009114A" w:rsidRDefault="0009114A" w:rsidP="00B168F3">
      <w:pPr>
        <w:spacing w:before="240" w:after="160"/>
        <w:ind w:left="5670" w:firstLine="0"/>
      </w:pPr>
      <w:r>
        <w:t xml:space="preserve">Semarang, </w:t>
      </w:r>
      <w:r w:rsidR="0041312B">
        <w:t>7</w:t>
      </w:r>
      <w:r>
        <w:t xml:space="preserve"> </w:t>
      </w:r>
      <w:r w:rsidR="00864E75">
        <w:t>Juni</w:t>
      </w:r>
      <w:r>
        <w:t xml:space="preserve"> 2018</w:t>
      </w:r>
    </w:p>
    <w:tbl>
      <w:tblPr>
        <w:tblW w:w="8962" w:type="dxa"/>
        <w:tblLook w:val="04A0" w:firstRow="1" w:lastRow="0" w:firstColumn="1" w:lastColumn="0" w:noHBand="0" w:noVBand="1"/>
      </w:tblPr>
      <w:tblGrid>
        <w:gridCol w:w="4320"/>
        <w:gridCol w:w="1276"/>
        <w:gridCol w:w="3366"/>
      </w:tblGrid>
      <w:tr w:rsidR="00B16204" w:rsidRPr="006F140C" w14:paraId="499CB679" w14:textId="77777777" w:rsidTr="0025346D">
        <w:trPr>
          <w:gridAfter w:val="2"/>
          <w:wAfter w:w="4642" w:type="dxa"/>
        </w:trPr>
        <w:tc>
          <w:tcPr>
            <w:tcW w:w="4320" w:type="dxa"/>
            <w:shd w:val="clear" w:color="auto" w:fill="auto"/>
          </w:tcPr>
          <w:p w14:paraId="6C6068AD" w14:textId="77777777" w:rsidR="006F140C" w:rsidRPr="006F140C" w:rsidRDefault="006F140C" w:rsidP="006F140C">
            <w:pPr>
              <w:spacing w:after="200"/>
              <w:ind w:firstLine="0"/>
              <w:rPr>
                <w:rFonts w:ascii="Times New Roman" w:eastAsia="Calibri" w:hAnsi="Times New Roman" w:cs="Times New Roman"/>
                <w:szCs w:val="22"/>
                <w:lang w:val="id-ID"/>
              </w:rPr>
            </w:pPr>
          </w:p>
        </w:tc>
      </w:tr>
      <w:tr w:rsidR="006C5C09" w:rsidRPr="006F140C" w14:paraId="7E0B92D3" w14:textId="77777777" w:rsidTr="0025346D">
        <w:trPr>
          <w:gridAfter w:val="2"/>
          <w:wAfter w:w="4642" w:type="dxa"/>
        </w:trPr>
        <w:tc>
          <w:tcPr>
            <w:tcW w:w="4320" w:type="dxa"/>
            <w:shd w:val="clear" w:color="auto" w:fill="auto"/>
          </w:tcPr>
          <w:p w14:paraId="6F933956" w14:textId="77777777" w:rsidR="006C5C09" w:rsidRPr="006F140C" w:rsidRDefault="006C5C09" w:rsidP="006F140C">
            <w:pPr>
              <w:spacing w:after="200"/>
              <w:ind w:firstLine="0"/>
              <w:rPr>
                <w:rFonts w:ascii="Times New Roman" w:eastAsia="Calibri" w:hAnsi="Times New Roman" w:cs="Times New Roman"/>
                <w:szCs w:val="22"/>
                <w:lang w:val="id-ID"/>
              </w:rPr>
            </w:pPr>
          </w:p>
        </w:tc>
      </w:tr>
      <w:tr w:rsidR="00B16204" w:rsidRPr="006F140C" w14:paraId="7B7B6CA6" w14:textId="77777777" w:rsidTr="0025346D">
        <w:tc>
          <w:tcPr>
            <w:tcW w:w="4320" w:type="dxa"/>
            <w:shd w:val="clear" w:color="auto" w:fill="auto"/>
          </w:tcPr>
          <w:p w14:paraId="1C112317" w14:textId="77777777" w:rsidR="006F140C" w:rsidRPr="006F140C" w:rsidRDefault="006F140C" w:rsidP="006F140C">
            <w:pPr>
              <w:spacing w:after="200"/>
              <w:ind w:firstLine="0"/>
              <w:rPr>
                <w:rFonts w:ascii="Times New Roman" w:eastAsia="Calibri" w:hAnsi="Times New Roman" w:cs="Times New Roman"/>
                <w:szCs w:val="22"/>
                <w:lang w:val="id-ID"/>
              </w:rPr>
            </w:pPr>
            <w:r w:rsidRPr="006F140C">
              <w:rPr>
                <w:rFonts w:ascii="Times New Roman" w:eastAsia="Calibri" w:hAnsi="Times New Roman" w:cs="Times New Roman"/>
                <w:szCs w:val="22"/>
                <w:lang w:val="id-ID"/>
              </w:rPr>
              <w:t>Mengetahui,</w:t>
            </w:r>
          </w:p>
          <w:p w14:paraId="587BE8BE" w14:textId="77777777" w:rsidR="006F140C" w:rsidRPr="006F140C" w:rsidRDefault="006F140C" w:rsidP="006F140C">
            <w:pPr>
              <w:spacing w:after="200"/>
              <w:ind w:right="972" w:firstLine="0"/>
              <w:rPr>
                <w:rFonts w:ascii="Times New Roman" w:eastAsia="Calibri" w:hAnsi="Times New Roman" w:cs="Times New Roman"/>
                <w:szCs w:val="22"/>
                <w:lang w:val="id-ID"/>
              </w:rPr>
            </w:pPr>
            <w:r w:rsidRPr="006F140C">
              <w:rPr>
                <w:rFonts w:ascii="Times New Roman" w:eastAsia="Calibri" w:hAnsi="Times New Roman" w:cs="Times New Roman"/>
                <w:szCs w:val="22"/>
                <w:lang w:val="id-ID"/>
              </w:rPr>
              <w:t>Ketua Departemen Ilmu Komputer/Informatika</w:t>
            </w:r>
          </w:p>
          <w:p w14:paraId="249CB47D" w14:textId="77777777" w:rsidR="006F140C" w:rsidRPr="006F140C" w:rsidRDefault="006F140C" w:rsidP="006F140C">
            <w:pPr>
              <w:spacing w:after="200"/>
              <w:ind w:firstLine="0"/>
              <w:jc w:val="center"/>
              <w:rPr>
                <w:rFonts w:ascii="Times New Roman" w:eastAsia="Calibri" w:hAnsi="Times New Roman" w:cs="Times New Roman"/>
                <w:szCs w:val="22"/>
                <w:lang w:val="id-ID"/>
              </w:rPr>
            </w:pPr>
          </w:p>
          <w:p w14:paraId="2AC4F5BB" w14:textId="77777777" w:rsidR="006F140C" w:rsidRPr="006F140C" w:rsidRDefault="006F140C" w:rsidP="006F140C">
            <w:pPr>
              <w:spacing w:after="200"/>
              <w:ind w:firstLine="0"/>
              <w:jc w:val="center"/>
              <w:rPr>
                <w:rFonts w:ascii="Times New Roman" w:eastAsia="Calibri" w:hAnsi="Times New Roman" w:cs="Times New Roman"/>
                <w:szCs w:val="22"/>
                <w:lang w:val="id-ID"/>
              </w:rPr>
            </w:pPr>
          </w:p>
          <w:p w14:paraId="400233C5" w14:textId="77777777" w:rsidR="00B16204" w:rsidRPr="006F140C" w:rsidRDefault="00B16204" w:rsidP="00B16204">
            <w:pPr>
              <w:ind w:firstLine="0"/>
              <w:jc w:val="left"/>
              <w:rPr>
                <w:rFonts w:ascii="Times New Roman" w:eastAsia="Calibri" w:hAnsi="Times New Roman" w:cs="Times New Roman"/>
                <w:u w:val="single"/>
                <w:lang w:val="en-ID"/>
              </w:rPr>
            </w:pPr>
            <w:r w:rsidRPr="006F140C">
              <w:rPr>
                <w:rFonts w:ascii="Times New Roman" w:eastAsia="Calibri" w:hAnsi="Times New Roman" w:cs="Times New Roman"/>
                <w:u w:val="single"/>
                <w:lang w:val="en-ID"/>
              </w:rPr>
              <w:t xml:space="preserve">Dr. Retno Kusumaningrum, </w:t>
            </w:r>
            <w:proofErr w:type="gramStart"/>
            <w:r w:rsidRPr="006F140C">
              <w:rPr>
                <w:rFonts w:ascii="Times New Roman" w:eastAsia="Calibri" w:hAnsi="Times New Roman" w:cs="Times New Roman"/>
                <w:u w:val="single"/>
                <w:lang w:val="en-ID"/>
              </w:rPr>
              <w:t>S.Si</w:t>
            </w:r>
            <w:proofErr w:type="gramEnd"/>
            <w:r w:rsidRPr="006F140C">
              <w:rPr>
                <w:rFonts w:ascii="Times New Roman" w:eastAsia="Calibri" w:hAnsi="Times New Roman" w:cs="Times New Roman"/>
                <w:u w:val="single"/>
                <w:lang w:val="en-ID"/>
              </w:rPr>
              <w:t>, M.Kom</w:t>
            </w:r>
          </w:p>
          <w:p w14:paraId="6113C400" w14:textId="2F88EB0D" w:rsidR="006F140C" w:rsidRPr="006F140C" w:rsidRDefault="00B16204" w:rsidP="00B16204">
            <w:pPr>
              <w:spacing w:after="200"/>
              <w:ind w:firstLine="0"/>
              <w:rPr>
                <w:rFonts w:ascii="Times New Roman" w:eastAsia="Calibri" w:hAnsi="Times New Roman" w:cs="Times New Roman"/>
                <w:szCs w:val="22"/>
                <w:lang w:val="id-ID"/>
              </w:rPr>
            </w:pPr>
            <w:r w:rsidRPr="006F140C">
              <w:rPr>
                <w:rFonts w:ascii="Times New Roman" w:eastAsia="Calibri" w:hAnsi="Times New Roman" w:cs="Times New Roman"/>
                <w:lang w:val="en-ID"/>
              </w:rPr>
              <w:t>NIP. 198104202005012001</w:t>
            </w:r>
          </w:p>
        </w:tc>
        <w:tc>
          <w:tcPr>
            <w:tcW w:w="1276" w:type="dxa"/>
            <w:shd w:val="clear" w:color="auto" w:fill="auto"/>
          </w:tcPr>
          <w:p w14:paraId="4E530F43" w14:textId="77777777" w:rsidR="006F140C" w:rsidRPr="006F140C" w:rsidRDefault="006F140C" w:rsidP="006F140C">
            <w:pPr>
              <w:spacing w:after="200"/>
              <w:ind w:firstLine="0"/>
              <w:jc w:val="center"/>
              <w:rPr>
                <w:rFonts w:ascii="Times New Roman" w:eastAsia="Calibri" w:hAnsi="Times New Roman" w:cs="Times New Roman"/>
                <w:szCs w:val="22"/>
                <w:lang w:val="id-ID"/>
              </w:rPr>
            </w:pPr>
            <w:r w:rsidRPr="006F140C">
              <w:rPr>
                <w:rFonts w:ascii="Times New Roman" w:eastAsia="Calibri" w:hAnsi="Times New Roman" w:cs="Times New Roman"/>
                <w:szCs w:val="22"/>
                <w:lang w:val="id-ID"/>
              </w:rPr>
              <w:br/>
            </w:r>
          </w:p>
        </w:tc>
        <w:tc>
          <w:tcPr>
            <w:tcW w:w="3366" w:type="dxa"/>
            <w:shd w:val="clear" w:color="auto" w:fill="auto"/>
          </w:tcPr>
          <w:p w14:paraId="637D6051" w14:textId="77777777" w:rsidR="006F140C" w:rsidRPr="006F140C" w:rsidRDefault="006F140C" w:rsidP="006F140C">
            <w:pPr>
              <w:spacing w:after="200"/>
              <w:ind w:firstLine="0"/>
              <w:rPr>
                <w:rFonts w:ascii="Times New Roman" w:eastAsia="Calibri" w:hAnsi="Times New Roman" w:cs="Times New Roman"/>
                <w:szCs w:val="22"/>
                <w:lang w:val="id-ID"/>
              </w:rPr>
            </w:pPr>
            <w:r w:rsidRPr="006F140C">
              <w:rPr>
                <w:rFonts w:ascii="Times New Roman" w:eastAsia="Calibri" w:hAnsi="Times New Roman" w:cs="Times New Roman"/>
                <w:szCs w:val="22"/>
                <w:lang w:val="id-ID"/>
              </w:rPr>
              <w:t>Menyetujui,</w:t>
            </w:r>
          </w:p>
          <w:p w14:paraId="25305E64" w14:textId="77777777" w:rsidR="006F140C" w:rsidRDefault="006F140C" w:rsidP="006F140C">
            <w:pPr>
              <w:spacing w:after="200"/>
              <w:ind w:firstLine="0"/>
              <w:rPr>
                <w:rFonts w:ascii="Times New Roman" w:eastAsia="Calibri" w:hAnsi="Times New Roman" w:cs="Times New Roman"/>
                <w:szCs w:val="22"/>
                <w:lang w:val="id-ID"/>
              </w:rPr>
            </w:pPr>
            <w:r w:rsidRPr="006F140C">
              <w:rPr>
                <w:rFonts w:ascii="Times New Roman" w:eastAsia="Calibri" w:hAnsi="Times New Roman" w:cs="Times New Roman"/>
                <w:szCs w:val="22"/>
                <w:lang w:val="id-ID"/>
              </w:rPr>
              <w:t>Dosen Pembimbing,</w:t>
            </w:r>
          </w:p>
          <w:p w14:paraId="30F0B038" w14:textId="77777777" w:rsidR="0025346D" w:rsidRDefault="0025346D" w:rsidP="0025346D">
            <w:pPr>
              <w:ind w:firstLine="0"/>
              <w:jc w:val="left"/>
              <w:rPr>
                <w:rFonts w:ascii="Times New Roman" w:eastAsia="Calibri" w:hAnsi="Times New Roman" w:cs="Times New Roman"/>
                <w:u w:val="single"/>
                <w:lang w:val="en-ID"/>
              </w:rPr>
            </w:pPr>
          </w:p>
          <w:p w14:paraId="07C7144D" w14:textId="77777777" w:rsidR="0025346D" w:rsidRDefault="0025346D" w:rsidP="0025346D">
            <w:pPr>
              <w:ind w:firstLine="0"/>
              <w:jc w:val="left"/>
              <w:rPr>
                <w:rFonts w:ascii="Times New Roman" w:eastAsia="Calibri" w:hAnsi="Times New Roman" w:cs="Times New Roman"/>
                <w:u w:val="single"/>
                <w:lang w:val="en-ID"/>
              </w:rPr>
            </w:pPr>
          </w:p>
          <w:p w14:paraId="0EA51817" w14:textId="77777777" w:rsidR="0025346D" w:rsidRDefault="0025346D" w:rsidP="0025346D">
            <w:pPr>
              <w:ind w:firstLine="0"/>
              <w:jc w:val="left"/>
              <w:rPr>
                <w:rFonts w:ascii="Times New Roman" w:eastAsia="Calibri" w:hAnsi="Times New Roman" w:cs="Times New Roman"/>
                <w:u w:val="single"/>
                <w:lang w:val="en-ID"/>
              </w:rPr>
            </w:pPr>
          </w:p>
          <w:p w14:paraId="1E5917A4" w14:textId="77777777" w:rsidR="0025346D" w:rsidRDefault="0025346D" w:rsidP="0025346D">
            <w:pPr>
              <w:ind w:firstLine="0"/>
              <w:jc w:val="left"/>
              <w:rPr>
                <w:rFonts w:ascii="Times New Roman" w:eastAsia="Calibri" w:hAnsi="Times New Roman" w:cs="Times New Roman"/>
                <w:u w:val="single"/>
                <w:lang w:val="en-ID"/>
              </w:rPr>
            </w:pPr>
          </w:p>
          <w:p w14:paraId="4BA1F62C" w14:textId="4419DFB6" w:rsidR="0025346D" w:rsidRPr="006F140C" w:rsidRDefault="0025346D" w:rsidP="0025346D">
            <w:pPr>
              <w:ind w:firstLine="0"/>
              <w:jc w:val="left"/>
              <w:rPr>
                <w:rFonts w:ascii="Times New Roman" w:eastAsia="Calibri" w:hAnsi="Times New Roman" w:cs="Times New Roman"/>
                <w:u w:val="single"/>
                <w:lang w:val="en-ID"/>
              </w:rPr>
            </w:pPr>
            <w:bookmarkStart w:id="5" w:name="_Hlk515833960"/>
            <w:bookmarkStart w:id="6" w:name="_Hlk515834949"/>
            <w:r w:rsidRPr="006F140C">
              <w:rPr>
                <w:rFonts w:ascii="Times New Roman" w:eastAsia="Calibri" w:hAnsi="Times New Roman" w:cs="Times New Roman"/>
                <w:u w:val="single"/>
                <w:lang w:val="en-ID"/>
              </w:rPr>
              <w:t>Indra Waspada, ST, MT</w:t>
            </w:r>
            <w:r w:rsidR="00ED6660">
              <w:rPr>
                <w:rFonts w:ascii="Times New Roman" w:eastAsia="Calibri" w:hAnsi="Times New Roman" w:cs="Times New Roman"/>
                <w:u w:val="single"/>
                <w:lang w:val="en-ID"/>
              </w:rPr>
              <w:t>I</w:t>
            </w:r>
          </w:p>
          <w:p w14:paraId="5BE5019B" w14:textId="1F6DD9A4" w:rsidR="0025346D" w:rsidRPr="006F140C" w:rsidRDefault="0025346D" w:rsidP="0025346D">
            <w:pPr>
              <w:spacing w:after="200"/>
              <w:ind w:firstLine="0"/>
              <w:rPr>
                <w:rFonts w:ascii="Times New Roman" w:eastAsia="Calibri" w:hAnsi="Times New Roman" w:cs="Times New Roman"/>
                <w:szCs w:val="22"/>
                <w:lang w:val="id-ID"/>
              </w:rPr>
            </w:pPr>
            <w:bookmarkStart w:id="7" w:name="_Hlk515833989"/>
            <w:bookmarkEnd w:id="5"/>
            <w:r w:rsidRPr="006F140C">
              <w:rPr>
                <w:rFonts w:ascii="Times New Roman" w:eastAsia="Calibri" w:hAnsi="Times New Roman" w:cs="Times New Roman"/>
                <w:lang w:val="en-ID"/>
              </w:rPr>
              <w:t>NIP. 197902122008121002</w:t>
            </w:r>
            <w:bookmarkEnd w:id="6"/>
            <w:bookmarkEnd w:id="7"/>
          </w:p>
        </w:tc>
      </w:tr>
    </w:tbl>
    <w:p w14:paraId="12B77252" w14:textId="57A4E2F3" w:rsidR="0027067F" w:rsidRDefault="0066588D" w:rsidP="0066588D">
      <w:pPr>
        <w:pStyle w:val="Heading1"/>
        <w:numPr>
          <w:ilvl w:val="0"/>
          <w:numId w:val="0"/>
        </w:numPr>
      </w:pPr>
      <w:bookmarkStart w:id="8" w:name="_Toc515830292"/>
      <w:bookmarkStart w:id="9" w:name="_Toc517958708"/>
      <w:bookmarkEnd w:id="4"/>
      <w:r>
        <w:lastRenderedPageBreak/>
        <w:t>DAFTAR ISI</w:t>
      </w:r>
      <w:bookmarkEnd w:id="8"/>
      <w:bookmarkEnd w:id="9"/>
    </w:p>
    <w:sdt>
      <w:sdtPr>
        <w:rPr>
          <w:rFonts w:asciiTheme="minorHAnsi" w:eastAsiaTheme="minorHAnsi" w:hAnsiTheme="minorHAnsi" w:cstheme="minorBidi"/>
          <w:color w:val="auto"/>
          <w:sz w:val="24"/>
          <w:szCs w:val="24"/>
        </w:rPr>
        <w:id w:val="-1560937676"/>
        <w:docPartObj>
          <w:docPartGallery w:val="Table of Contents"/>
          <w:docPartUnique/>
        </w:docPartObj>
      </w:sdtPr>
      <w:sdtEndPr>
        <w:rPr>
          <w:b/>
          <w:bCs/>
          <w:noProof/>
        </w:rPr>
      </w:sdtEndPr>
      <w:sdtContent>
        <w:p w14:paraId="357BCFFA" w14:textId="77777777" w:rsidR="00D46CCB" w:rsidRDefault="00D46CCB" w:rsidP="00D46CCB">
          <w:pPr>
            <w:pStyle w:val="TOCHeading"/>
          </w:pPr>
        </w:p>
        <w:p w14:paraId="359EFB17" w14:textId="2AC5920C" w:rsidR="005E4080" w:rsidRDefault="00D46CCB">
          <w:pPr>
            <w:pStyle w:val="TOC1"/>
            <w:rPr>
              <w:rFonts w:eastAsiaTheme="minorEastAsia"/>
              <w:noProof/>
              <w:sz w:val="22"/>
              <w:szCs w:val="22"/>
            </w:rPr>
          </w:pPr>
          <w:r>
            <w:rPr>
              <w:b/>
              <w:bCs/>
              <w:noProof/>
            </w:rPr>
            <w:fldChar w:fldCharType="begin"/>
          </w:r>
          <w:r>
            <w:rPr>
              <w:b/>
              <w:bCs/>
              <w:noProof/>
            </w:rPr>
            <w:instrText xml:space="preserve"> TOC \o "1-3" \h \z \u </w:instrText>
          </w:r>
          <w:r>
            <w:rPr>
              <w:b/>
              <w:bCs/>
              <w:noProof/>
            </w:rPr>
            <w:fldChar w:fldCharType="separate"/>
          </w:r>
          <w:hyperlink w:anchor="_Toc517958707" w:history="1">
            <w:r w:rsidR="005E4080" w:rsidRPr="00E57320">
              <w:rPr>
                <w:rStyle w:val="Hyperlink"/>
                <w:noProof/>
              </w:rPr>
              <w:t>HALAMAN PENGESAHAN</w:t>
            </w:r>
            <w:r w:rsidR="005E4080">
              <w:rPr>
                <w:noProof/>
                <w:webHidden/>
              </w:rPr>
              <w:tab/>
            </w:r>
            <w:r w:rsidR="005E4080">
              <w:rPr>
                <w:noProof/>
                <w:webHidden/>
              </w:rPr>
              <w:fldChar w:fldCharType="begin"/>
            </w:r>
            <w:r w:rsidR="005E4080">
              <w:rPr>
                <w:noProof/>
                <w:webHidden/>
              </w:rPr>
              <w:instrText xml:space="preserve"> PAGEREF _Toc517958707 \h </w:instrText>
            </w:r>
            <w:r w:rsidR="005E4080">
              <w:rPr>
                <w:noProof/>
                <w:webHidden/>
              </w:rPr>
            </w:r>
            <w:r w:rsidR="005E4080">
              <w:rPr>
                <w:noProof/>
                <w:webHidden/>
              </w:rPr>
              <w:fldChar w:fldCharType="separate"/>
            </w:r>
            <w:r w:rsidR="00444F3A">
              <w:rPr>
                <w:noProof/>
                <w:webHidden/>
              </w:rPr>
              <w:t>ii</w:t>
            </w:r>
            <w:r w:rsidR="005E4080">
              <w:rPr>
                <w:noProof/>
                <w:webHidden/>
              </w:rPr>
              <w:fldChar w:fldCharType="end"/>
            </w:r>
          </w:hyperlink>
        </w:p>
        <w:p w14:paraId="2F136039" w14:textId="6245A457" w:rsidR="005E4080" w:rsidRDefault="00EA408A">
          <w:pPr>
            <w:pStyle w:val="TOC1"/>
            <w:rPr>
              <w:rFonts w:eastAsiaTheme="minorEastAsia"/>
              <w:noProof/>
              <w:sz w:val="22"/>
              <w:szCs w:val="22"/>
            </w:rPr>
          </w:pPr>
          <w:hyperlink w:anchor="_Toc517958708" w:history="1">
            <w:r w:rsidR="005E4080" w:rsidRPr="00E57320">
              <w:rPr>
                <w:rStyle w:val="Hyperlink"/>
                <w:noProof/>
              </w:rPr>
              <w:t>DAFTAR ISI</w:t>
            </w:r>
            <w:r w:rsidR="005E4080">
              <w:rPr>
                <w:noProof/>
                <w:webHidden/>
              </w:rPr>
              <w:tab/>
            </w:r>
            <w:r w:rsidR="005E4080">
              <w:rPr>
                <w:noProof/>
                <w:webHidden/>
              </w:rPr>
              <w:fldChar w:fldCharType="begin"/>
            </w:r>
            <w:r w:rsidR="005E4080">
              <w:rPr>
                <w:noProof/>
                <w:webHidden/>
              </w:rPr>
              <w:instrText xml:space="preserve"> PAGEREF _Toc517958708 \h </w:instrText>
            </w:r>
            <w:r w:rsidR="005E4080">
              <w:rPr>
                <w:noProof/>
                <w:webHidden/>
              </w:rPr>
            </w:r>
            <w:r w:rsidR="005E4080">
              <w:rPr>
                <w:noProof/>
                <w:webHidden/>
              </w:rPr>
              <w:fldChar w:fldCharType="separate"/>
            </w:r>
            <w:r w:rsidR="00444F3A">
              <w:rPr>
                <w:noProof/>
                <w:webHidden/>
              </w:rPr>
              <w:t>iii</w:t>
            </w:r>
            <w:r w:rsidR="005E4080">
              <w:rPr>
                <w:noProof/>
                <w:webHidden/>
              </w:rPr>
              <w:fldChar w:fldCharType="end"/>
            </w:r>
          </w:hyperlink>
        </w:p>
        <w:p w14:paraId="155F2D65" w14:textId="3DB936E4" w:rsidR="005E4080" w:rsidRDefault="00EA408A">
          <w:pPr>
            <w:pStyle w:val="TOC1"/>
            <w:rPr>
              <w:rFonts w:eastAsiaTheme="minorEastAsia"/>
              <w:noProof/>
              <w:sz w:val="22"/>
              <w:szCs w:val="22"/>
            </w:rPr>
          </w:pPr>
          <w:hyperlink w:anchor="_Toc517958709" w:history="1">
            <w:r w:rsidR="005E4080" w:rsidRPr="00E57320">
              <w:rPr>
                <w:rStyle w:val="Hyperlink"/>
                <w:noProof/>
              </w:rPr>
              <w:t>DAFTAR GAMBAR</w:t>
            </w:r>
            <w:r w:rsidR="005E4080">
              <w:rPr>
                <w:noProof/>
                <w:webHidden/>
              </w:rPr>
              <w:tab/>
            </w:r>
            <w:r w:rsidR="005E4080">
              <w:rPr>
                <w:noProof/>
                <w:webHidden/>
              </w:rPr>
              <w:fldChar w:fldCharType="begin"/>
            </w:r>
            <w:r w:rsidR="005E4080">
              <w:rPr>
                <w:noProof/>
                <w:webHidden/>
              </w:rPr>
              <w:instrText xml:space="preserve"> PAGEREF _Toc517958709 \h </w:instrText>
            </w:r>
            <w:r w:rsidR="005E4080">
              <w:rPr>
                <w:noProof/>
                <w:webHidden/>
              </w:rPr>
            </w:r>
            <w:r w:rsidR="005E4080">
              <w:rPr>
                <w:noProof/>
                <w:webHidden/>
              </w:rPr>
              <w:fldChar w:fldCharType="separate"/>
            </w:r>
            <w:r w:rsidR="00444F3A">
              <w:rPr>
                <w:noProof/>
                <w:webHidden/>
              </w:rPr>
              <w:t>v</w:t>
            </w:r>
            <w:r w:rsidR="005E4080">
              <w:rPr>
                <w:noProof/>
                <w:webHidden/>
              </w:rPr>
              <w:fldChar w:fldCharType="end"/>
            </w:r>
          </w:hyperlink>
        </w:p>
        <w:p w14:paraId="7F5D487D" w14:textId="73BD448C" w:rsidR="005E4080" w:rsidRDefault="00EA408A">
          <w:pPr>
            <w:pStyle w:val="TOC1"/>
            <w:rPr>
              <w:rFonts w:eastAsiaTheme="minorEastAsia"/>
              <w:noProof/>
              <w:sz w:val="22"/>
              <w:szCs w:val="22"/>
            </w:rPr>
          </w:pPr>
          <w:hyperlink w:anchor="_Toc517958710" w:history="1">
            <w:r w:rsidR="005E4080" w:rsidRPr="00E57320">
              <w:rPr>
                <w:rStyle w:val="Hyperlink"/>
                <w:noProof/>
              </w:rPr>
              <w:t>DAFTAR TABEL</w:t>
            </w:r>
            <w:r w:rsidR="005E4080">
              <w:rPr>
                <w:noProof/>
                <w:webHidden/>
              </w:rPr>
              <w:tab/>
            </w:r>
            <w:r w:rsidR="005E4080">
              <w:rPr>
                <w:noProof/>
                <w:webHidden/>
              </w:rPr>
              <w:fldChar w:fldCharType="begin"/>
            </w:r>
            <w:r w:rsidR="005E4080">
              <w:rPr>
                <w:noProof/>
                <w:webHidden/>
              </w:rPr>
              <w:instrText xml:space="preserve"> PAGEREF _Toc517958710 \h </w:instrText>
            </w:r>
            <w:r w:rsidR="005E4080">
              <w:rPr>
                <w:noProof/>
                <w:webHidden/>
              </w:rPr>
            </w:r>
            <w:r w:rsidR="005E4080">
              <w:rPr>
                <w:noProof/>
                <w:webHidden/>
              </w:rPr>
              <w:fldChar w:fldCharType="separate"/>
            </w:r>
            <w:r w:rsidR="00444F3A">
              <w:rPr>
                <w:noProof/>
                <w:webHidden/>
              </w:rPr>
              <w:t>vi</w:t>
            </w:r>
            <w:r w:rsidR="005E4080">
              <w:rPr>
                <w:noProof/>
                <w:webHidden/>
              </w:rPr>
              <w:fldChar w:fldCharType="end"/>
            </w:r>
          </w:hyperlink>
        </w:p>
        <w:p w14:paraId="38B2EA95" w14:textId="584F8C5E" w:rsidR="005E4080" w:rsidRDefault="00EA408A">
          <w:pPr>
            <w:pStyle w:val="TOC1"/>
            <w:rPr>
              <w:rFonts w:eastAsiaTheme="minorEastAsia"/>
              <w:noProof/>
              <w:sz w:val="22"/>
              <w:szCs w:val="22"/>
            </w:rPr>
          </w:pPr>
          <w:hyperlink w:anchor="_Toc517958711" w:history="1">
            <w:r w:rsidR="005E4080" w:rsidRPr="00E57320">
              <w:rPr>
                <w:rStyle w:val="Hyperlink"/>
                <w:noProof/>
              </w:rPr>
              <w:t>BAB I PENDAHULUAN</w:t>
            </w:r>
            <w:r w:rsidR="005E4080">
              <w:rPr>
                <w:noProof/>
                <w:webHidden/>
              </w:rPr>
              <w:tab/>
            </w:r>
            <w:r w:rsidR="005E4080">
              <w:rPr>
                <w:noProof/>
                <w:webHidden/>
              </w:rPr>
              <w:fldChar w:fldCharType="begin"/>
            </w:r>
            <w:r w:rsidR="005E4080">
              <w:rPr>
                <w:noProof/>
                <w:webHidden/>
              </w:rPr>
              <w:instrText xml:space="preserve"> PAGEREF _Toc517958711 \h </w:instrText>
            </w:r>
            <w:r w:rsidR="005E4080">
              <w:rPr>
                <w:noProof/>
                <w:webHidden/>
              </w:rPr>
            </w:r>
            <w:r w:rsidR="005E4080">
              <w:rPr>
                <w:noProof/>
                <w:webHidden/>
              </w:rPr>
              <w:fldChar w:fldCharType="separate"/>
            </w:r>
            <w:r w:rsidR="00444F3A">
              <w:rPr>
                <w:noProof/>
                <w:webHidden/>
              </w:rPr>
              <w:t>1</w:t>
            </w:r>
            <w:r w:rsidR="005E4080">
              <w:rPr>
                <w:noProof/>
                <w:webHidden/>
              </w:rPr>
              <w:fldChar w:fldCharType="end"/>
            </w:r>
          </w:hyperlink>
        </w:p>
        <w:p w14:paraId="42DE23AE" w14:textId="7C262DF6" w:rsidR="005E4080" w:rsidRDefault="00EA408A">
          <w:pPr>
            <w:pStyle w:val="TOC2"/>
            <w:rPr>
              <w:rFonts w:eastAsiaTheme="minorEastAsia"/>
              <w:noProof/>
              <w:sz w:val="22"/>
              <w:szCs w:val="22"/>
            </w:rPr>
          </w:pPr>
          <w:hyperlink w:anchor="_Toc517958712" w:history="1">
            <w:r w:rsidR="005E4080" w:rsidRPr="00E57320">
              <w:rPr>
                <w:rStyle w:val="Hyperlink"/>
                <w:noProof/>
              </w:rPr>
              <w:t>1.1.</w:t>
            </w:r>
            <w:r w:rsidR="005E4080">
              <w:rPr>
                <w:rFonts w:eastAsiaTheme="minorEastAsia"/>
                <w:noProof/>
                <w:sz w:val="22"/>
                <w:szCs w:val="22"/>
              </w:rPr>
              <w:tab/>
            </w:r>
            <w:r w:rsidR="005E4080" w:rsidRPr="00E57320">
              <w:rPr>
                <w:rStyle w:val="Hyperlink"/>
                <w:noProof/>
              </w:rPr>
              <w:t>Latar Belakang Masalah</w:t>
            </w:r>
            <w:r w:rsidR="005E4080">
              <w:rPr>
                <w:noProof/>
                <w:webHidden/>
              </w:rPr>
              <w:tab/>
            </w:r>
            <w:r w:rsidR="005E4080">
              <w:rPr>
                <w:noProof/>
                <w:webHidden/>
              </w:rPr>
              <w:fldChar w:fldCharType="begin"/>
            </w:r>
            <w:r w:rsidR="005E4080">
              <w:rPr>
                <w:noProof/>
                <w:webHidden/>
              </w:rPr>
              <w:instrText xml:space="preserve"> PAGEREF _Toc517958712 \h </w:instrText>
            </w:r>
            <w:r w:rsidR="005E4080">
              <w:rPr>
                <w:noProof/>
                <w:webHidden/>
              </w:rPr>
            </w:r>
            <w:r w:rsidR="005E4080">
              <w:rPr>
                <w:noProof/>
                <w:webHidden/>
              </w:rPr>
              <w:fldChar w:fldCharType="separate"/>
            </w:r>
            <w:r w:rsidR="00444F3A">
              <w:rPr>
                <w:noProof/>
                <w:webHidden/>
              </w:rPr>
              <w:t>1</w:t>
            </w:r>
            <w:r w:rsidR="005E4080">
              <w:rPr>
                <w:noProof/>
                <w:webHidden/>
              </w:rPr>
              <w:fldChar w:fldCharType="end"/>
            </w:r>
          </w:hyperlink>
        </w:p>
        <w:p w14:paraId="5F0BA3F9" w14:textId="1ED8D572" w:rsidR="005E4080" w:rsidRDefault="00EA408A">
          <w:pPr>
            <w:pStyle w:val="TOC2"/>
            <w:rPr>
              <w:rFonts w:eastAsiaTheme="minorEastAsia"/>
              <w:noProof/>
              <w:sz w:val="22"/>
              <w:szCs w:val="22"/>
            </w:rPr>
          </w:pPr>
          <w:hyperlink w:anchor="_Toc517958713" w:history="1">
            <w:r w:rsidR="005E4080" w:rsidRPr="00E57320">
              <w:rPr>
                <w:rStyle w:val="Hyperlink"/>
                <w:noProof/>
              </w:rPr>
              <w:t>1.2.</w:t>
            </w:r>
            <w:r w:rsidR="005E4080">
              <w:rPr>
                <w:rFonts w:eastAsiaTheme="minorEastAsia"/>
                <w:noProof/>
                <w:sz w:val="22"/>
                <w:szCs w:val="22"/>
              </w:rPr>
              <w:tab/>
            </w:r>
            <w:r w:rsidR="005E4080" w:rsidRPr="00E57320">
              <w:rPr>
                <w:rStyle w:val="Hyperlink"/>
                <w:noProof/>
              </w:rPr>
              <w:t>Rumusan Masalah</w:t>
            </w:r>
            <w:r w:rsidR="005E4080">
              <w:rPr>
                <w:noProof/>
                <w:webHidden/>
              </w:rPr>
              <w:tab/>
            </w:r>
            <w:r w:rsidR="005E4080">
              <w:rPr>
                <w:noProof/>
                <w:webHidden/>
              </w:rPr>
              <w:fldChar w:fldCharType="begin"/>
            </w:r>
            <w:r w:rsidR="005E4080">
              <w:rPr>
                <w:noProof/>
                <w:webHidden/>
              </w:rPr>
              <w:instrText xml:space="preserve"> PAGEREF _Toc517958713 \h </w:instrText>
            </w:r>
            <w:r w:rsidR="005E4080">
              <w:rPr>
                <w:noProof/>
                <w:webHidden/>
              </w:rPr>
            </w:r>
            <w:r w:rsidR="005E4080">
              <w:rPr>
                <w:noProof/>
                <w:webHidden/>
              </w:rPr>
              <w:fldChar w:fldCharType="separate"/>
            </w:r>
            <w:r w:rsidR="00444F3A">
              <w:rPr>
                <w:noProof/>
                <w:webHidden/>
              </w:rPr>
              <w:t>3</w:t>
            </w:r>
            <w:r w:rsidR="005E4080">
              <w:rPr>
                <w:noProof/>
                <w:webHidden/>
              </w:rPr>
              <w:fldChar w:fldCharType="end"/>
            </w:r>
          </w:hyperlink>
        </w:p>
        <w:p w14:paraId="5C9E7886" w14:textId="19677F0C" w:rsidR="005E4080" w:rsidRDefault="00EA408A">
          <w:pPr>
            <w:pStyle w:val="TOC2"/>
            <w:rPr>
              <w:rFonts w:eastAsiaTheme="minorEastAsia"/>
              <w:noProof/>
              <w:sz w:val="22"/>
              <w:szCs w:val="22"/>
            </w:rPr>
          </w:pPr>
          <w:hyperlink w:anchor="_Toc517958714" w:history="1">
            <w:r w:rsidR="005E4080" w:rsidRPr="00E57320">
              <w:rPr>
                <w:rStyle w:val="Hyperlink"/>
                <w:noProof/>
              </w:rPr>
              <w:t>1.3.</w:t>
            </w:r>
            <w:r w:rsidR="005E4080">
              <w:rPr>
                <w:rFonts w:eastAsiaTheme="minorEastAsia"/>
                <w:noProof/>
                <w:sz w:val="22"/>
                <w:szCs w:val="22"/>
              </w:rPr>
              <w:tab/>
            </w:r>
            <w:r w:rsidR="005E4080" w:rsidRPr="00E57320">
              <w:rPr>
                <w:rStyle w:val="Hyperlink"/>
                <w:noProof/>
              </w:rPr>
              <w:t>Tujuan dan Manfaat</w:t>
            </w:r>
            <w:r w:rsidR="005E4080">
              <w:rPr>
                <w:noProof/>
                <w:webHidden/>
              </w:rPr>
              <w:tab/>
            </w:r>
            <w:r w:rsidR="005E4080">
              <w:rPr>
                <w:noProof/>
                <w:webHidden/>
              </w:rPr>
              <w:fldChar w:fldCharType="begin"/>
            </w:r>
            <w:r w:rsidR="005E4080">
              <w:rPr>
                <w:noProof/>
                <w:webHidden/>
              </w:rPr>
              <w:instrText xml:space="preserve"> PAGEREF _Toc517958714 \h </w:instrText>
            </w:r>
            <w:r w:rsidR="005E4080">
              <w:rPr>
                <w:noProof/>
                <w:webHidden/>
              </w:rPr>
            </w:r>
            <w:r w:rsidR="005E4080">
              <w:rPr>
                <w:noProof/>
                <w:webHidden/>
              </w:rPr>
              <w:fldChar w:fldCharType="separate"/>
            </w:r>
            <w:r w:rsidR="00444F3A">
              <w:rPr>
                <w:noProof/>
                <w:webHidden/>
              </w:rPr>
              <w:t>3</w:t>
            </w:r>
            <w:r w:rsidR="005E4080">
              <w:rPr>
                <w:noProof/>
                <w:webHidden/>
              </w:rPr>
              <w:fldChar w:fldCharType="end"/>
            </w:r>
          </w:hyperlink>
        </w:p>
        <w:p w14:paraId="46828A31" w14:textId="320600C7" w:rsidR="005E4080" w:rsidRDefault="00EA408A">
          <w:pPr>
            <w:pStyle w:val="TOC2"/>
            <w:rPr>
              <w:rFonts w:eastAsiaTheme="minorEastAsia"/>
              <w:noProof/>
              <w:sz w:val="22"/>
              <w:szCs w:val="22"/>
            </w:rPr>
          </w:pPr>
          <w:hyperlink w:anchor="_Toc517958715" w:history="1">
            <w:r w:rsidR="005E4080" w:rsidRPr="00E57320">
              <w:rPr>
                <w:rStyle w:val="Hyperlink"/>
                <w:noProof/>
              </w:rPr>
              <w:t>1.4.</w:t>
            </w:r>
            <w:r w:rsidR="005E4080">
              <w:rPr>
                <w:rFonts w:eastAsiaTheme="minorEastAsia"/>
                <w:noProof/>
                <w:sz w:val="22"/>
                <w:szCs w:val="22"/>
              </w:rPr>
              <w:tab/>
            </w:r>
            <w:r w:rsidR="005E4080" w:rsidRPr="00E57320">
              <w:rPr>
                <w:rStyle w:val="Hyperlink"/>
                <w:noProof/>
              </w:rPr>
              <w:t>Ruang Lingkup</w:t>
            </w:r>
            <w:r w:rsidR="005E4080">
              <w:rPr>
                <w:noProof/>
                <w:webHidden/>
              </w:rPr>
              <w:tab/>
            </w:r>
            <w:r w:rsidR="005E4080">
              <w:rPr>
                <w:noProof/>
                <w:webHidden/>
              </w:rPr>
              <w:fldChar w:fldCharType="begin"/>
            </w:r>
            <w:r w:rsidR="005E4080">
              <w:rPr>
                <w:noProof/>
                <w:webHidden/>
              </w:rPr>
              <w:instrText xml:space="preserve"> PAGEREF _Toc517958715 \h </w:instrText>
            </w:r>
            <w:r w:rsidR="005E4080">
              <w:rPr>
                <w:noProof/>
                <w:webHidden/>
              </w:rPr>
            </w:r>
            <w:r w:rsidR="005E4080">
              <w:rPr>
                <w:noProof/>
                <w:webHidden/>
              </w:rPr>
              <w:fldChar w:fldCharType="separate"/>
            </w:r>
            <w:r w:rsidR="00444F3A">
              <w:rPr>
                <w:noProof/>
                <w:webHidden/>
              </w:rPr>
              <w:t>3</w:t>
            </w:r>
            <w:r w:rsidR="005E4080">
              <w:rPr>
                <w:noProof/>
                <w:webHidden/>
              </w:rPr>
              <w:fldChar w:fldCharType="end"/>
            </w:r>
          </w:hyperlink>
        </w:p>
        <w:p w14:paraId="18FC47A7" w14:textId="028E7483" w:rsidR="005E4080" w:rsidRDefault="00EA408A">
          <w:pPr>
            <w:pStyle w:val="TOC2"/>
            <w:rPr>
              <w:rFonts w:eastAsiaTheme="minorEastAsia"/>
              <w:noProof/>
              <w:sz w:val="22"/>
              <w:szCs w:val="22"/>
            </w:rPr>
          </w:pPr>
          <w:hyperlink w:anchor="_Toc517958716" w:history="1">
            <w:r w:rsidR="005E4080" w:rsidRPr="00E57320">
              <w:rPr>
                <w:rStyle w:val="Hyperlink"/>
                <w:noProof/>
              </w:rPr>
              <w:t>1.5.</w:t>
            </w:r>
            <w:r w:rsidR="005E4080">
              <w:rPr>
                <w:rFonts w:eastAsiaTheme="minorEastAsia"/>
                <w:noProof/>
                <w:sz w:val="22"/>
                <w:szCs w:val="22"/>
              </w:rPr>
              <w:tab/>
            </w:r>
            <w:r w:rsidR="005E4080" w:rsidRPr="00E57320">
              <w:rPr>
                <w:rStyle w:val="Hyperlink"/>
                <w:noProof/>
              </w:rPr>
              <w:t>Sistematika Penulisan</w:t>
            </w:r>
            <w:r w:rsidR="005E4080">
              <w:rPr>
                <w:noProof/>
                <w:webHidden/>
              </w:rPr>
              <w:tab/>
            </w:r>
            <w:r w:rsidR="005E4080">
              <w:rPr>
                <w:noProof/>
                <w:webHidden/>
              </w:rPr>
              <w:fldChar w:fldCharType="begin"/>
            </w:r>
            <w:r w:rsidR="005E4080">
              <w:rPr>
                <w:noProof/>
                <w:webHidden/>
              </w:rPr>
              <w:instrText xml:space="preserve"> PAGEREF _Toc517958716 \h </w:instrText>
            </w:r>
            <w:r w:rsidR="005E4080">
              <w:rPr>
                <w:noProof/>
                <w:webHidden/>
              </w:rPr>
            </w:r>
            <w:r w:rsidR="005E4080">
              <w:rPr>
                <w:noProof/>
                <w:webHidden/>
              </w:rPr>
              <w:fldChar w:fldCharType="separate"/>
            </w:r>
            <w:r w:rsidR="00444F3A">
              <w:rPr>
                <w:noProof/>
                <w:webHidden/>
              </w:rPr>
              <w:t>4</w:t>
            </w:r>
            <w:r w:rsidR="005E4080">
              <w:rPr>
                <w:noProof/>
                <w:webHidden/>
              </w:rPr>
              <w:fldChar w:fldCharType="end"/>
            </w:r>
          </w:hyperlink>
        </w:p>
        <w:p w14:paraId="2155A0F2" w14:textId="7C06118E" w:rsidR="005E4080" w:rsidRDefault="00EA408A">
          <w:pPr>
            <w:pStyle w:val="TOC1"/>
            <w:rPr>
              <w:rFonts w:eastAsiaTheme="minorEastAsia"/>
              <w:noProof/>
              <w:sz w:val="22"/>
              <w:szCs w:val="22"/>
            </w:rPr>
          </w:pPr>
          <w:hyperlink w:anchor="_Toc517958717" w:history="1">
            <w:r w:rsidR="005E4080" w:rsidRPr="00E57320">
              <w:rPr>
                <w:rStyle w:val="Hyperlink"/>
                <w:noProof/>
              </w:rPr>
              <w:t>BAB II TINJAUAN PUSTAKA</w:t>
            </w:r>
            <w:r w:rsidR="005E4080">
              <w:rPr>
                <w:noProof/>
                <w:webHidden/>
              </w:rPr>
              <w:tab/>
            </w:r>
            <w:r w:rsidR="005E4080">
              <w:rPr>
                <w:noProof/>
                <w:webHidden/>
              </w:rPr>
              <w:fldChar w:fldCharType="begin"/>
            </w:r>
            <w:r w:rsidR="005E4080">
              <w:rPr>
                <w:noProof/>
                <w:webHidden/>
              </w:rPr>
              <w:instrText xml:space="preserve"> PAGEREF _Toc517958717 \h </w:instrText>
            </w:r>
            <w:r w:rsidR="005E4080">
              <w:rPr>
                <w:noProof/>
                <w:webHidden/>
              </w:rPr>
            </w:r>
            <w:r w:rsidR="005E4080">
              <w:rPr>
                <w:noProof/>
                <w:webHidden/>
              </w:rPr>
              <w:fldChar w:fldCharType="separate"/>
            </w:r>
            <w:r w:rsidR="00444F3A">
              <w:rPr>
                <w:noProof/>
                <w:webHidden/>
              </w:rPr>
              <w:t>5</w:t>
            </w:r>
            <w:r w:rsidR="005E4080">
              <w:rPr>
                <w:noProof/>
                <w:webHidden/>
              </w:rPr>
              <w:fldChar w:fldCharType="end"/>
            </w:r>
          </w:hyperlink>
        </w:p>
        <w:p w14:paraId="6D0C1E22" w14:textId="14AD7B69" w:rsidR="005E4080" w:rsidRDefault="00EA408A">
          <w:pPr>
            <w:pStyle w:val="TOC2"/>
            <w:rPr>
              <w:rFonts w:eastAsiaTheme="minorEastAsia"/>
              <w:noProof/>
              <w:sz w:val="22"/>
              <w:szCs w:val="22"/>
            </w:rPr>
          </w:pPr>
          <w:hyperlink w:anchor="_Toc517958718" w:history="1">
            <w:r w:rsidR="005E4080" w:rsidRPr="00E57320">
              <w:rPr>
                <w:rStyle w:val="Hyperlink"/>
                <w:noProof/>
              </w:rPr>
              <w:t>2.1.</w:t>
            </w:r>
            <w:r w:rsidR="005E4080">
              <w:rPr>
                <w:rFonts w:eastAsiaTheme="minorEastAsia"/>
                <w:noProof/>
                <w:sz w:val="22"/>
                <w:szCs w:val="22"/>
              </w:rPr>
              <w:tab/>
            </w:r>
            <w:r w:rsidR="005E4080" w:rsidRPr="00E57320">
              <w:rPr>
                <w:rStyle w:val="Hyperlink"/>
                <w:noProof/>
              </w:rPr>
              <w:t>Penelitian Terkait</w:t>
            </w:r>
            <w:r w:rsidR="005E4080">
              <w:rPr>
                <w:noProof/>
                <w:webHidden/>
              </w:rPr>
              <w:tab/>
            </w:r>
            <w:r w:rsidR="005E4080">
              <w:rPr>
                <w:noProof/>
                <w:webHidden/>
              </w:rPr>
              <w:fldChar w:fldCharType="begin"/>
            </w:r>
            <w:r w:rsidR="005E4080">
              <w:rPr>
                <w:noProof/>
                <w:webHidden/>
              </w:rPr>
              <w:instrText xml:space="preserve"> PAGEREF _Toc517958718 \h </w:instrText>
            </w:r>
            <w:r w:rsidR="005E4080">
              <w:rPr>
                <w:noProof/>
                <w:webHidden/>
              </w:rPr>
            </w:r>
            <w:r w:rsidR="005E4080">
              <w:rPr>
                <w:noProof/>
                <w:webHidden/>
              </w:rPr>
              <w:fldChar w:fldCharType="separate"/>
            </w:r>
            <w:r w:rsidR="00444F3A">
              <w:rPr>
                <w:noProof/>
                <w:webHidden/>
              </w:rPr>
              <w:t>5</w:t>
            </w:r>
            <w:r w:rsidR="005E4080">
              <w:rPr>
                <w:noProof/>
                <w:webHidden/>
              </w:rPr>
              <w:fldChar w:fldCharType="end"/>
            </w:r>
          </w:hyperlink>
        </w:p>
        <w:p w14:paraId="04ECDD5D" w14:textId="428A24D7" w:rsidR="005E4080" w:rsidRDefault="00EA408A">
          <w:pPr>
            <w:pStyle w:val="TOC2"/>
            <w:rPr>
              <w:rFonts w:eastAsiaTheme="minorEastAsia"/>
              <w:noProof/>
              <w:sz w:val="22"/>
              <w:szCs w:val="22"/>
            </w:rPr>
          </w:pPr>
          <w:hyperlink w:anchor="_Toc517958719" w:history="1">
            <w:r w:rsidR="005E4080" w:rsidRPr="00E57320">
              <w:rPr>
                <w:rStyle w:val="Hyperlink"/>
                <w:noProof/>
              </w:rPr>
              <w:t>2.2.</w:t>
            </w:r>
            <w:r w:rsidR="005E4080">
              <w:rPr>
                <w:rFonts w:eastAsiaTheme="minorEastAsia"/>
                <w:noProof/>
                <w:sz w:val="22"/>
                <w:szCs w:val="22"/>
              </w:rPr>
              <w:tab/>
            </w:r>
            <w:r w:rsidR="005E4080" w:rsidRPr="00E57320">
              <w:rPr>
                <w:rStyle w:val="Hyperlink"/>
                <w:noProof/>
              </w:rPr>
              <w:t>Penyakit Ginjal Kronis</w:t>
            </w:r>
            <w:r w:rsidR="005E4080">
              <w:rPr>
                <w:noProof/>
                <w:webHidden/>
              </w:rPr>
              <w:tab/>
            </w:r>
            <w:r w:rsidR="005E4080">
              <w:rPr>
                <w:noProof/>
                <w:webHidden/>
              </w:rPr>
              <w:fldChar w:fldCharType="begin"/>
            </w:r>
            <w:r w:rsidR="005E4080">
              <w:rPr>
                <w:noProof/>
                <w:webHidden/>
              </w:rPr>
              <w:instrText xml:space="preserve"> PAGEREF _Toc517958719 \h </w:instrText>
            </w:r>
            <w:r w:rsidR="005E4080">
              <w:rPr>
                <w:noProof/>
                <w:webHidden/>
              </w:rPr>
            </w:r>
            <w:r w:rsidR="005E4080">
              <w:rPr>
                <w:noProof/>
                <w:webHidden/>
              </w:rPr>
              <w:fldChar w:fldCharType="separate"/>
            </w:r>
            <w:r w:rsidR="00444F3A">
              <w:rPr>
                <w:noProof/>
                <w:webHidden/>
              </w:rPr>
              <w:t>6</w:t>
            </w:r>
            <w:r w:rsidR="005E4080">
              <w:rPr>
                <w:noProof/>
                <w:webHidden/>
              </w:rPr>
              <w:fldChar w:fldCharType="end"/>
            </w:r>
          </w:hyperlink>
        </w:p>
        <w:p w14:paraId="0DF4F88D" w14:textId="3F4F070C" w:rsidR="005E4080" w:rsidRDefault="00EA408A">
          <w:pPr>
            <w:pStyle w:val="TOC2"/>
            <w:rPr>
              <w:rFonts w:eastAsiaTheme="minorEastAsia"/>
              <w:noProof/>
              <w:sz w:val="22"/>
              <w:szCs w:val="22"/>
            </w:rPr>
          </w:pPr>
          <w:hyperlink w:anchor="_Toc517958720" w:history="1">
            <w:r w:rsidR="005E4080" w:rsidRPr="00E57320">
              <w:rPr>
                <w:rStyle w:val="Hyperlink"/>
                <w:noProof/>
              </w:rPr>
              <w:t>2.3.</w:t>
            </w:r>
            <w:r w:rsidR="005E4080">
              <w:rPr>
                <w:rFonts w:eastAsiaTheme="minorEastAsia"/>
                <w:noProof/>
                <w:sz w:val="22"/>
                <w:szCs w:val="22"/>
              </w:rPr>
              <w:tab/>
            </w:r>
            <w:r w:rsidR="005E4080" w:rsidRPr="00E57320">
              <w:rPr>
                <w:rStyle w:val="Hyperlink"/>
                <w:noProof/>
              </w:rPr>
              <w:t>Pemodelan Data Mining</w:t>
            </w:r>
            <w:r w:rsidR="005E4080">
              <w:rPr>
                <w:noProof/>
                <w:webHidden/>
              </w:rPr>
              <w:tab/>
            </w:r>
            <w:r w:rsidR="005E4080">
              <w:rPr>
                <w:noProof/>
                <w:webHidden/>
              </w:rPr>
              <w:fldChar w:fldCharType="begin"/>
            </w:r>
            <w:r w:rsidR="005E4080">
              <w:rPr>
                <w:noProof/>
                <w:webHidden/>
              </w:rPr>
              <w:instrText xml:space="preserve"> PAGEREF _Toc517958720 \h </w:instrText>
            </w:r>
            <w:r w:rsidR="005E4080">
              <w:rPr>
                <w:noProof/>
                <w:webHidden/>
              </w:rPr>
            </w:r>
            <w:r w:rsidR="005E4080">
              <w:rPr>
                <w:noProof/>
                <w:webHidden/>
              </w:rPr>
              <w:fldChar w:fldCharType="separate"/>
            </w:r>
            <w:r w:rsidR="00444F3A">
              <w:rPr>
                <w:noProof/>
                <w:webHidden/>
              </w:rPr>
              <w:t>7</w:t>
            </w:r>
            <w:r w:rsidR="005E4080">
              <w:rPr>
                <w:noProof/>
                <w:webHidden/>
              </w:rPr>
              <w:fldChar w:fldCharType="end"/>
            </w:r>
          </w:hyperlink>
        </w:p>
        <w:p w14:paraId="09F002CE" w14:textId="61FA666E" w:rsidR="005E4080" w:rsidRDefault="00EA408A">
          <w:pPr>
            <w:pStyle w:val="TOC2"/>
            <w:rPr>
              <w:rFonts w:eastAsiaTheme="minorEastAsia"/>
              <w:noProof/>
              <w:sz w:val="22"/>
              <w:szCs w:val="22"/>
            </w:rPr>
          </w:pPr>
          <w:hyperlink w:anchor="_Toc517958721" w:history="1">
            <w:r w:rsidR="005E4080" w:rsidRPr="00E57320">
              <w:rPr>
                <w:rStyle w:val="Hyperlink"/>
                <w:noProof/>
              </w:rPr>
              <w:t>2.4.</w:t>
            </w:r>
            <w:r w:rsidR="005E4080">
              <w:rPr>
                <w:rFonts w:eastAsiaTheme="minorEastAsia"/>
                <w:noProof/>
                <w:sz w:val="22"/>
                <w:szCs w:val="22"/>
              </w:rPr>
              <w:tab/>
            </w:r>
            <w:r w:rsidR="005E4080" w:rsidRPr="00E57320">
              <w:rPr>
                <w:rStyle w:val="Hyperlink"/>
                <w:noProof/>
              </w:rPr>
              <w:t>k-Nearest Neighbor</w:t>
            </w:r>
            <w:r w:rsidR="005E4080">
              <w:rPr>
                <w:noProof/>
                <w:webHidden/>
              </w:rPr>
              <w:tab/>
            </w:r>
            <w:r w:rsidR="005E4080">
              <w:rPr>
                <w:noProof/>
                <w:webHidden/>
              </w:rPr>
              <w:fldChar w:fldCharType="begin"/>
            </w:r>
            <w:r w:rsidR="005E4080">
              <w:rPr>
                <w:noProof/>
                <w:webHidden/>
              </w:rPr>
              <w:instrText xml:space="preserve"> PAGEREF _Toc517958721 \h </w:instrText>
            </w:r>
            <w:r w:rsidR="005E4080">
              <w:rPr>
                <w:noProof/>
                <w:webHidden/>
              </w:rPr>
            </w:r>
            <w:r w:rsidR="005E4080">
              <w:rPr>
                <w:noProof/>
                <w:webHidden/>
              </w:rPr>
              <w:fldChar w:fldCharType="separate"/>
            </w:r>
            <w:r w:rsidR="00444F3A">
              <w:rPr>
                <w:noProof/>
                <w:webHidden/>
              </w:rPr>
              <w:t>9</w:t>
            </w:r>
            <w:r w:rsidR="005E4080">
              <w:rPr>
                <w:noProof/>
                <w:webHidden/>
              </w:rPr>
              <w:fldChar w:fldCharType="end"/>
            </w:r>
          </w:hyperlink>
        </w:p>
        <w:p w14:paraId="57A85A8C" w14:textId="38393487" w:rsidR="005E4080" w:rsidRDefault="00EA408A">
          <w:pPr>
            <w:pStyle w:val="TOC2"/>
            <w:rPr>
              <w:rFonts w:eastAsiaTheme="minorEastAsia"/>
              <w:noProof/>
              <w:sz w:val="22"/>
              <w:szCs w:val="22"/>
            </w:rPr>
          </w:pPr>
          <w:hyperlink w:anchor="_Toc517958722" w:history="1">
            <w:r w:rsidR="005E4080" w:rsidRPr="00E57320">
              <w:rPr>
                <w:rStyle w:val="Hyperlink"/>
                <w:noProof/>
              </w:rPr>
              <w:t>2.5.</w:t>
            </w:r>
            <w:r w:rsidR="005E4080">
              <w:rPr>
                <w:rFonts w:eastAsiaTheme="minorEastAsia"/>
                <w:noProof/>
                <w:sz w:val="22"/>
                <w:szCs w:val="22"/>
              </w:rPr>
              <w:tab/>
            </w:r>
            <w:r w:rsidR="005E4080" w:rsidRPr="00E57320">
              <w:rPr>
                <w:rStyle w:val="Hyperlink"/>
                <w:noProof/>
              </w:rPr>
              <w:t>Feature Selection</w:t>
            </w:r>
            <w:r w:rsidR="005E4080">
              <w:rPr>
                <w:noProof/>
                <w:webHidden/>
              </w:rPr>
              <w:tab/>
            </w:r>
            <w:r w:rsidR="005E4080">
              <w:rPr>
                <w:noProof/>
                <w:webHidden/>
              </w:rPr>
              <w:fldChar w:fldCharType="begin"/>
            </w:r>
            <w:r w:rsidR="005E4080">
              <w:rPr>
                <w:noProof/>
                <w:webHidden/>
              </w:rPr>
              <w:instrText xml:space="preserve"> PAGEREF _Toc517958722 \h </w:instrText>
            </w:r>
            <w:r w:rsidR="005E4080">
              <w:rPr>
                <w:noProof/>
                <w:webHidden/>
              </w:rPr>
            </w:r>
            <w:r w:rsidR="005E4080">
              <w:rPr>
                <w:noProof/>
                <w:webHidden/>
              </w:rPr>
              <w:fldChar w:fldCharType="separate"/>
            </w:r>
            <w:r w:rsidR="00444F3A">
              <w:rPr>
                <w:noProof/>
                <w:webHidden/>
              </w:rPr>
              <w:t>13</w:t>
            </w:r>
            <w:r w:rsidR="005E4080">
              <w:rPr>
                <w:noProof/>
                <w:webHidden/>
              </w:rPr>
              <w:fldChar w:fldCharType="end"/>
            </w:r>
          </w:hyperlink>
        </w:p>
        <w:p w14:paraId="70A69229" w14:textId="0B0E6C90" w:rsidR="005E4080" w:rsidRDefault="00EA408A">
          <w:pPr>
            <w:pStyle w:val="TOC2"/>
            <w:rPr>
              <w:rFonts w:eastAsiaTheme="minorEastAsia"/>
              <w:noProof/>
              <w:sz w:val="22"/>
              <w:szCs w:val="22"/>
            </w:rPr>
          </w:pPr>
          <w:hyperlink w:anchor="_Toc517958723" w:history="1">
            <w:r w:rsidR="005E4080" w:rsidRPr="00E57320">
              <w:rPr>
                <w:rStyle w:val="Hyperlink"/>
                <w:noProof/>
              </w:rPr>
              <w:t>2.6.</w:t>
            </w:r>
            <w:r w:rsidR="005E4080">
              <w:rPr>
                <w:rFonts w:eastAsiaTheme="minorEastAsia"/>
                <w:noProof/>
                <w:sz w:val="22"/>
                <w:szCs w:val="22"/>
              </w:rPr>
              <w:tab/>
            </w:r>
            <w:r w:rsidR="005E4080" w:rsidRPr="00E57320">
              <w:rPr>
                <w:rStyle w:val="Hyperlink"/>
                <w:noProof/>
              </w:rPr>
              <w:t>Algoritma Backward Elimination</w:t>
            </w:r>
            <w:r w:rsidR="005E4080">
              <w:rPr>
                <w:noProof/>
                <w:webHidden/>
              </w:rPr>
              <w:tab/>
            </w:r>
            <w:r w:rsidR="005E4080">
              <w:rPr>
                <w:noProof/>
                <w:webHidden/>
              </w:rPr>
              <w:fldChar w:fldCharType="begin"/>
            </w:r>
            <w:r w:rsidR="005E4080">
              <w:rPr>
                <w:noProof/>
                <w:webHidden/>
              </w:rPr>
              <w:instrText xml:space="preserve"> PAGEREF _Toc517958723 \h </w:instrText>
            </w:r>
            <w:r w:rsidR="005E4080">
              <w:rPr>
                <w:noProof/>
                <w:webHidden/>
              </w:rPr>
            </w:r>
            <w:r w:rsidR="005E4080">
              <w:rPr>
                <w:noProof/>
                <w:webHidden/>
              </w:rPr>
              <w:fldChar w:fldCharType="separate"/>
            </w:r>
            <w:r w:rsidR="00444F3A">
              <w:rPr>
                <w:noProof/>
                <w:webHidden/>
              </w:rPr>
              <w:t>14</w:t>
            </w:r>
            <w:r w:rsidR="005E4080">
              <w:rPr>
                <w:noProof/>
                <w:webHidden/>
              </w:rPr>
              <w:fldChar w:fldCharType="end"/>
            </w:r>
          </w:hyperlink>
        </w:p>
        <w:p w14:paraId="41421EEA" w14:textId="75011082" w:rsidR="005E4080" w:rsidRDefault="00EA408A">
          <w:pPr>
            <w:pStyle w:val="TOC2"/>
            <w:rPr>
              <w:rFonts w:eastAsiaTheme="minorEastAsia"/>
              <w:noProof/>
              <w:sz w:val="22"/>
              <w:szCs w:val="22"/>
            </w:rPr>
          </w:pPr>
          <w:hyperlink w:anchor="_Toc517958724" w:history="1">
            <w:r w:rsidR="005E4080" w:rsidRPr="00E57320">
              <w:rPr>
                <w:rStyle w:val="Hyperlink"/>
                <w:noProof/>
              </w:rPr>
              <w:t>2.7.</w:t>
            </w:r>
            <w:r w:rsidR="005E4080">
              <w:rPr>
                <w:rFonts w:eastAsiaTheme="minorEastAsia"/>
                <w:noProof/>
                <w:sz w:val="22"/>
                <w:szCs w:val="22"/>
              </w:rPr>
              <w:tab/>
            </w:r>
            <w:r w:rsidR="005E4080" w:rsidRPr="00E57320">
              <w:rPr>
                <w:rStyle w:val="Hyperlink"/>
                <w:noProof/>
              </w:rPr>
              <w:t>k-Fold Cross Validation</w:t>
            </w:r>
            <w:r w:rsidR="005E4080">
              <w:rPr>
                <w:noProof/>
                <w:webHidden/>
              </w:rPr>
              <w:tab/>
            </w:r>
            <w:r w:rsidR="005E4080">
              <w:rPr>
                <w:noProof/>
                <w:webHidden/>
              </w:rPr>
              <w:fldChar w:fldCharType="begin"/>
            </w:r>
            <w:r w:rsidR="005E4080">
              <w:rPr>
                <w:noProof/>
                <w:webHidden/>
              </w:rPr>
              <w:instrText xml:space="preserve"> PAGEREF _Toc517958724 \h </w:instrText>
            </w:r>
            <w:r w:rsidR="005E4080">
              <w:rPr>
                <w:noProof/>
                <w:webHidden/>
              </w:rPr>
            </w:r>
            <w:r w:rsidR="005E4080">
              <w:rPr>
                <w:noProof/>
                <w:webHidden/>
              </w:rPr>
              <w:fldChar w:fldCharType="separate"/>
            </w:r>
            <w:r w:rsidR="00444F3A">
              <w:rPr>
                <w:noProof/>
                <w:webHidden/>
              </w:rPr>
              <w:t>15</w:t>
            </w:r>
            <w:r w:rsidR="005E4080">
              <w:rPr>
                <w:noProof/>
                <w:webHidden/>
              </w:rPr>
              <w:fldChar w:fldCharType="end"/>
            </w:r>
          </w:hyperlink>
        </w:p>
        <w:p w14:paraId="20A8BFC4" w14:textId="5EFCAAD7" w:rsidR="005E4080" w:rsidRDefault="00EA408A">
          <w:pPr>
            <w:pStyle w:val="TOC2"/>
            <w:rPr>
              <w:rFonts w:eastAsiaTheme="minorEastAsia"/>
              <w:noProof/>
              <w:sz w:val="22"/>
              <w:szCs w:val="22"/>
            </w:rPr>
          </w:pPr>
          <w:hyperlink w:anchor="_Toc517958725" w:history="1">
            <w:r w:rsidR="005E4080" w:rsidRPr="00E57320">
              <w:rPr>
                <w:rStyle w:val="Hyperlink"/>
                <w:noProof/>
              </w:rPr>
              <w:t>2.8.</w:t>
            </w:r>
            <w:r w:rsidR="005E4080">
              <w:rPr>
                <w:rFonts w:eastAsiaTheme="minorEastAsia"/>
                <w:noProof/>
                <w:sz w:val="22"/>
                <w:szCs w:val="22"/>
              </w:rPr>
              <w:tab/>
            </w:r>
            <w:r w:rsidR="005E4080" w:rsidRPr="00E57320">
              <w:rPr>
                <w:rStyle w:val="Hyperlink"/>
                <w:noProof/>
              </w:rPr>
              <w:t>Evaluasi Sistem</w:t>
            </w:r>
            <w:r w:rsidR="005E4080">
              <w:rPr>
                <w:noProof/>
                <w:webHidden/>
              </w:rPr>
              <w:tab/>
            </w:r>
            <w:r w:rsidR="005E4080">
              <w:rPr>
                <w:noProof/>
                <w:webHidden/>
              </w:rPr>
              <w:fldChar w:fldCharType="begin"/>
            </w:r>
            <w:r w:rsidR="005E4080">
              <w:rPr>
                <w:noProof/>
                <w:webHidden/>
              </w:rPr>
              <w:instrText xml:space="preserve"> PAGEREF _Toc517958725 \h </w:instrText>
            </w:r>
            <w:r w:rsidR="005E4080">
              <w:rPr>
                <w:noProof/>
                <w:webHidden/>
              </w:rPr>
            </w:r>
            <w:r w:rsidR="005E4080">
              <w:rPr>
                <w:noProof/>
                <w:webHidden/>
              </w:rPr>
              <w:fldChar w:fldCharType="separate"/>
            </w:r>
            <w:r w:rsidR="00444F3A">
              <w:rPr>
                <w:noProof/>
                <w:webHidden/>
              </w:rPr>
              <w:t>16</w:t>
            </w:r>
            <w:r w:rsidR="005E4080">
              <w:rPr>
                <w:noProof/>
                <w:webHidden/>
              </w:rPr>
              <w:fldChar w:fldCharType="end"/>
            </w:r>
          </w:hyperlink>
        </w:p>
        <w:p w14:paraId="04D183FE" w14:textId="233B2B93" w:rsidR="005E4080" w:rsidRDefault="00EA408A">
          <w:pPr>
            <w:pStyle w:val="TOC1"/>
            <w:rPr>
              <w:rFonts w:eastAsiaTheme="minorEastAsia"/>
              <w:noProof/>
              <w:sz w:val="22"/>
              <w:szCs w:val="22"/>
            </w:rPr>
          </w:pPr>
          <w:hyperlink w:anchor="_Toc517958726" w:history="1">
            <w:r w:rsidR="005E4080" w:rsidRPr="00E57320">
              <w:rPr>
                <w:rStyle w:val="Hyperlink"/>
                <w:noProof/>
              </w:rPr>
              <w:t>BAB III METODE PENELITIAN</w:t>
            </w:r>
            <w:r w:rsidR="005E4080">
              <w:rPr>
                <w:noProof/>
                <w:webHidden/>
              </w:rPr>
              <w:tab/>
            </w:r>
            <w:r w:rsidR="005E4080">
              <w:rPr>
                <w:noProof/>
                <w:webHidden/>
              </w:rPr>
              <w:fldChar w:fldCharType="begin"/>
            </w:r>
            <w:r w:rsidR="005E4080">
              <w:rPr>
                <w:noProof/>
                <w:webHidden/>
              </w:rPr>
              <w:instrText xml:space="preserve"> PAGEREF _Toc517958726 \h </w:instrText>
            </w:r>
            <w:r w:rsidR="005E4080">
              <w:rPr>
                <w:noProof/>
                <w:webHidden/>
              </w:rPr>
            </w:r>
            <w:r w:rsidR="005E4080">
              <w:rPr>
                <w:noProof/>
                <w:webHidden/>
              </w:rPr>
              <w:fldChar w:fldCharType="separate"/>
            </w:r>
            <w:r w:rsidR="00444F3A">
              <w:rPr>
                <w:noProof/>
                <w:webHidden/>
              </w:rPr>
              <w:t>18</w:t>
            </w:r>
            <w:r w:rsidR="005E4080">
              <w:rPr>
                <w:noProof/>
                <w:webHidden/>
              </w:rPr>
              <w:fldChar w:fldCharType="end"/>
            </w:r>
          </w:hyperlink>
        </w:p>
        <w:p w14:paraId="74C16D2E" w14:textId="0D312C2E" w:rsidR="005E4080" w:rsidRDefault="00EA408A">
          <w:pPr>
            <w:pStyle w:val="TOC2"/>
            <w:rPr>
              <w:rFonts w:eastAsiaTheme="minorEastAsia"/>
              <w:noProof/>
              <w:sz w:val="22"/>
              <w:szCs w:val="22"/>
            </w:rPr>
          </w:pPr>
          <w:hyperlink w:anchor="_Toc517958727" w:history="1">
            <w:r w:rsidR="005E4080" w:rsidRPr="00E57320">
              <w:rPr>
                <w:rStyle w:val="Hyperlink"/>
                <w:noProof/>
              </w:rPr>
              <w:t>3.1.</w:t>
            </w:r>
            <w:r w:rsidR="005E4080">
              <w:rPr>
                <w:rFonts w:eastAsiaTheme="minorEastAsia"/>
                <w:noProof/>
                <w:sz w:val="22"/>
                <w:szCs w:val="22"/>
              </w:rPr>
              <w:tab/>
            </w:r>
            <w:r w:rsidR="005E4080" w:rsidRPr="00E57320">
              <w:rPr>
                <w:rStyle w:val="Hyperlink"/>
                <w:noProof/>
              </w:rPr>
              <w:t>Metode Penelitian</w:t>
            </w:r>
            <w:r w:rsidR="005E4080">
              <w:rPr>
                <w:noProof/>
                <w:webHidden/>
              </w:rPr>
              <w:tab/>
            </w:r>
            <w:r w:rsidR="005E4080">
              <w:rPr>
                <w:noProof/>
                <w:webHidden/>
              </w:rPr>
              <w:fldChar w:fldCharType="begin"/>
            </w:r>
            <w:r w:rsidR="005E4080">
              <w:rPr>
                <w:noProof/>
                <w:webHidden/>
              </w:rPr>
              <w:instrText xml:space="preserve"> PAGEREF _Toc517958727 \h </w:instrText>
            </w:r>
            <w:r w:rsidR="005E4080">
              <w:rPr>
                <w:noProof/>
                <w:webHidden/>
              </w:rPr>
            </w:r>
            <w:r w:rsidR="005E4080">
              <w:rPr>
                <w:noProof/>
                <w:webHidden/>
              </w:rPr>
              <w:fldChar w:fldCharType="separate"/>
            </w:r>
            <w:r w:rsidR="00444F3A">
              <w:rPr>
                <w:noProof/>
                <w:webHidden/>
              </w:rPr>
              <w:t>18</w:t>
            </w:r>
            <w:r w:rsidR="005E4080">
              <w:rPr>
                <w:noProof/>
                <w:webHidden/>
              </w:rPr>
              <w:fldChar w:fldCharType="end"/>
            </w:r>
          </w:hyperlink>
        </w:p>
        <w:p w14:paraId="3B86699C" w14:textId="55F0F195" w:rsidR="005E4080" w:rsidRDefault="00EA408A">
          <w:pPr>
            <w:pStyle w:val="TOC2"/>
            <w:rPr>
              <w:rFonts w:eastAsiaTheme="minorEastAsia"/>
              <w:noProof/>
              <w:sz w:val="22"/>
              <w:szCs w:val="22"/>
            </w:rPr>
          </w:pPr>
          <w:hyperlink w:anchor="_Toc517958728" w:history="1">
            <w:r w:rsidR="005E4080" w:rsidRPr="00E57320">
              <w:rPr>
                <w:rStyle w:val="Hyperlink"/>
                <w:noProof/>
              </w:rPr>
              <w:t>3.2.</w:t>
            </w:r>
            <w:r w:rsidR="005E4080">
              <w:rPr>
                <w:rFonts w:eastAsiaTheme="minorEastAsia"/>
                <w:noProof/>
                <w:sz w:val="22"/>
                <w:szCs w:val="22"/>
              </w:rPr>
              <w:tab/>
            </w:r>
            <w:r w:rsidR="005E4080" w:rsidRPr="00E57320">
              <w:rPr>
                <w:rStyle w:val="Hyperlink"/>
                <w:noProof/>
              </w:rPr>
              <w:t>Lokasi Penelitian</w:t>
            </w:r>
            <w:r w:rsidR="005E4080">
              <w:rPr>
                <w:noProof/>
                <w:webHidden/>
              </w:rPr>
              <w:tab/>
            </w:r>
            <w:r w:rsidR="005E4080">
              <w:rPr>
                <w:noProof/>
                <w:webHidden/>
              </w:rPr>
              <w:fldChar w:fldCharType="begin"/>
            </w:r>
            <w:r w:rsidR="005E4080">
              <w:rPr>
                <w:noProof/>
                <w:webHidden/>
              </w:rPr>
              <w:instrText xml:space="preserve"> PAGEREF _Toc517958728 \h </w:instrText>
            </w:r>
            <w:r w:rsidR="005E4080">
              <w:rPr>
                <w:noProof/>
                <w:webHidden/>
              </w:rPr>
            </w:r>
            <w:r w:rsidR="005E4080">
              <w:rPr>
                <w:noProof/>
                <w:webHidden/>
              </w:rPr>
              <w:fldChar w:fldCharType="separate"/>
            </w:r>
            <w:r w:rsidR="00444F3A">
              <w:rPr>
                <w:noProof/>
                <w:webHidden/>
              </w:rPr>
              <w:t>18</w:t>
            </w:r>
            <w:r w:rsidR="005E4080">
              <w:rPr>
                <w:noProof/>
                <w:webHidden/>
              </w:rPr>
              <w:fldChar w:fldCharType="end"/>
            </w:r>
          </w:hyperlink>
        </w:p>
        <w:p w14:paraId="2E8E4EBA" w14:textId="5EB8401D" w:rsidR="005E4080" w:rsidRDefault="00EA408A">
          <w:pPr>
            <w:pStyle w:val="TOC2"/>
            <w:rPr>
              <w:rFonts w:eastAsiaTheme="minorEastAsia"/>
              <w:noProof/>
              <w:sz w:val="22"/>
              <w:szCs w:val="22"/>
            </w:rPr>
          </w:pPr>
          <w:hyperlink w:anchor="_Toc517958729" w:history="1">
            <w:r w:rsidR="005E4080" w:rsidRPr="00E57320">
              <w:rPr>
                <w:rStyle w:val="Hyperlink"/>
                <w:noProof/>
              </w:rPr>
              <w:t>3.3.</w:t>
            </w:r>
            <w:r w:rsidR="005E4080">
              <w:rPr>
                <w:rFonts w:eastAsiaTheme="minorEastAsia"/>
                <w:noProof/>
                <w:sz w:val="22"/>
                <w:szCs w:val="22"/>
              </w:rPr>
              <w:tab/>
            </w:r>
            <w:r w:rsidR="005E4080" w:rsidRPr="00E57320">
              <w:rPr>
                <w:rStyle w:val="Hyperlink"/>
                <w:noProof/>
              </w:rPr>
              <w:t>Garis Besar Penyelesaian Masalah</w:t>
            </w:r>
            <w:r w:rsidR="005E4080">
              <w:rPr>
                <w:noProof/>
                <w:webHidden/>
              </w:rPr>
              <w:tab/>
            </w:r>
            <w:r w:rsidR="005E4080">
              <w:rPr>
                <w:noProof/>
                <w:webHidden/>
              </w:rPr>
              <w:fldChar w:fldCharType="begin"/>
            </w:r>
            <w:r w:rsidR="005E4080">
              <w:rPr>
                <w:noProof/>
                <w:webHidden/>
              </w:rPr>
              <w:instrText xml:space="preserve"> PAGEREF _Toc517958729 \h </w:instrText>
            </w:r>
            <w:r w:rsidR="005E4080">
              <w:rPr>
                <w:noProof/>
                <w:webHidden/>
              </w:rPr>
            </w:r>
            <w:r w:rsidR="005E4080">
              <w:rPr>
                <w:noProof/>
                <w:webHidden/>
              </w:rPr>
              <w:fldChar w:fldCharType="separate"/>
            </w:r>
            <w:r w:rsidR="00444F3A">
              <w:rPr>
                <w:noProof/>
                <w:webHidden/>
              </w:rPr>
              <w:t>19</w:t>
            </w:r>
            <w:r w:rsidR="005E4080">
              <w:rPr>
                <w:noProof/>
                <w:webHidden/>
              </w:rPr>
              <w:fldChar w:fldCharType="end"/>
            </w:r>
          </w:hyperlink>
        </w:p>
        <w:p w14:paraId="246F133C" w14:textId="3B996E93" w:rsidR="005E4080" w:rsidRDefault="00EA408A">
          <w:pPr>
            <w:pStyle w:val="TOC2"/>
            <w:rPr>
              <w:rFonts w:eastAsiaTheme="minorEastAsia"/>
              <w:noProof/>
              <w:sz w:val="22"/>
              <w:szCs w:val="22"/>
            </w:rPr>
          </w:pPr>
          <w:hyperlink w:anchor="_Toc517958730" w:history="1">
            <w:r w:rsidR="005E4080" w:rsidRPr="00E57320">
              <w:rPr>
                <w:rStyle w:val="Hyperlink"/>
                <w:noProof/>
              </w:rPr>
              <w:t>3.4.</w:t>
            </w:r>
            <w:r w:rsidR="005E4080">
              <w:rPr>
                <w:rFonts w:eastAsiaTheme="minorEastAsia"/>
                <w:noProof/>
                <w:sz w:val="22"/>
                <w:szCs w:val="22"/>
              </w:rPr>
              <w:tab/>
            </w:r>
            <w:r w:rsidR="005E4080" w:rsidRPr="00E57320">
              <w:rPr>
                <w:rStyle w:val="Hyperlink"/>
                <w:noProof/>
              </w:rPr>
              <w:t>Identifikasi Kebutuhan</w:t>
            </w:r>
            <w:r w:rsidR="005E4080">
              <w:rPr>
                <w:noProof/>
                <w:webHidden/>
              </w:rPr>
              <w:tab/>
            </w:r>
            <w:r w:rsidR="005E4080">
              <w:rPr>
                <w:noProof/>
                <w:webHidden/>
              </w:rPr>
              <w:fldChar w:fldCharType="begin"/>
            </w:r>
            <w:r w:rsidR="005E4080">
              <w:rPr>
                <w:noProof/>
                <w:webHidden/>
              </w:rPr>
              <w:instrText xml:space="preserve"> PAGEREF _Toc517958730 \h </w:instrText>
            </w:r>
            <w:r w:rsidR="005E4080">
              <w:rPr>
                <w:noProof/>
                <w:webHidden/>
              </w:rPr>
            </w:r>
            <w:r w:rsidR="005E4080">
              <w:rPr>
                <w:noProof/>
                <w:webHidden/>
              </w:rPr>
              <w:fldChar w:fldCharType="separate"/>
            </w:r>
            <w:r w:rsidR="00444F3A">
              <w:rPr>
                <w:b/>
                <w:bCs/>
                <w:noProof/>
                <w:webHidden/>
              </w:rPr>
              <w:t>Error! Bookmark not defined.</w:t>
            </w:r>
            <w:r w:rsidR="005E4080">
              <w:rPr>
                <w:noProof/>
                <w:webHidden/>
              </w:rPr>
              <w:fldChar w:fldCharType="end"/>
            </w:r>
          </w:hyperlink>
        </w:p>
        <w:p w14:paraId="54419A38" w14:textId="7BE9D396" w:rsidR="005E4080" w:rsidRDefault="00EA408A">
          <w:pPr>
            <w:pStyle w:val="TOC2"/>
            <w:rPr>
              <w:rFonts w:eastAsiaTheme="minorEastAsia"/>
              <w:noProof/>
              <w:sz w:val="22"/>
              <w:szCs w:val="22"/>
            </w:rPr>
          </w:pPr>
          <w:hyperlink w:anchor="_Toc517958731" w:history="1">
            <w:r w:rsidR="005E4080" w:rsidRPr="00E57320">
              <w:rPr>
                <w:rStyle w:val="Hyperlink"/>
                <w:noProof/>
              </w:rPr>
              <w:t>3.5.</w:t>
            </w:r>
            <w:r w:rsidR="005E4080">
              <w:rPr>
                <w:rFonts w:eastAsiaTheme="minorEastAsia"/>
                <w:noProof/>
                <w:sz w:val="22"/>
                <w:szCs w:val="22"/>
              </w:rPr>
              <w:tab/>
            </w:r>
            <w:r w:rsidR="005E4080" w:rsidRPr="00E57320">
              <w:rPr>
                <w:rStyle w:val="Hyperlink"/>
                <w:noProof/>
              </w:rPr>
              <w:t>Jadwal</w:t>
            </w:r>
            <w:r w:rsidR="005E4080">
              <w:rPr>
                <w:noProof/>
                <w:webHidden/>
              </w:rPr>
              <w:tab/>
            </w:r>
            <w:r w:rsidR="005E4080">
              <w:rPr>
                <w:noProof/>
                <w:webHidden/>
              </w:rPr>
              <w:fldChar w:fldCharType="begin"/>
            </w:r>
            <w:r w:rsidR="005E4080">
              <w:rPr>
                <w:noProof/>
                <w:webHidden/>
              </w:rPr>
              <w:instrText xml:space="preserve"> PAGEREF _Toc517958731 \h </w:instrText>
            </w:r>
            <w:r w:rsidR="005E4080">
              <w:rPr>
                <w:noProof/>
                <w:webHidden/>
              </w:rPr>
            </w:r>
            <w:r w:rsidR="005E4080">
              <w:rPr>
                <w:noProof/>
                <w:webHidden/>
              </w:rPr>
              <w:fldChar w:fldCharType="separate"/>
            </w:r>
            <w:r w:rsidR="00444F3A">
              <w:rPr>
                <w:b/>
                <w:bCs/>
                <w:noProof/>
                <w:webHidden/>
              </w:rPr>
              <w:t>Error! Bookmark not defined.</w:t>
            </w:r>
            <w:r w:rsidR="005E4080">
              <w:rPr>
                <w:noProof/>
                <w:webHidden/>
              </w:rPr>
              <w:fldChar w:fldCharType="end"/>
            </w:r>
          </w:hyperlink>
        </w:p>
        <w:p w14:paraId="73C643BC" w14:textId="12EC2258" w:rsidR="005E4080" w:rsidRDefault="00EA408A">
          <w:pPr>
            <w:pStyle w:val="TOC1"/>
            <w:rPr>
              <w:rFonts w:eastAsiaTheme="minorEastAsia"/>
              <w:noProof/>
              <w:sz w:val="22"/>
              <w:szCs w:val="22"/>
            </w:rPr>
          </w:pPr>
          <w:hyperlink w:anchor="_Toc517958732" w:history="1">
            <w:r w:rsidR="005E4080" w:rsidRPr="00E57320">
              <w:rPr>
                <w:rStyle w:val="Hyperlink"/>
                <w:noProof/>
              </w:rPr>
              <w:t>DAFTAR PUSTAKA</w:t>
            </w:r>
            <w:r w:rsidR="005E4080">
              <w:rPr>
                <w:noProof/>
                <w:webHidden/>
              </w:rPr>
              <w:tab/>
            </w:r>
            <w:r w:rsidR="005E4080">
              <w:rPr>
                <w:noProof/>
                <w:webHidden/>
              </w:rPr>
              <w:fldChar w:fldCharType="begin"/>
            </w:r>
            <w:r w:rsidR="005E4080">
              <w:rPr>
                <w:noProof/>
                <w:webHidden/>
              </w:rPr>
              <w:instrText xml:space="preserve"> PAGEREF _Toc517958732 \h </w:instrText>
            </w:r>
            <w:r w:rsidR="005E4080">
              <w:rPr>
                <w:noProof/>
                <w:webHidden/>
              </w:rPr>
            </w:r>
            <w:r w:rsidR="005E4080">
              <w:rPr>
                <w:noProof/>
                <w:webHidden/>
              </w:rPr>
              <w:fldChar w:fldCharType="separate"/>
            </w:r>
            <w:r w:rsidR="00444F3A">
              <w:rPr>
                <w:noProof/>
                <w:webHidden/>
              </w:rPr>
              <w:t>29</w:t>
            </w:r>
            <w:r w:rsidR="005E4080">
              <w:rPr>
                <w:noProof/>
                <w:webHidden/>
              </w:rPr>
              <w:fldChar w:fldCharType="end"/>
            </w:r>
          </w:hyperlink>
        </w:p>
        <w:p w14:paraId="18218AFF" w14:textId="66A6B37D" w:rsidR="005E4080" w:rsidRDefault="00EA408A">
          <w:pPr>
            <w:pStyle w:val="TOC1"/>
            <w:rPr>
              <w:rFonts w:eastAsiaTheme="minorEastAsia"/>
              <w:noProof/>
              <w:sz w:val="22"/>
              <w:szCs w:val="22"/>
            </w:rPr>
          </w:pPr>
          <w:hyperlink w:anchor="_Toc517958733" w:history="1">
            <w:r w:rsidR="005E4080" w:rsidRPr="00E57320">
              <w:rPr>
                <w:rStyle w:val="Hyperlink"/>
                <w:noProof/>
              </w:rPr>
              <w:t>Lampiran 1. Notulensi Tanya Jawab Seminar Proposal Tugas Akhir</w:t>
            </w:r>
            <w:r w:rsidR="005E4080">
              <w:rPr>
                <w:noProof/>
                <w:webHidden/>
              </w:rPr>
              <w:tab/>
            </w:r>
            <w:r w:rsidR="005E4080">
              <w:rPr>
                <w:noProof/>
                <w:webHidden/>
              </w:rPr>
              <w:fldChar w:fldCharType="begin"/>
            </w:r>
            <w:r w:rsidR="005E4080">
              <w:rPr>
                <w:noProof/>
                <w:webHidden/>
              </w:rPr>
              <w:instrText xml:space="preserve"> PAGEREF _Toc517958733 \h </w:instrText>
            </w:r>
            <w:r w:rsidR="005E4080">
              <w:rPr>
                <w:noProof/>
                <w:webHidden/>
              </w:rPr>
            </w:r>
            <w:r w:rsidR="005E4080">
              <w:rPr>
                <w:noProof/>
                <w:webHidden/>
              </w:rPr>
              <w:fldChar w:fldCharType="separate"/>
            </w:r>
            <w:r w:rsidR="00444F3A">
              <w:rPr>
                <w:b/>
                <w:bCs/>
                <w:noProof/>
                <w:webHidden/>
              </w:rPr>
              <w:t>Error! Bookmark not defined.</w:t>
            </w:r>
            <w:r w:rsidR="005E4080">
              <w:rPr>
                <w:noProof/>
                <w:webHidden/>
              </w:rPr>
              <w:fldChar w:fldCharType="end"/>
            </w:r>
          </w:hyperlink>
        </w:p>
        <w:p w14:paraId="59DE0A50" w14:textId="42263F31" w:rsidR="005E4080" w:rsidRDefault="00EA408A">
          <w:pPr>
            <w:pStyle w:val="TOC1"/>
            <w:rPr>
              <w:rFonts w:eastAsiaTheme="minorEastAsia"/>
              <w:noProof/>
              <w:sz w:val="22"/>
              <w:szCs w:val="22"/>
            </w:rPr>
          </w:pPr>
          <w:hyperlink w:anchor="_Toc517958734" w:history="1">
            <w:r w:rsidR="005E4080" w:rsidRPr="00E57320">
              <w:rPr>
                <w:rStyle w:val="Hyperlink"/>
                <w:noProof/>
              </w:rPr>
              <w:t>Lampiran 2. Kartu Bimbingan Tugas Akhir</w:t>
            </w:r>
            <w:r w:rsidR="005E4080">
              <w:rPr>
                <w:noProof/>
                <w:webHidden/>
              </w:rPr>
              <w:tab/>
            </w:r>
            <w:r w:rsidR="005E4080">
              <w:rPr>
                <w:noProof/>
                <w:webHidden/>
              </w:rPr>
              <w:fldChar w:fldCharType="begin"/>
            </w:r>
            <w:r w:rsidR="005E4080">
              <w:rPr>
                <w:noProof/>
                <w:webHidden/>
              </w:rPr>
              <w:instrText xml:space="preserve"> PAGEREF _Toc517958734 \h </w:instrText>
            </w:r>
            <w:r w:rsidR="005E4080">
              <w:rPr>
                <w:noProof/>
                <w:webHidden/>
              </w:rPr>
            </w:r>
            <w:r w:rsidR="005E4080">
              <w:rPr>
                <w:noProof/>
                <w:webHidden/>
              </w:rPr>
              <w:fldChar w:fldCharType="separate"/>
            </w:r>
            <w:r w:rsidR="00444F3A">
              <w:rPr>
                <w:b/>
                <w:bCs/>
                <w:noProof/>
                <w:webHidden/>
              </w:rPr>
              <w:t>Error! Bookmark not defined.</w:t>
            </w:r>
            <w:r w:rsidR="005E4080">
              <w:rPr>
                <w:noProof/>
                <w:webHidden/>
              </w:rPr>
              <w:fldChar w:fldCharType="end"/>
            </w:r>
          </w:hyperlink>
        </w:p>
        <w:p w14:paraId="363E8950" w14:textId="37DDC60C" w:rsidR="005E4080" w:rsidRDefault="00EA408A">
          <w:pPr>
            <w:pStyle w:val="TOC1"/>
            <w:rPr>
              <w:rFonts w:eastAsiaTheme="minorEastAsia"/>
              <w:noProof/>
              <w:sz w:val="22"/>
              <w:szCs w:val="22"/>
            </w:rPr>
          </w:pPr>
          <w:hyperlink w:anchor="_Toc517958735" w:history="1">
            <w:r w:rsidR="005E4080" w:rsidRPr="00E57320">
              <w:rPr>
                <w:rStyle w:val="Hyperlink"/>
                <w:noProof/>
              </w:rPr>
              <w:t>Lampiran 3. Kartu Keikutsertaan Seminar Proposal Tugas Akhir</w:t>
            </w:r>
            <w:r w:rsidR="005E4080">
              <w:rPr>
                <w:noProof/>
                <w:webHidden/>
              </w:rPr>
              <w:tab/>
            </w:r>
            <w:r w:rsidR="005E4080">
              <w:rPr>
                <w:noProof/>
                <w:webHidden/>
              </w:rPr>
              <w:fldChar w:fldCharType="begin"/>
            </w:r>
            <w:r w:rsidR="005E4080">
              <w:rPr>
                <w:noProof/>
                <w:webHidden/>
              </w:rPr>
              <w:instrText xml:space="preserve"> PAGEREF _Toc517958735 \h </w:instrText>
            </w:r>
            <w:r w:rsidR="005E4080">
              <w:rPr>
                <w:noProof/>
                <w:webHidden/>
              </w:rPr>
            </w:r>
            <w:r w:rsidR="005E4080">
              <w:rPr>
                <w:noProof/>
                <w:webHidden/>
              </w:rPr>
              <w:fldChar w:fldCharType="separate"/>
            </w:r>
            <w:r w:rsidR="00444F3A">
              <w:rPr>
                <w:b/>
                <w:bCs/>
                <w:noProof/>
                <w:webHidden/>
              </w:rPr>
              <w:t>Error! Bookmark not defined.</w:t>
            </w:r>
            <w:r w:rsidR="005E4080">
              <w:rPr>
                <w:noProof/>
                <w:webHidden/>
              </w:rPr>
              <w:fldChar w:fldCharType="end"/>
            </w:r>
          </w:hyperlink>
        </w:p>
        <w:p w14:paraId="18268B45" w14:textId="0C9FC00E" w:rsidR="005E4080" w:rsidRDefault="00EA408A">
          <w:pPr>
            <w:pStyle w:val="TOC1"/>
            <w:rPr>
              <w:rFonts w:eastAsiaTheme="minorEastAsia"/>
              <w:noProof/>
              <w:sz w:val="22"/>
              <w:szCs w:val="22"/>
            </w:rPr>
          </w:pPr>
          <w:hyperlink w:anchor="_Toc517958736" w:history="1">
            <w:r w:rsidR="005E4080" w:rsidRPr="00E57320">
              <w:rPr>
                <w:rStyle w:val="Hyperlink"/>
                <w:noProof/>
              </w:rPr>
              <w:t>Lampiran 4. Daftar Hadir Seminar Proposal Tugas Akhir</w:t>
            </w:r>
            <w:r w:rsidR="005E4080">
              <w:rPr>
                <w:noProof/>
                <w:webHidden/>
              </w:rPr>
              <w:tab/>
            </w:r>
            <w:r w:rsidR="005E4080">
              <w:rPr>
                <w:noProof/>
                <w:webHidden/>
              </w:rPr>
              <w:fldChar w:fldCharType="begin"/>
            </w:r>
            <w:r w:rsidR="005E4080">
              <w:rPr>
                <w:noProof/>
                <w:webHidden/>
              </w:rPr>
              <w:instrText xml:space="preserve"> PAGEREF _Toc517958736 \h </w:instrText>
            </w:r>
            <w:r w:rsidR="005E4080">
              <w:rPr>
                <w:noProof/>
                <w:webHidden/>
              </w:rPr>
            </w:r>
            <w:r w:rsidR="005E4080">
              <w:rPr>
                <w:noProof/>
                <w:webHidden/>
              </w:rPr>
              <w:fldChar w:fldCharType="separate"/>
            </w:r>
            <w:r w:rsidR="00444F3A">
              <w:rPr>
                <w:b/>
                <w:bCs/>
                <w:noProof/>
                <w:webHidden/>
              </w:rPr>
              <w:t>Error! Bookmark not defined.</w:t>
            </w:r>
            <w:r w:rsidR="005E4080">
              <w:rPr>
                <w:noProof/>
                <w:webHidden/>
              </w:rPr>
              <w:fldChar w:fldCharType="end"/>
            </w:r>
          </w:hyperlink>
        </w:p>
        <w:p w14:paraId="1AF8A1F0" w14:textId="7084E701" w:rsidR="00D46CCB" w:rsidRDefault="00D46CCB" w:rsidP="00D46CCB">
          <w:pPr>
            <w:rPr>
              <w:b/>
              <w:bCs/>
              <w:noProof/>
            </w:rPr>
          </w:pPr>
          <w:r>
            <w:rPr>
              <w:b/>
              <w:bCs/>
              <w:noProof/>
            </w:rPr>
            <w:fldChar w:fldCharType="end"/>
          </w:r>
        </w:p>
      </w:sdtContent>
    </w:sdt>
    <w:p w14:paraId="66E37A21" w14:textId="4D85E319" w:rsidR="00DB47C3" w:rsidRPr="0027067F" w:rsidRDefault="00680801" w:rsidP="00B36CF5">
      <w:pPr>
        <w:pStyle w:val="Heading1"/>
        <w:numPr>
          <w:ilvl w:val="0"/>
          <w:numId w:val="0"/>
        </w:numPr>
      </w:pPr>
      <w:r>
        <w:br w:type="page"/>
      </w:r>
      <w:bookmarkStart w:id="10" w:name="_Toc517958709"/>
      <w:r>
        <w:lastRenderedPageBreak/>
        <w:t>DAFTAR GAMBAR</w:t>
      </w:r>
      <w:bookmarkEnd w:id="10"/>
    </w:p>
    <w:p w14:paraId="26C9B7B3" w14:textId="7880D1AA" w:rsidR="00121F8C" w:rsidRDefault="00266FAB">
      <w:pPr>
        <w:pStyle w:val="TableofFigures"/>
        <w:rPr>
          <w:rFonts w:eastAsiaTheme="minorEastAsia"/>
          <w:noProof/>
          <w:sz w:val="22"/>
          <w:szCs w:val="22"/>
        </w:rPr>
      </w:pPr>
      <w:r>
        <w:rPr>
          <w:b/>
          <w:bCs/>
          <w:noProof/>
        </w:rPr>
        <w:fldChar w:fldCharType="begin"/>
      </w:r>
      <w:r>
        <w:rPr>
          <w:b/>
          <w:bCs/>
          <w:noProof/>
        </w:rPr>
        <w:instrText xml:space="preserve"> TOC \h \z \c "Figure" </w:instrText>
      </w:r>
      <w:r>
        <w:rPr>
          <w:b/>
          <w:bCs/>
          <w:noProof/>
        </w:rPr>
        <w:fldChar w:fldCharType="separate"/>
      </w:r>
      <w:hyperlink w:anchor="_Toc517898958" w:history="1">
        <w:r w:rsidR="00121F8C" w:rsidRPr="00B57021">
          <w:rPr>
            <w:rStyle w:val="Hyperlink"/>
            <w:noProof/>
          </w:rPr>
          <w:t>Gambar 2.3</w:t>
        </w:r>
        <w:r w:rsidR="00121F8C" w:rsidRPr="00B57021">
          <w:rPr>
            <w:rStyle w:val="Hyperlink"/>
            <w:noProof/>
          </w:rPr>
          <w:noBreakHyphen/>
          <w:t xml:space="preserve">1 </w:t>
        </w:r>
        <w:r w:rsidR="00121F8C" w:rsidRPr="00B57021">
          <w:rPr>
            <w:rStyle w:val="Hyperlink"/>
            <w:i/>
            <w:noProof/>
          </w:rPr>
          <w:t>Knowledge Data Discovery Framework</w:t>
        </w:r>
        <w:r w:rsidR="00121F8C">
          <w:rPr>
            <w:noProof/>
            <w:webHidden/>
          </w:rPr>
          <w:tab/>
        </w:r>
        <w:r w:rsidR="00121F8C">
          <w:rPr>
            <w:noProof/>
            <w:webHidden/>
          </w:rPr>
          <w:fldChar w:fldCharType="begin"/>
        </w:r>
        <w:r w:rsidR="00121F8C">
          <w:rPr>
            <w:noProof/>
            <w:webHidden/>
          </w:rPr>
          <w:instrText xml:space="preserve"> PAGEREF _Toc517898958 \h </w:instrText>
        </w:r>
        <w:r w:rsidR="00121F8C">
          <w:rPr>
            <w:noProof/>
            <w:webHidden/>
          </w:rPr>
        </w:r>
        <w:r w:rsidR="00121F8C">
          <w:rPr>
            <w:noProof/>
            <w:webHidden/>
          </w:rPr>
          <w:fldChar w:fldCharType="separate"/>
        </w:r>
        <w:r w:rsidR="00444F3A">
          <w:rPr>
            <w:noProof/>
            <w:webHidden/>
          </w:rPr>
          <w:t>8</w:t>
        </w:r>
        <w:r w:rsidR="00121F8C">
          <w:rPr>
            <w:noProof/>
            <w:webHidden/>
          </w:rPr>
          <w:fldChar w:fldCharType="end"/>
        </w:r>
      </w:hyperlink>
    </w:p>
    <w:p w14:paraId="23991523" w14:textId="534277B5" w:rsidR="00121F8C" w:rsidRDefault="00FE6273">
      <w:pPr>
        <w:pStyle w:val="TableofFigures"/>
        <w:rPr>
          <w:rFonts w:eastAsiaTheme="minorEastAsia"/>
          <w:noProof/>
          <w:sz w:val="22"/>
          <w:szCs w:val="22"/>
        </w:rPr>
      </w:pPr>
      <w:hyperlink w:anchor="_Toc517898959" w:history="1">
        <w:r w:rsidR="00121F8C" w:rsidRPr="00B57021">
          <w:rPr>
            <w:rStyle w:val="Hyperlink"/>
            <w:noProof/>
          </w:rPr>
          <w:t>Gambar 2.4</w:t>
        </w:r>
        <w:r w:rsidR="00121F8C" w:rsidRPr="00B57021">
          <w:rPr>
            <w:rStyle w:val="Hyperlink"/>
            <w:noProof/>
          </w:rPr>
          <w:noBreakHyphen/>
          <w:t xml:space="preserve">1 </w:t>
        </w:r>
        <w:r w:rsidR="00121F8C" w:rsidRPr="00B57021">
          <w:rPr>
            <w:rStyle w:val="Hyperlink"/>
            <w:i/>
            <w:noProof/>
          </w:rPr>
          <w:t>Flowchart</w:t>
        </w:r>
        <w:r w:rsidR="00121F8C" w:rsidRPr="00B57021">
          <w:rPr>
            <w:rStyle w:val="Hyperlink"/>
            <w:noProof/>
          </w:rPr>
          <w:t xml:space="preserve"> Algoritma kNN</w:t>
        </w:r>
        <w:r w:rsidR="00121F8C">
          <w:rPr>
            <w:noProof/>
            <w:webHidden/>
          </w:rPr>
          <w:tab/>
        </w:r>
        <w:r w:rsidR="00121F8C">
          <w:rPr>
            <w:noProof/>
            <w:webHidden/>
          </w:rPr>
          <w:fldChar w:fldCharType="begin"/>
        </w:r>
        <w:r w:rsidR="00121F8C">
          <w:rPr>
            <w:noProof/>
            <w:webHidden/>
          </w:rPr>
          <w:instrText xml:space="preserve"> PAGEREF _Toc517898959 \h </w:instrText>
        </w:r>
        <w:r w:rsidR="00121F8C">
          <w:rPr>
            <w:noProof/>
            <w:webHidden/>
          </w:rPr>
        </w:r>
        <w:r w:rsidR="00121F8C">
          <w:rPr>
            <w:noProof/>
            <w:webHidden/>
          </w:rPr>
          <w:fldChar w:fldCharType="separate"/>
        </w:r>
        <w:r w:rsidR="00444F3A">
          <w:rPr>
            <w:noProof/>
            <w:webHidden/>
          </w:rPr>
          <w:t>10</w:t>
        </w:r>
        <w:r w:rsidR="00121F8C">
          <w:rPr>
            <w:noProof/>
            <w:webHidden/>
          </w:rPr>
          <w:fldChar w:fldCharType="end"/>
        </w:r>
      </w:hyperlink>
    </w:p>
    <w:p w14:paraId="42CCA1A7" w14:textId="24B4854F" w:rsidR="00121F8C" w:rsidRDefault="00FE6273">
      <w:pPr>
        <w:pStyle w:val="TableofFigures"/>
        <w:rPr>
          <w:rFonts w:eastAsiaTheme="minorEastAsia"/>
          <w:noProof/>
          <w:sz w:val="22"/>
          <w:szCs w:val="22"/>
        </w:rPr>
      </w:pPr>
      <w:hyperlink w:anchor="_Toc517898960" w:history="1">
        <w:r w:rsidR="00121F8C" w:rsidRPr="00B57021">
          <w:rPr>
            <w:rStyle w:val="Hyperlink"/>
            <w:noProof/>
          </w:rPr>
          <w:t>Gambar 2.5</w:t>
        </w:r>
        <w:r w:rsidR="00121F8C" w:rsidRPr="00B57021">
          <w:rPr>
            <w:rStyle w:val="Hyperlink"/>
            <w:noProof/>
          </w:rPr>
          <w:noBreakHyphen/>
          <w:t>1 Teknik Seleksi Atribut</w:t>
        </w:r>
        <w:r w:rsidR="00121F8C">
          <w:rPr>
            <w:noProof/>
            <w:webHidden/>
          </w:rPr>
          <w:tab/>
        </w:r>
        <w:r w:rsidR="00121F8C">
          <w:rPr>
            <w:noProof/>
            <w:webHidden/>
          </w:rPr>
          <w:fldChar w:fldCharType="begin"/>
        </w:r>
        <w:r w:rsidR="00121F8C">
          <w:rPr>
            <w:noProof/>
            <w:webHidden/>
          </w:rPr>
          <w:instrText xml:space="preserve"> PAGEREF _Toc517898960 \h </w:instrText>
        </w:r>
        <w:r w:rsidR="00121F8C">
          <w:rPr>
            <w:noProof/>
            <w:webHidden/>
          </w:rPr>
        </w:r>
        <w:r w:rsidR="00121F8C">
          <w:rPr>
            <w:noProof/>
            <w:webHidden/>
          </w:rPr>
          <w:fldChar w:fldCharType="separate"/>
        </w:r>
        <w:r w:rsidR="00444F3A">
          <w:rPr>
            <w:noProof/>
            <w:webHidden/>
          </w:rPr>
          <w:t>13</w:t>
        </w:r>
        <w:r w:rsidR="00121F8C">
          <w:rPr>
            <w:noProof/>
            <w:webHidden/>
          </w:rPr>
          <w:fldChar w:fldCharType="end"/>
        </w:r>
      </w:hyperlink>
    </w:p>
    <w:p w14:paraId="3F625783" w14:textId="2988D0E7" w:rsidR="00121F8C" w:rsidRDefault="00FE6273">
      <w:pPr>
        <w:pStyle w:val="TableofFigures"/>
        <w:rPr>
          <w:rFonts w:eastAsiaTheme="minorEastAsia"/>
          <w:noProof/>
          <w:sz w:val="22"/>
          <w:szCs w:val="22"/>
        </w:rPr>
      </w:pPr>
      <w:hyperlink w:anchor="_Toc517898961" w:history="1">
        <w:r w:rsidR="00121F8C" w:rsidRPr="00B57021">
          <w:rPr>
            <w:rStyle w:val="Hyperlink"/>
            <w:noProof/>
          </w:rPr>
          <w:t>Gambar 2.6</w:t>
        </w:r>
        <w:r w:rsidR="00121F8C" w:rsidRPr="00B57021">
          <w:rPr>
            <w:rStyle w:val="Hyperlink"/>
            <w:noProof/>
          </w:rPr>
          <w:noBreakHyphen/>
          <w:t>1 Pengurutan Bobot Atribut dengan Biaya Paling Optimum</w:t>
        </w:r>
        <w:r w:rsidR="00121F8C">
          <w:rPr>
            <w:noProof/>
            <w:webHidden/>
          </w:rPr>
          <w:tab/>
        </w:r>
        <w:r w:rsidR="00121F8C">
          <w:rPr>
            <w:noProof/>
            <w:webHidden/>
          </w:rPr>
          <w:fldChar w:fldCharType="begin"/>
        </w:r>
        <w:r w:rsidR="00121F8C">
          <w:rPr>
            <w:noProof/>
            <w:webHidden/>
          </w:rPr>
          <w:instrText xml:space="preserve"> PAGEREF _Toc517898961 \h </w:instrText>
        </w:r>
        <w:r w:rsidR="00121F8C">
          <w:rPr>
            <w:noProof/>
            <w:webHidden/>
          </w:rPr>
        </w:r>
        <w:r w:rsidR="00121F8C">
          <w:rPr>
            <w:noProof/>
            <w:webHidden/>
          </w:rPr>
          <w:fldChar w:fldCharType="separate"/>
        </w:r>
        <w:r w:rsidR="00444F3A">
          <w:rPr>
            <w:b/>
            <w:bCs/>
            <w:noProof/>
            <w:webHidden/>
          </w:rPr>
          <w:t>Error! Bookmark not defined.</w:t>
        </w:r>
        <w:r w:rsidR="00121F8C">
          <w:rPr>
            <w:noProof/>
            <w:webHidden/>
          </w:rPr>
          <w:fldChar w:fldCharType="end"/>
        </w:r>
      </w:hyperlink>
    </w:p>
    <w:p w14:paraId="3AC4203F" w14:textId="51B7B58F" w:rsidR="00121F8C" w:rsidRDefault="00FE6273">
      <w:pPr>
        <w:pStyle w:val="TableofFigures"/>
        <w:rPr>
          <w:rFonts w:eastAsiaTheme="minorEastAsia"/>
          <w:noProof/>
          <w:sz w:val="22"/>
          <w:szCs w:val="22"/>
        </w:rPr>
      </w:pPr>
      <w:hyperlink w:anchor="_Toc517898962" w:history="1">
        <w:r w:rsidR="00121F8C" w:rsidRPr="00B57021">
          <w:rPr>
            <w:rStyle w:val="Hyperlink"/>
            <w:noProof/>
          </w:rPr>
          <w:t>Gambar 2.6</w:t>
        </w:r>
        <w:r w:rsidR="00121F8C" w:rsidRPr="00B57021">
          <w:rPr>
            <w:rStyle w:val="Hyperlink"/>
            <w:noProof/>
          </w:rPr>
          <w:noBreakHyphen/>
          <w:t xml:space="preserve">2 </w:t>
        </w:r>
        <w:r w:rsidR="00121F8C" w:rsidRPr="00B57021">
          <w:rPr>
            <w:rStyle w:val="Hyperlink"/>
            <w:i/>
            <w:noProof/>
          </w:rPr>
          <w:t>Logic Function</w:t>
        </w:r>
        <w:r w:rsidR="00121F8C" w:rsidRPr="00B57021">
          <w:rPr>
            <w:rStyle w:val="Hyperlink"/>
            <w:noProof/>
          </w:rPr>
          <w:t xml:space="preserve"> dari Teknik </w:t>
        </w:r>
        <w:r w:rsidR="00121F8C" w:rsidRPr="00B57021">
          <w:rPr>
            <w:rStyle w:val="Hyperlink"/>
            <w:i/>
            <w:noProof/>
          </w:rPr>
          <w:t xml:space="preserve">Wrapper Approach </w:t>
        </w:r>
        <w:r w:rsidR="00121F8C" w:rsidRPr="00B57021">
          <w:rPr>
            <w:rStyle w:val="Hyperlink"/>
            <w:noProof/>
          </w:rPr>
          <w:t xml:space="preserve">pada Operator </w:t>
        </w:r>
        <w:r w:rsidR="00121F8C" w:rsidRPr="00B57021">
          <w:rPr>
            <w:rStyle w:val="Hyperlink"/>
            <w:i/>
            <w:noProof/>
          </w:rPr>
          <w:t>Backward Elimination</w:t>
        </w:r>
        <w:r w:rsidR="00121F8C" w:rsidRPr="00B57021">
          <w:rPr>
            <w:rStyle w:val="Hyperlink"/>
            <w:noProof/>
          </w:rPr>
          <w:t xml:space="preserve"> dengan RapidMiner</w:t>
        </w:r>
        <w:r w:rsidR="00121F8C">
          <w:rPr>
            <w:noProof/>
            <w:webHidden/>
          </w:rPr>
          <w:tab/>
        </w:r>
        <w:r w:rsidR="00121F8C">
          <w:rPr>
            <w:noProof/>
            <w:webHidden/>
          </w:rPr>
          <w:fldChar w:fldCharType="begin"/>
        </w:r>
        <w:r w:rsidR="00121F8C">
          <w:rPr>
            <w:noProof/>
            <w:webHidden/>
          </w:rPr>
          <w:instrText xml:space="preserve"> PAGEREF _Toc517898962 \h </w:instrText>
        </w:r>
        <w:r w:rsidR="00121F8C">
          <w:rPr>
            <w:noProof/>
            <w:webHidden/>
          </w:rPr>
        </w:r>
        <w:r w:rsidR="00121F8C">
          <w:rPr>
            <w:noProof/>
            <w:webHidden/>
          </w:rPr>
          <w:fldChar w:fldCharType="separate"/>
        </w:r>
        <w:r w:rsidR="00444F3A">
          <w:rPr>
            <w:noProof/>
            <w:webHidden/>
          </w:rPr>
          <w:t>14</w:t>
        </w:r>
        <w:r w:rsidR="00121F8C">
          <w:rPr>
            <w:noProof/>
            <w:webHidden/>
          </w:rPr>
          <w:fldChar w:fldCharType="end"/>
        </w:r>
      </w:hyperlink>
    </w:p>
    <w:p w14:paraId="1115DAB2" w14:textId="6168F1A1" w:rsidR="00121F8C" w:rsidRDefault="00FE6273">
      <w:pPr>
        <w:pStyle w:val="TableofFigures"/>
        <w:rPr>
          <w:rFonts w:eastAsiaTheme="minorEastAsia"/>
          <w:noProof/>
          <w:sz w:val="22"/>
          <w:szCs w:val="22"/>
        </w:rPr>
      </w:pPr>
      <w:hyperlink w:anchor="_Toc517898963" w:history="1">
        <w:r w:rsidR="00121F8C" w:rsidRPr="00B57021">
          <w:rPr>
            <w:rStyle w:val="Hyperlink"/>
            <w:noProof/>
          </w:rPr>
          <w:t>Gambar 2.7</w:t>
        </w:r>
        <w:r w:rsidR="00121F8C" w:rsidRPr="00B57021">
          <w:rPr>
            <w:rStyle w:val="Hyperlink"/>
            <w:noProof/>
          </w:rPr>
          <w:noBreakHyphen/>
          <w:t>1 Ilustrasi k-Fold Cross Validation</w:t>
        </w:r>
        <w:r w:rsidR="00121F8C">
          <w:rPr>
            <w:noProof/>
            <w:webHidden/>
          </w:rPr>
          <w:tab/>
        </w:r>
        <w:r w:rsidR="00121F8C">
          <w:rPr>
            <w:noProof/>
            <w:webHidden/>
          </w:rPr>
          <w:fldChar w:fldCharType="begin"/>
        </w:r>
        <w:r w:rsidR="00121F8C">
          <w:rPr>
            <w:noProof/>
            <w:webHidden/>
          </w:rPr>
          <w:instrText xml:space="preserve"> PAGEREF _Toc517898963 \h </w:instrText>
        </w:r>
        <w:r w:rsidR="00121F8C">
          <w:rPr>
            <w:noProof/>
            <w:webHidden/>
          </w:rPr>
        </w:r>
        <w:r w:rsidR="00121F8C">
          <w:rPr>
            <w:noProof/>
            <w:webHidden/>
          </w:rPr>
          <w:fldChar w:fldCharType="separate"/>
        </w:r>
        <w:r w:rsidR="00444F3A">
          <w:rPr>
            <w:noProof/>
            <w:webHidden/>
          </w:rPr>
          <w:t>15</w:t>
        </w:r>
        <w:r w:rsidR="00121F8C">
          <w:rPr>
            <w:noProof/>
            <w:webHidden/>
          </w:rPr>
          <w:fldChar w:fldCharType="end"/>
        </w:r>
      </w:hyperlink>
    </w:p>
    <w:p w14:paraId="0E738EEC" w14:textId="3CEA45AA" w:rsidR="00121F8C" w:rsidRDefault="00FE6273">
      <w:pPr>
        <w:pStyle w:val="TableofFigures"/>
        <w:rPr>
          <w:rFonts w:eastAsiaTheme="minorEastAsia"/>
          <w:noProof/>
          <w:sz w:val="22"/>
          <w:szCs w:val="22"/>
        </w:rPr>
      </w:pPr>
      <w:hyperlink w:anchor="_Toc517898964" w:history="1">
        <w:r w:rsidR="00121F8C" w:rsidRPr="00B57021">
          <w:rPr>
            <w:rStyle w:val="Hyperlink"/>
            <w:noProof/>
          </w:rPr>
          <w:t>Gambar 3.3</w:t>
        </w:r>
        <w:r w:rsidR="00121F8C" w:rsidRPr="00B57021">
          <w:rPr>
            <w:rStyle w:val="Hyperlink"/>
            <w:noProof/>
          </w:rPr>
          <w:noBreakHyphen/>
          <w:t>1 Kerangka Kerja Penelitian</w:t>
        </w:r>
        <w:r w:rsidR="00121F8C">
          <w:rPr>
            <w:noProof/>
            <w:webHidden/>
          </w:rPr>
          <w:tab/>
        </w:r>
        <w:r w:rsidR="00121F8C">
          <w:rPr>
            <w:noProof/>
            <w:webHidden/>
          </w:rPr>
          <w:fldChar w:fldCharType="begin"/>
        </w:r>
        <w:r w:rsidR="00121F8C">
          <w:rPr>
            <w:noProof/>
            <w:webHidden/>
          </w:rPr>
          <w:instrText xml:space="preserve"> PAGEREF _Toc517898964 \h </w:instrText>
        </w:r>
        <w:r w:rsidR="00121F8C">
          <w:rPr>
            <w:noProof/>
            <w:webHidden/>
          </w:rPr>
        </w:r>
        <w:r w:rsidR="00121F8C">
          <w:rPr>
            <w:noProof/>
            <w:webHidden/>
          </w:rPr>
          <w:fldChar w:fldCharType="separate"/>
        </w:r>
        <w:r w:rsidR="00444F3A">
          <w:rPr>
            <w:noProof/>
            <w:webHidden/>
          </w:rPr>
          <w:t>19</w:t>
        </w:r>
        <w:r w:rsidR="00121F8C">
          <w:rPr>
            <w:noProof/>
            <w:webHidden/>
          </w:rPr>
          <w:fldChar w:fldCharType="end"/>
        </w:r>
      </w:hyperlink>
    </w:p>
    <w:p w14:paraId="023EA651" w14:textId="6D45C79D" w:rsidR="00121F8C" w:rsidRDefault="00FE6273">
      <w:pPr>
        <w:pStyle w:val="TableofFigures"/>
        <w:rPr>
          <w:rFonts w:eastAsiaTheme="minorEastAsia"/>
          <w:noProof/>
          <w:sz w:val="22"/>
          <w:szCs w:val="22"/>
        </w:rPr>
      </w:pPr>
      <w:hyperlink w:anchor="_Toc517898965" w:history="1">
        <w:r w:rsidR="00121F8C" w:rsidRPr="00B57021">
          <w:rPr>
            <w:rStyle w:val="Hyperlink"/>
            <w:b/>
            <w:noProof/>
          </w:rPr>
          <w:t>Gambar 3.3</w:t>
        </w:r>
        <w:r w:rsidR="00121F8C" w:rsidRPr="00B57021">
          <w:rPr>
            <w:rStyle w:val="Hyperlink"/>
            <w:b/>
            <w:noProof/>
          </w:rPr>
          <w:noBreakHyphen/>
          <w:t xml:space="preserve">2 </w:t>
        </w:r>
        <w:r w:rsidR="00121F8C" w:rsidRPr="00B57021">
          <w:rPr>
            <w:rStyle w:val="Hyperlink"/>
            <w:i/>
            <w:noProof/>
          </w:rPr>
          <w:t>Flowchart</w:t>
        </w:r>
        <w:r w:rsidR="00121F8C" w:rsidRPr="00B57021">
          <w:rPr>
            <w:rStyle w:val="Hyperlink"/>
            <w:b/>
            <w:noProof/>
          </w:rPr>
          <w:t xml:space="preserve"> </w:t>
        </w:r>
        <w:r w:rsidR="00121F8C" w:rsidRPr="00B57021">
          <w:rPr>
            <w:rStyle w:val="Hyperlink"/>
            <w:noProof/>
          </w:rPr>
          <w:t xml:space="preserve">Penentuan Nilai </w:t>
        </w:r>
        <w:r w:rsidR="00121F8C" w:rsidRPr="00B57021">
          <w:rPr>
            <w:rStyle w:val="Hyperlink"/>
            <w:i/>
            <w:noProof/>
          </w:rPr>
          <w:t xml:space="preserve">k </w:t>
        </w:r>
        <w:r w:rsidR="00121F8C" w:rsidRPr="00B57021">
          <w:rPr>
            <w:rStyle w:val="Hyperlink"/>
            <w:noProof/>
          </w:rPr>
          <w:t>pada kNN</w:t>
        </w:r>
        <w:r w:rsidR="00121F8C">
          <w:rPr>
            <w:noProof/>
            <w:webHidden/>
          </w:rPr>
          <w:tab/>
        </w:r>
        <w:r w:rsidR="00121F8C">
          <w:rPr>
            <w:noProof/>
            <w:webHidden/>
          </w:rPr>
          <w:fldChar w:fldCharType="begin"/>
        </w:r>
        <w:r w:rsidR="00121F8C">
          <w:rPr>
            <w:noProof/>
            <w:webHidden/>
          </w:rPr>
          <w:instrText xml:space="preserve"> PAGEREF _Toc517898965 \h </w:instrText>
        </w:r>
        <w:r w:rsidR="00121F8C">
          <w:rPr>
            <w:noProof/>
            <w:webHidden/>
          </w:rPr>
        </w:r>
        <w:r w:rsidR="00121F8C">
          <w:rPr>
            <w:noProof/>
            <w:webHidden/>
          </w:rPr>
          <w:fldChar w:fldCharType="separate"/>
        </w:r>
        <w:r w:rsidR="00444F3A">
          <w:rPr>
            <w:noProof/>
            <w:webHidden/>
          </w:rPr>
          <w:t>24</w:t>
        </w:r>
        <w:r w:rsidR="00121F8C">
          <w:rPr>
            <w:noProof/>
            <w:webHidden/>
          </w:rPr>
          <w:fldChar w:fldCharType="end"/>
        </w:r>
      </w:hyperlink>
    </w:p>
    <w:p w14:paraId="387F15D7" w14:textId="283103D8" w:rsidR="00121F8C" w:rsidRDefault="00FE6273">
      <w:pPr>
        <w:pStyle w:val="TableofFigures"/>
        <w:rPr>
          <w:rFonts w:eastAsiaTheme="minorEastAsia"/>
          <w:noProof/>
          <w:sz w:val="22"/>
          <w:szCs w:val="22"/>
        </w:rPr>
      </w:pPr>
      <w:hyperlink w:anchor="_Toc517898966" w:history="1">
        <w:r w:rsidR="00121F8C" w:rsidRPr="00B57021">
          <w:rPr>
            <w:rStyle w:val="Hyperlink"/>
            <w:b/>
            <w:noProof/>
          </w:rPr>
          <w:t>Gambar 3.3</w:t>
        </w:r>
        <w:r w:rsidR="00121F8C" w:rsidRPr="00B57021">
          <w:rPr>
            <w:rStyle w:val="Hyperlink"/>
            <w:b/>
            <w:noProof/>
          </w:rPr>
          <w:noBreakHyphen/>
          <w:t xml:space="preserve">3 </w:t>
        </w:r>
        <w:r w:rsidR="00121F8C" w:rsidRPr="00B57021">
          <w:rPr>
            <w:rStyle w:val="Hyperlink"/>
            <w:i/>
            <w:noProof/>
          </w:rPr>
          <w:t xml:space="preserve">Flowchart </w:t>
        </w:r>
        <w:r w:rsidR="00121F8C" w:rsidRPr="00B57021">
          <w:rPr>
            <w:rStyle w:val="Hyperlink"/>
            <w:noProof/>
          </w:rPr>
          <w:t>proses</w:t>
        </w:r>
        <w:r w:rsidR="00121F8C" w:rsidRPr="00B57021">
          <w:rPr>
            <w:rStyle w:val="Hyperlink"/>
            <w:i/>
            <w:noProof/>
          </w:rPr>
          <w:t xml:space="preserve"> Backward Elimination</w:t>
        </w:r>
        <w:r w:rsidR="00121F8C">
          <w:rPr>
            <w:noProof/>
            <w:webHidden/>
          </w:rPr>
          <w:tab/>
        </w:r>
        <w:r w:rsidR="00121F8C">
          <w:rPr>
            <w:noProof/>
            <w:webHidden/>
          </w:rPr>
          <w:fldChar w:fldCharType="begin"/>
        </w:r>
        <w:r w:rsidR="00121F8C">
          <w:rPr>
            <w:noProof/>
            <w:webHidden/>
          </w:rPr>
          <w:instrText xml:space="preserve"> PAGEREF _Toc517898966 \h </w:instrText>
        </w:r>
        <w:r w:rsidR="00121F8C">
          <w:rPr>
            <w:noProof/>
            <w:webHidden/>
          </w:rPr>
        </w:r>
        <w:r w:rsidR="00121F8C">
          <w:rPr>
            <w:noProof/>
            <w:webHidden/>
          </w:rPr>
          <w:fldChar w:fldCharType="separate"/>
        </w:r>
        <w:r w:rsidR="00444F3A">
          <w:rPr>
            <w:noProof/>
            <w:webHidden/>
          </w:rPr>
          <w:t>15</w:t>
        </w:r>
        <w:r w:rsidR="00121F8C">
          <w:rPr>
            <w:noProof/>
            <w:webHidden/>
          </w:rPr>
          <w:fldChar w:fldCharType="end"/>
        </w:r>
      </w:hyperlink>
    </w:p>
    <w:p w14:paraId="74CB605A" w14:textId="3B898BEC" w:rsidR="00D46CCB" w:rsidRDefault="00266FAB" w:rsidP="00D46CCB">
      <w:pPr>
        <w:rPr>
          <w:b/>
          <w:bCs/>
          <w:noProof/>
        </w:rPr>
      </w:pPr>
      <w:r>
        <w:rPr>
          <w:b/>
          <w:bCs/>
          <w:noProof/>
        </w:rPr>
        <w:fldChar w:fldCharType="end"/>
      </w:r>
    </w:p>
    <w:p w14:paraId="05AA4001" w14:textId="45533BE8" w:rsidR="00446231" w:rsidRDefault="00446231">
      <w:pPr>
        <w:spacing w:after="160" w:line="259" w:lineRule="auto"/>
        <w:ind w:firstLine="0"/>
        <w:jc w:val="left"/>
      </w:pPr>
      <w:r>
        <w:br w:type="page"/>
      </w:r>
    </w:p>
    <w:p w14:paraId="252DFEA9" w14:textId="54415FE5" w:rsidR="004549CB" w:rsidRDefault="009E05A0" w:rsidP="00C95055">
      <w:pPr>
        <w:pStyle w:val="Heading1"/>
        <w:numPr>
          <w:ilvl w:val="0"/>
          <w:numId w:val="0"/>
        </w:numPr>
      </w:pPr>
      <w:bookmarkStart w:id="11" w:name="_Toc517958710"/>
      <w:r>
        <w:lastRenderedPageBreak/>
        <w:t>DAFTAR TABEL</w:t>
      </w:r>
      <w:bookmarkEnd w:id="11"/>
    </w:p>
    <w:p w14:paraId="02F8CC07" w14:textId="77777777" w:rsidR="00FC43CE" w:rsidRDefault="00FC43CE" w:rsidP="00FC43CE"/>
    <w:p w14:paraId="6571F45B" w14:textId="268EF4AA" w:rsidR="00FA38BA" w:rsidRDefault="00C95055">
      <w:pPr>
        <w:pStyle w:val="TableofFigures"/>
        <w:rPr>
          <w:rFonts w:eastAsiaTheme="minorEastAsia"/>
          <w:noProof/>
          <w:sz w:val="22"/>
          <w:szCs w:val="22"/>
        </w:rPr>
      </w:pPr>
      <w:r>
        <w:fldChar w:fldCharType="begin"/>
      </w:r>
      <w:r>
        <w:instrText xml:space="preserve"> TOC \h \z \c "Table" </w:instrText>
      </w:r>
      <w:r>
        <w:fldChar w:fldCharType="separate"/>
      </w:r>
      <w:hyperlink w:anchor="_Toc516132481" w:history="1">
        <w:r w:rsidR="00FA38BA" w:rsidRPr="00DF62BB">
          <w:rPr>
            <w:rStyle w:val="Hyperlink"/>
            <w:noProof/>
          </w:rPr>
          <w:t>Tabel 2.1</w:t>
        </w:r>
        <w:r w:rsidR="00FA38BA" w:rsidRPr="00DF62BB">
          <w:rPr>
            <w:rStyle w:val="Hyperlink"/>
            <w:noProof/>
          </w:rPr>
          <w:noBreakHyphen/>
          <w:t>1 Penelitian Terkait</w:t>
        </w:r>
        <w:r w:rsidR="00FA38BA">
          <w:rPr>
            <w:noProof/>
            <w:webHidden/>
          </w:rPr>
          <w:tab/>
        </w:r>
        <w:r w:rsidR="00FA38BA">
          <w:rPr>
            <w:noProof/>
            <w:webHidden/>
          </w:rPr>
          <w:fldChar w:fldCharType="begin"/>
        </w:r>
        <w:r w:rsidR="00FA38BA">
          <w:rPr>
            <w:noProof/>
            <w:webHidden/>
          </w:rPr>
          <w:instrText xml:space="preserve"> PAGEREF _Toc516132481 \h </w:instrText>
        </w:r>
        <w:r w:rsidR="00FA38BA">
          <w:rPr>
            <w:noProof/>
            <w:webHidden/>
          </w:rPr>
        </w:r>
        <w:r w:rsidR="00FA38BA">
          <w:rPr>
            <w:noProof/>
            <w:webHidden/>
          </w:rPr>
          <w:fldChar w:fldCharType="separate"/>
        </w:r>
        <w:r w:rsidR="00444F3A">
          <w:rPr>
            <w:noProof/>
            <w:webHidden/>
          </w:rPr>
          <w:t>5</w:t>
        </w:r>
        <w:r w:rsidR="00FA38BA">
          <w:rPr>
            <w:noProof/>
            <w:webHidden/>
          </w:rPr>
          <w:fldChar w:fldCharType="end"/>
        </w:r>
      </w:hyperlink>
    </w:p>
    <w:p w14:paraId="5FB8374D" w14:textId="02569631" w:rsidR="00FA38BA" w:rsidRDefault="00FE6273">
      <w:pPr>
        <w:pStyle w:val="TableofFigures"/>
        <w:rPr>
          <w:rFonts w:eastAsiaTheme="minorEastAsia"/>
          <w:noProof/>
          <w:sz w:val="22"/>
          <w:szCs w:val="22"/>
        </w:rPr>
      </w:pPr>
      <w:hyperlink w:anchor="_Toc516132482" w:history="1">
        <w:r w:rsidR="00FA38BA" w:rsidRPr="00DF62BB">
          <w:rPr>
            <w:rStyle w:val="Hyperlink"/>
            <w:noProof/>
          </w:rPr>
          <w:t>Tabel 2.4</w:t>
        </w:r>
        <w:r w:rsidR="00FA38BA" w:rsidRPr="00DF62BB">
          <w:rPr>
            <w:rStyle w:val="Hyperlink"/>
            <w:noProof/>
          </w:rPr>
          <w:noBreakHyphen/>
          <w:t>1 Data Latih Kasus Algoritma kNN</w:t>
        </w:r>
        <w:r w:rsidR="00FA38BA">
          <w:rPr>
            <w:noProof/>
            <w:webHidden/>
          </w:rPr>
          <w:tab/>
        </w:r>
        <w:r w:rsidR="00FA38BA">
          <w:rPr>
            <w:noProof/>
            <w:webHidden/>
          </w:rPr>
          <w:fldChar w:fldCharType="begin"/>
        </w:r>
        <w:r w:rsidR="00FA38BA">
          <w:rPr>
            <w:noProof/>
            <w:webHidden/>
          </w:rPr>
          <w:instrText xml:space="preserve"> PAGEREF _Toc516132482 \h </w:instrText>
        </w:r>
        <w:r w:rsidR="00FA38BA">
          <w:rPr>
            <w:noProof/>
            <w:webHidden/>
          </w:rPr>
        </w:r>
        <w:r w:rsidR="00FA38BA">
          <w:rPr>
            <w:noProof/>
            <w:webHidden/>
          </w:rPr>
          <w:fldChar w:fldCharType="separate"/>
        </w:r>
        <w:r w:rsidR="00444F3A">
          <w:rPr>
            <w:noProof/>
            <w:webHidden/>
          </w:rPr>
          <w:t>11</w:t>
        </w:r>
        <w:r w:rsidR="00FA38BA">
          <w:rPr>
            <w:noProof/>
            <w:webHidden/>
          </w:rPr>
          <w:fldChar w:fldCharType="end"/>
        </w:r>
      </w:hyperlink>
    </w:p>
    <w:p w14:paraId="392E628F" w14:textId="18D4EDCC" w:rsidR="00FA38BA" w:rsidRDefault="00FE6273">
      <w:pPr>
        <w:pStyle w:val="TableofFigures"/>
        <w:rPr>
          <w:rFonts w:eastAsiaTheme="minorEastAsia"/>
          <w:noProof/>
          <w:sz w:val="22"/>
          <w:szCs w:val="22"/>
        </w:rPr>
      </w:pPr>
      <w:hyperlink w:anchor="_Toc516132483" w:history="1">
        <w:r w:rsidR="00FA38BA" w:rsidRPr="00DF62BB">
          <w:rPr>
            <w:rStyle w:val="Hyperlink"/>
            <w:noProof/>
          </w:rPr>
          <w:t>Tabel 2.4</w:t>
        </w:r>
        <w:r w:rsidR="00FA38BA" w:rsidRPr="00DF62BB">
          <w:rPr>
            <w:rStyle w:val="Hyperlink"/>
            <w:noProof/>
          </w:rPr>
          <w:noBreakHyphen/>
          <w:t>2 Data Uji Kasus Algoritma kNN</w:t>
        </w:r>
        <w:r w:rsidR="00FA38BA">
          <w:rPr>
            <w:noProof/>
            <w:webHidden/>
          </w:rPr>
          <w:tab/>
        </w:r>
        <w:r w:rsidR="00FA38BA">
          <w:rPr>
            <w:noProof/>
            <w:webHidden/>
          </w:rPr>
          <w:fldChar w:fldCharType="begin"/>
        </w:r>
        <w:r w:rsidR="00FA38BA">
          <w:rPr>
            <w:noProof/>
            <w:webHidden/>
          </w:rPr>
          <w:instrText xml:space="preserve"> PAGEREF _Toc516132483 \h </w:instrText>
        </w:r>
        <w:r w:rsidR="00FA38BA">
          <w:rPr>
            <w:noProof/>
            <w:webHidden/>
          </w:rPr>
        </w:r>
        <w:r w:rsidR="00FA38BA">
          <w:rPr>
            <w:noProof/>
            <w:webHidden/>
          </w:rPr>
          <w:fldChar w:fldCharType="separate"/>
        </w:r>
        <w:r w:rsidR="00444F3A">
          <w:rPr>
            <w:noProof/>
            <w:webHidden/>
          </w:rPr>
          <w:t>11</w:t>
        </w:r>
        <w:r w:rsidR="00FA38BA">
          <w:rPr>
            <w:noProof/>
            <w:webHidden/>
          </w:rPr>
          <w:fldChar w:fldCharType="end"/>
        </w:r>
      </w:hyperlink>
    </w:p>
    <w:p w14:paraId="4387DCC5" w14:textId="6B998E27" w:rsidR="00FA38BA" w:rsidRDefault="00FE6273">
      <w:pPr>
        <w:pStyle w:val="TableofFigures"/>
        <w:rPr>
          <w:rFonts w:eastAsiaTheme="minorEastAsia"/>
          <w:noProof/>
          <w:sz w:val="22"/>
          <w:szCs w:val="22"/>
        </w:rPr>
      </w:pPr>
      <w:hyperlink w:anchor="_Toc516132484" w:history="1">
        <w:r w:rsidR="00FA38BA" w:rsidRPr="00DF62BB">
          <w:rPr>
            <w:rStyle w:val="Hyperlink"/>
            <w:noProof/>
          </w:rPr>
          <w:t>Tabel 2.4</w:t>
        </w:r>
        <w:r w:rsidR="00FA38BA" w:rsidRPr="00DF62BB">
          <w:rPr>
            <w:rStyle w:val="Hyperlink"/>
            <w:noProof/>
          </w:rPr>
          <w:noBreakHyphen/>
          <w:t>3 Perhitungan Selisih Nilai Data Latih dengan Data Uji</w:t>
        </w:r>
        <w:r w:rsidR="00FA38BA">
          <w:rPr>
            <w:noProof/>
            <w:webHidden/>
          </w:rPr>
          <w:tab/>
        </w:r>
        <w:r w:rsidR="00FA38BA">
          <w:rPr>
            <w:noProof/>
            <w:webHidden/>
          </w:rPr>
          <w:fldChar w:fldCharType="begin"/>
        </w:r>
        <w:r w:rsidR="00FA38BA">
          <w:rPr>
            <w:noProof/>
            <w:webHidden/>
          </w:rPr>
          <w:instrText xml:space="preserve"> PAGEREF _Toc516132484 \h </w:instrText>
        </w:r>
        <w:r w:rsidR="00FA38BA">
          <w:rPr>
            <w:noProof/>
            <w:webHidden/>
          </w:rPr>
        </w:r>
        <w:r w:rsidR="00FA38BA">
          <w:rPr>
            <w:noProof/>
            <w:webHidden/>
          </w:rPr>
          <w:fldChar w:fldCharType="separate"/>
        </w:r>
        <w:r w:rsidR="00444F3A">
          <w:rPr>
            <w:noProof/>
            <w:webHidden/>
          </w:rPr>
          <w:t>11</w:t>
        </w:r>
        <w:r w:rsidR="00FA38BA">
          <w:rPr>
            <w:noProof/>
            <w:webHidden/>
          </w:rPr>
          <w:fldChar w:fldCharType="end"/>
        </w:r>
      </w:hyperlink>
    </w:p>
    <w:p w14:paraId="4E2D3CB8" w14:textId="0672FAD2" w:rsidR="00FA38BA" w:rsidRDefault="00FE6273">
      <w:pPr>
        <w:pStyle w:val="TableofFigures"/>
        <w:rPr>
          <w:rFonts w:eastAsiaTheme="minorEastAsia"/>
          <w:noProof/>
          <w:sz w:val="22"/>
          <w:szCs w:val="22"/>
        </w:rPr>
      </w:pPr>
      <w:hyperlink w:anchor="_Toc516132485" w:history="1">
        <w:r w:rsidR="00FA38BA" w:rsidRPr="00DF62BB">
          <w:rPr>
            <w:rStyle w:val="Hyperlink"/>
            <w:noProof/>
          </w:rPr>
          <w:t>Tabel 2.4</w:t>
        </w:r>
        <w:r w:rsidR="00FA38BA" w:rsidRPr="00DF62BB">
          <w:rPr>
            <w:rStyle w:val="Hyperlink"/>
            <w:noProof/>
          </w:rPr>
          <w:noBreakHyphen/>
          <w:t>4 Hasil Perhitungan Euclidean Distance</w:t>
        </w:r>
        <w:r w:rsidR="00FA38BA">
          <w:rPr>
            <w:noProof/>
            <w:webHidden/>
          </w:rPr>
          <w:tab/>
        </w:r>
        <w:r w:rsidR="00FA38BA">
          <w:rPr>
            <w:noProof/>
            <w:webHidden/>
          </w:rPr>
          <w:fldChar w:fldCharType="begin"/>
        </w:r>
        <w:r w:rsidR="00FA38BA">
          <w:rPr>
            <w:noProof/>
            <w:webHidden/>
          </w:rPr>
          <w:instrText xml:space="preserve"> PAGEREF _Toc516132485 \h </w:instrText>
        </w:r>
        <w:r w:rsidR="00FA38BA">
          <w:rPr>
            <w:noProof/>
            <w:webHidden/>
          </w:rPr>
        </w:r>
        <w:r w:rsidR="00FA38BA">
          <w:rPr>
            <w:noProof/>
            <w:webHidden/>
          </w:rPr>
          <w:fldChar w:fldCharType="separate"/>
        </w:r>
        <w:r w:rsidR="00444F3A">
          <w:rPr>
            <w:noProof/>
            <w:webHidden/>
          </w:rPr>
          <w:t>12</w:t>
        </w:r>
        <w:r w:rsidR="00FA38BA">
          <w:rPr>
            <w:noProof/>
            <w:webHidden/>
          </w:rPr>
          <w:fldChar w:fldCharType="end"/>
        </w:r>
      </w:hyperlink>
    </w:p>
    <w:p w14:paraId="387F3FCD" w14:textId="0039A7D9" w:rsidR="00FA38BA" w:rsidRDefault="00FE6273">
      <w:pPr>
        <w:pStyle w:val="TableofFigures"/>
        <w:rPr>
          <w:rFonts w:eastAsiaTheme="minorEastAsia"/>
          <w:noProof/>
          <w:sz w:val="22"/>
          <w:szCs w:val="22"/>
        </w:rPr>
      </w:pPr>
      <w:hyperlink w:anchor="_Toc516132486" w:history="1">
        <w:r w:rsidR="00FA38BA" w:rsidRPr="00DF62BB">
          <w:rPr>
            <w:rStyle w:val="Hyperlink"/>
            <w:noProof/>
          </w:rPr>
          <w:t>Tabel 2.4</w:t>
        </w:r>
        <w:r w:rsidR="00FA38BA" w:rsidRPr="00DF62BB">
          <w:rPr>
            <w:rStyle w:val="Hyperlink"/>
            <w:noProof/>
          </w:rPr>
          <w:noBreakHyphen/>
          <w:t>5 Hasil Pengurutan berdasarkan Jarak Terdekat k-</w:t>
        </w:r>
        <w:r w:rsidR="00FA38BA" w:rsidRPr="00DF62BB">
          <w:rPr>
            <w:rStyle w:val="Hyperlink"/>
            <w:i/>
            <w:noProof/>
          </w:rPr>
          <w:t>Nearest Neighbor</w:t>
        </w:r>
        <w:r w:rsidR="00FA38BA">
          <w:rPr>
            <w:noProof/>
            <w:webHidden/>
          </w:rPr>
          <w:tab/>
        </w:r>
        <w:r w:rsidR="00FA38BA">
          <w:rPr>
            <w:noProof/>
            <w:webHidden/>
          </w:rPr>
          <w:fldChar w:fldCharType="begin"/>
        </w:r>
        <w:r w:rsidR="00FA38BA">
          <w:rPr>
            <w:noProof/>
            <w:webHidden/>
          </w:rPr>
          <w:instrText xml:space="preserve"> PAGEREF _Toc516132486 \h </w:instrText>
        </w:r>
        <w:r w:rsidR="00FA38BA">
          <w:rPr>
            <w:noProof/>
            <w:webHidden/>
          </w:rPr>
        </w:r>
        <w:r w:rsidR="00FA38BA">
          <w:rPr>
            <w:noProof/>
            <w:webHidden/>
          </w:rPr>
          <w:fldChar w:fldCharType="separate"/>
        </w:r>
        <w:r w:rsidR="00444F3A">
          <w:rPr>
            <w:noProof/>
            <w:webHidden/>
          </w:rPr>
          <w:t>12</w:t>
        </w:r>
        <w:r w:rsidR="00FA38BA">
          <w:rPr>
            <w:noProof/>
            <w:webHidden/>
          </w:rPr>
          <w:fldChar w:fldCharType="end"/>
        </w:r>
      </w:hyperlink>
    </w:p>
    <w:p w14:paraId="04BF76F7" w14:textId="05097A89" w:rsidR="00FA38BA" w:rsidRDefault="00FE6273">
      <w:pPr>
        <w:pStyle w:val="TableofFigures"/>
        <w:rPr>
          <w:rFonts w:eastAsiaTheme="minorEastAsia"/>
          <w:noProof/>
          <w:sz w:val="22"/>
          <w:szCs w:val="22"/>
        </w:rPr>
      </w:pPr>
      <w:hyperlink w:anchor="_Toc516132487" w:history="1">
        <w:r w:rsidR="00FA38BA" w:rsidRPr="00DF62BB">
          <w:rPr>
            <w:rStyle w:val="Hyperlink"/>
            <w:noProof/>
          </w:rPr>
          <w:t>Tabel 2.8</w:t>
        </w:r>
        <w:r w:rsidR="00FA38BA" w:rsidRPr="00DF62BB">
          <w:rPr>
            <w:rStyle w:val="Hyperlink"/>
            <w:noProof/>
          </w:rPr>
          <w:noBreakHyphen/>
          <w:t xml:space="preserve">1 </w:t>
        </w:r>
        <w:r w:rsidR="00FA38BA" w:rsidRPr="00DF62BB">
          <w:rPr>
            <w:rStyle w:val="Hyperlink"/>
            <w:i/>
            <w:noProof/>
          </w:rPr>
          <w:t>Confusion Matrix</w:t>
        </w:r>
        <w:r w:rsidR="00FA38BA">
          <w:rPr>
            <w:noProof/>
            <w:webHidden/>
          </w:rPr>
          <w:tab/>
        </w:r>
        <w:r w:rsidR="00FA38BA">
          <w:rPr>
            <w:noProof/>
            <w:webHidden/>
          </w:rPr>
          <w:fldChar w:fldCharType="begin"/>
        </w:r>
        <w:r w:rsidR="00FA38BA">
          <w:rPr>
            <w:noProof/>
            <w:webHidden/>
          </w:rPr>
          <w:instrText xml:space="preserve"> PAGEREF _Toc516132487 \h </w:instrText>
        </w:r>
        <w:r w:rsidR="00FA38BA">
          <w:rPr>
            <w:noProof/>
            <w:webHidden/>
          </w:rPr>
        </w:r>
        <w:r w:rsidR="00FA38BA">
          <w:rPr>
            <w:noProof/>
            <w:webHidden/>
          </w:rPr>
          <w:fldChar w:fldCharType="separate"/>
        </w:r>
        <w:r w:rsidR="00444F3A">
          <w:rPr>
            <w:noProof/>
            <w:webHidden/>
          </w:rPr>
          <w:t>16</w:t>
        </w:r>
        <w:r w:rsidR="00FA38BA">
          <w:rPr>
            <w:noProof/>
            <w:webHidden/>
          </w:rPr>
          <w:fldChar w:fldCharType="end"/>
        </w:r>
      </w:hyperlink>
    </w:p>
    <w:p w14:paraId="40438CE4" w14:textId="5DFA80BB" w:rsidR="00FA38BA" w:rsidRDefault="00FE6273">
      <w:pPr>
        <w:pStyle w:val="TableofFigures"/>
        <w:rPr>
          <w:rFonts w:eastAsiaTheme="minorEastAsia"/>
          <w:noProof/>
          <w:sz w:val="22"/>
          <w:szCs w:val="22"/>
        </w:rPr>
      </w:pPr>
      <w:hyperlink w:anchor="_Toc516132488" w:history="1">
        <w:r w:rsidR="00FA38BA" w:rsidRPr="00DF62BB">
          <w:rPr>
            <w:rStyle w:val="Hyperlink"/>
            <w:b/>
            <w:noProof/>
          </w:rPr>
          <w:t>Tabel 3.3</w:t>
        </w:r>
        <w:r w:rsidR="00FA38BA" w:rsidRPr="00DF62BB">
          <w:rPr>
            <w:rStyle w:val="Hyperlink"/>
            <w:b/>
            <w:noProof/>
          </w:rPr>
          <w:noBreakHyphen/>
          <w:t xml:space="preserve">1 </w:t>
        </w:r>
        <w:r w:rsidR="00FA38BA" w:rsidRPr="00DF62BB">
          <w:rPr>
            <w:rStyle w:val="Hyperlink"/>
            <w:noProof/>
          </w:rPr>
          <w:t>Data Atribut dan Tipe Data</w:t>
        </w:r>
        <w:r w:rsidR="00FA38BA">
          <w:rPr>
            <w:noProof/>
            <w:webHidden/>
          </w:rPr>
          <w:tab/>
        </w:r>
        <w:r w:rsidR="00FA38BA">
          <w:rPr>
            <w:noProof/>
            <w:webHidden/>
          </w:rPr>
          <w:fldChar w:fldCharType="begin"/>
        </w:r>
        <w:r w:rsidR="00FA38BA">
          <w:rPr>
            <w:noProof/>
            <w:webHidden/>
          </w:rPr>
          <w:instrText xml:space="preserve"> PAGEREF _Toc516132488 \h </w:instrText>
        </w:r>
        <w:r w:rsidR="00FA38BA">
          <w:rPr>
            <w:noProof/>
            <w:webHidden/>
          </w:rPr>
        </w:r>
        <w:r w:rsidR="00FA38BA">
          <w:rPr>
            <w:noProof/>
            <w:webHidden/>
          </w:rPr>
          <w:fldChar w:fldCharType="separate"/>
        </w:r>
        <w:r w:rsidR="00444F3A">
          <w:rPr>
            <w:noProof/>
            <w:webHidden/>
          </w:rPr>
          <w:t>20</w:t>
        </w:r>
        <w:r w:rsidR="00FA38BA">
          <w:rPr>
            <w:noProof/>
            <w:webHidden/>
          </w:rPr>
          <w:fldChar w:fldCharType="end"/>
        </w:r>
      </w:hyperlink>
    </w:p>
    <w:p w14:paraId="7A80D247" w14:textId="45EFADB8" w:rsidR="00FA38BA" w:rsidRDefault="00FE6273">
      <w:pPr>
        <w:pStyle w:val="TableofFigures"/>
        <w:rPr>
          <w:rFonts w:eastAsiaTheme="minorEastAsia"/>
          <w:noProof/>
          <w:sz w:val="22"/>
          <w:szCs w:val="22"/>
        </w:rPr>
      </w:pPr>
      <w:hyperlink w:anchor="_Toc516132489" w:history="1">
        <w:r w:rsidR="00FA38BA" w:rsidRPr="00DF62BB">
          <w:rPr>
            <w:rStyle w:val="Hyperlink"/>
            <w:noProof/>
          </w:rPr>
          <w:t>Tabel 3.4</w:t>
        </w:r>
        <w:r w:rsidR="00FA38BA" w:rsidRPr="00DF62BB">
          <w:rPr>
            <w:rStyle w:val="Hyperlink"/>
            <w:noProof/>
          </w:rPr>
          <w:noBreakHyphen/>
          <w:t>1 Kebutuhan Fungsional</w:t>
        </w:r>
        <w:r w:rsidR="00FA38BA">
          <w:rPr>
            <w:noProof/>
            <w:webHidden/>
          </w:rPr>
          <w:tab/>
        </w:r>
        <w:r w:rsidR="00FA38BA">
          <w:rPr>
            <w:noProof/>
            <w:webHidden/>
          </w:rPr>
          <w:fldChar w:fldCharType="begin"/>
        </w:r>
        <w:r w:rsidR="00FA38BA">
          <w:rPr>
            <w:noProof/>
            <w:webHidden/>
          </w:rPr>
          <w:instrText xml:space="preserve"> PAGEREF _Toc516132489 \h </w:instrText>
        </w:r>
        <w:r w:rsidR="00FA38BA">
          <w:rPr>
            <w:noProof/>
            <w:webHidden/>
          </w:rPr>
        </w:r>
        <w:r w:rsidR="00FA38BA">
          <w:rPr>
            <w:noProof/>
            <w:webHidden/>
          </w:rPr>
          <w:fldChar w:fldCharType="separate"/>
        </w:r>
        <w:r w:rsidR="00444F3A">
          <w:rPr>
            <w:noProof/>
            <w:webHidden/>
          </w:rPr>
          <w:t>27</w:t>
        </w:r>
        <w:r w:rsidR="00FA38BA">
          <w:rPr>
            <w:noProof/>
            <w:webHidden/>
          </w:rPr>
          <w:fldChar w:fldCharType="end"/>
        </w:r>
      </w:hyperlink>
    </w:p>
    <w:p w14:paraId="3B0FEAA0" w14:textId="69868812" w:rsidR="00FA38BA" w:rsidRDefault="00FE6273">
      <w:pPr>
        <w:pStyle w:val="TableofFigures"/>
        <w:rPr>
          <w:rFonts w:eastAsiaTheme="minorEastAsia"/>
          <w:noProof/>
          <w:sz w:val="22"/>
          <w:szCs w:val="22"/>
        </w:rPr>
      </w:pPr>
      <w:hyperlink w:anchor="_Toc516132490" w:history="1">
        <w:r w:rsidR="00FA38BA" w:rsidRPr="00DF62BB">
          <w:rPr>
            <w:rStyle w:val="Hyperlink"/>
            <w:noProof/>
          </w:rPr>
          <w:t>Table 3.4</w:t>
        </w:r>
        <w:r w:rsidR="00FA38BA" w:rsidRPr="00DF62BB">
          <w:rPr>
            <w:rStyle w:val="Hyperlink"/>
            <w:noProof/>
          </w:rPr>
          <w:noBreakHyphen/>
          <w:t>2 Kebutuhan Non-Fungsional</w:t>
        </w:r>
        <w:r w:rsidR="00FA38BA">
          <w:rPr>
            <w:noProof/>
            <w:webHidden/>
          </w:rPr>
          <w:tab/>
        </w:r>
        <w:r w:rsidR="00FA38BA">
          <w:rPr>
            <w:noProof/>
            <w:webHidden/>
          </w:rPr>
          <w:fldChar w:fldCharType="begin"/>
        </w:r>
        <w:r w:rsidR="00FA38BA">
          <w:rPr>
            <w:noProof/>
            <w:webHidden/>
          </w:rPr>
          <w:instrText xml:space="preserve"> PAGEREF _Toc516132490 \h </w:instrText>
        </w:r>
        <w:r w:rsidR="00FA38BA">
          <w:rPr>
            <w:noProof/>
            <w:webHidden/>
          </w:rPr>
        </w:r>
        <w:r w:rsidR="00FA38BA">
          <w:rPr>
            <w:noProof/>
            <w:webHidden/>
          </w:rPr>
          <w:fldChar w:fldCharType="separate"/>
        </w:r>
        <w:r w:rsidR="00444F3A">
          <w:rPr>
            <w:noProof/>
            <w:webHidden/>
          </w:rPr>
          <w:t>28</w:t>
        </w:r>
        <w:r w:rsidR="00FA38BA">
          <w:rPr>
            <w:noProof/>
            <w:webHidden/>
          </w:rPr>
          <w:fldChar w:fldCharType="end"/>
        </w:r>
      </w:hyperlink>
    </w:p>
    <w:p w14:paraId="6CA8C747" w14:textId="0FD3C16D" w:rsidR="00FA38BA" w:rsidRDefault="00FE6273">
      <w:pPr>
        <w:pStyle w:val="TableofFigures"/>
        <w:rPr>
          <w:rFonts w:eastAsiaTheme="minorEastAsia"/>
          <w:noProof/>
          <w:sz w:val="22"/>
          <w:szCs w:val="22"/>
        </w:rPr>
      </w:pPr>
      <w:hyperlink w:anchor="_Toc516132491" w:history="1">
        <w:r w:rsidR="00FA38BA" w:rsidRPr="00DF62BB">
          <w:rPr>
            <w:rStyle w:val="Hyperlink"/>
            <w:noProof/>
          </w:rPr>
          <w:t>Tabel 3.5</w:t>
        </w:r>
        <w:r w:rsidR="00FA38BA" w:rsidRPr="00DF62BB">
          <w:rPr>
            <w:rStyle w:val="Hyperlink"/>
            <w:noProof/>
          </w:rPr>
          <w:noBreakHyphen/>
          <w:t>1 Jadwal</w:t>
        </w:r>
        <w:r w:rsidR="00FA38BA">
          <w:rPr>
            <w:noProof/>
            <w:webHidden/>
          </w:rPr>
          <w:tab/>
        </w:r>
        <w:r w:rsidR="00FA38BA">
          <w:rPr>
            <w:noProof/>
            <w:webHidden/>
          </w:rPr>
          <w:fldChar w:fldCharType="begin"/>
        </w:r>
        <w:r w:rsidR="00FA38BA">
          <w:rPr>
            <w:noProof/>
            <w:webHidden/>
          </w:rPr>
          <w:instrText xml:space="preserve"> PAGEREF _Toc516132491 \h </w:instrText>
        </w:r>
        <w:r w:rsidR="00FA38BA">
          <w:rPr>
            <w:noProof/>
            <w:webHidden/>
          </w:rPr>
        </w:r>
        <w:r w:rsidR="00FA38BA">
          <w:rPr>
            <w:noProof/>
            <w:webHidden/>
          </w:rPr>
          <w:fldChar w:fldCharType="separate"/>
        </w:r>
        <w:r w:rsidR="00444F3A">
          <w:rPr>
            <w:b/>
            <w:bCs/>
            <w:noProof/>
            <w:webHidden/>
          </w:rPr>
          <w:t>Error! Bookmark not defined.</w:t>
        </w:r>
        <w:r w:rsidR="00FA38BA">
          <w:rPr>
            <w:noProof/>
            <w:webHidden/>
          </w:rPr>
          <w:fldChar w:fldCharType="end"/>
        </w:r>
      </w:hyperlink>
    </w:p>
    <w:p w14:paraId="28303999" w14:textId="1F825134" w:rsidR="00FC43CE" w:rsidRDefault="00C95055" w:rsidP="00FC43CE">
      <w:pPr>
        <w:sectPr w:rsidR="00FC43CE" w:rsidSect="004549CB">
          <w:headerReference w:type="default" r:id="rId9"/>
          <w:footerReference w:type="default" r:id="rId10"/>
          <w:pgSz w:w="11907" w:h="16840" w:code="9"/>
          <w:pgMar w:top="1701" w:right="1418" w:bottom="1418" w:left="1701" w:header="567" w:footer="567" w:gutter="0"/>
          <w:pgNumType w:fmt="lowerRoman" w:start="1"/>
          <w:cols w:space="708"/>
          <w:titlePg/>
          <w:docGrid w:linePitch="360"/>
        </w:sectPr>
      </w:pPr>
      <w:r>
        <w:fldChar w:fldCharType="end"/>
      </w:r>
    </w:p>
    <w:p w14:paraId="1E9BCECF" w14:textId="7AB7E87F" w:rsidR="00A47DBD" w:rsidRDefault="00DB47C3" w:rsidP="00DB47C3">
      <w:pPr>
        <w:pStyle w:val="Heading1"/>
      </w:pPr>
      <w:r>
        <w:lastRenderedPageBreak/>
        <w:br/>
      </w:r>
      <w:bookmarkStart w:id="12" w:name="_Toc515830293"/>
      <w:bookmarkStart w:id="13" w:name="_Toc517958711"/>
      <w:r w:rsidR="003604D9">
        <w:t>PENDAHULUAN</w:t>
      </w:r>
      <w:bookmarkEnd w:id="12"/>
      <w:bookmarkEnd w:id="13"/>
    </w:p>
    <w:p w14:paraId="5A59A9F3" w14:textId="54FD501A" w:rsidR="005626A1" w:rsidRPr="005626A1" w:rsidRDefault="005626A1" w:rsidP="000D2600">
      <w:bookmarkStart w:id="14" w:name="_Hlk505275936"/>
      <w:r>
        <w:t xml:space="preserve">Bab ini menyajikan latar belakang, rumusan masalah, tujuan dan manfaat, ruang lingkup, dan sistematika penulisan dalam pembuatan </w:t>
      </w:r>
      <w:bookmarkStart w:id="15" w:name="_Hlk515833143"/>
      <w:r>
        <w:t xml:space="preserve">Implementasi </w:t>
      </w:r>
      <w:r>
        <w:rPr>
          <w:i/>
        </w:rPr>
        <w:t>Data Mining</w:t>
      </w:r>
      <w:r>
        <w:t xml:space="preserve"> untuk Identifikasi Penyakit Ginjal Kronis (PGK) Menggunakan Algoritma k-</w:t>
      </w:r>
      <w:r>
        <w:rPr>
          <w:i/>
        </w:rPr>
        <w:t>Nearest Neighbor</w:t>
      </w:r>
      <w:r>
        <w:t xml:space="preserve"> (kNN) dengan </w:t>
      </w:r>
      <w:r>
        <w:rPr>
          <w:i/>
        </w:rPr>
        <w:t>Backward Elimination</w:t>
      </w:r>
      <w:bookmarkEnd w:id="15"/>
      <w:r>
        <w:t>.</w:t>
      </w:r>
      <w:bookmarkEnd w:id="14"/>
    </w:p>
    <w:p w14:paraId="3CD9A572" w14:textId="0EF11DFE" w:rsidR="00F51BE6" w:rsidRDefault="00335AC5" w:rsidP="00F915FB">
      <w:pPr>
        <w:pStyle w:val="Heading2"/>
      </w:pPr>
      <w:bookmarkStart w:id="16" w:name="_Toc515830294"/>
      <w:bookmarkStart w:id="17" w:name="_Toc517958712"/>
      <w:r>
        <w:t>Latar Belakang Masalah</w:t>
      </w:r>
      <w:bookmarkEnd w:id="16"/>
      <w:bookmarkEnd w:id="17"/>
    </w:p>
    <w:p w14:paraId="04ACDBE9" w14:textId="77777777" w:rsidR="0069371F" w:rsidRDefault="0069371F" w:rsidP="000D2600">
      <w:bookmarkStart w:id="18" w:name="_Hlk505275860"/>
      <w:r>
        <w:t xml:space="preserve">Ginjal merupakan organ penting yang berfungsi menjaga komposisi darah dengan mencegah </w:t>
      </w:r>
      <w:r w:rsidRPr="000D2600">
        <w:t>menumpuknya</w:t>
      </w:r>
      <w:r>
        <w:t xml:space="preserve"> limbah dan mengendalikan keseimbangan cairan dalam tubuh. Penyakit ginjal adalah kelainan yang mengenai organ ginjal yang timbul akibat berbagai faktor, misalnya infeksi, tumor, kelainan bawaan, penyakit metabolik atau degeneratif, dan lain-lain. Kelainan tersebut dapat mempengaruhi struktur dan fungsi ginjal dengan tingkat keparahan yang berbeda-beda. Didefinisikan sebagai Penyakit Ginjal Kronis (PGK) jika pernah didiagnosis menderita penyakit gagal ginjal kronis (minimal sakit selama 3 bulan berturut-turut) oleh dokter</w:t>
      </w:r>
      <w:sdt>
        <w:sdtPr>
          <w:id w:val="-1664158495"/>
          <w:citation/>
        </w:sdtPr>
        <w:sdtContent>
          <w:r>
            <w:fldChar w:fldCharType="begin"/>
          </w:r>
          <w:r>
            <w:instrText xml:space="preserve"> CITATION Ris13 \l 14345 </w:instrText>
          </w:r>
          <w:r>
            <w:fldChar w:fldCharType="separate"/>
          </w:r>
          <w:r>
            <w:rPr>
              <w:noProof/>
            </w:rPr>
            <w:t xml:space="preserve"> (Riset Kesehatan Dasar, 2013)</w:t>
          </w:r>
          <w:r>
            <w:fldChar w:fldCharType="end"/>
          </w:r>
        </w:sdtContent>
      </w:sdt>
      <w:r>
        <w:t>. Penyakit tersebut pada awalnya tidak menunjukkan tanda dan gejala namun dapat berjalan progresif menjadi gagal ginjal</w:t>
      </w:r>
      <w:sdt>
        <w:sdtPr>
          <w:id w:val="666066532"/>
          <w:citation/>
        </w:sdtPr>
        <w:sdtContent>
          <w:r>
            <w:fldChar w:fldCharType="begin"/>
          </w:r>
          <w:r>
            <w:instrText xml:space="preserve"> CITATION Kem171 \l 14345 </w:instrText>
          </w:r>
          <w:r>
            <w:fldChar w:fldCharType="separate"/>
          </w:r>
          <w:r>
            <w:rPr>
              <w:noProof/>
            </w:rPr>
            <w:t xml:space="preserve"> (Kementrian Kesehatan, 2017)</w:t>
          </w:r>
          <w:r>
            <w:fldChar w:fldCharType="end"/>
          </w:r>
        </w:sdtContent>
      </w:sdt>
      <w:r>
        <w:t>.</w:t>
      </w:r>
    </w:p>
    <w:p w14:paraId="767D36C8" w14:textId="77777777" w:rsidR="0069371F" w:rsidRDefault="0069371F" w:rsidP="000D2600">
      <w:r>
        <w:t>PGK merupakan masalah kesehatan publik diseluruh dunia dengan insiden yang terus meningkat. Diperkirakan 2,5-11,2% populasi penduduk dewasa dari Eropa, Asia, Amerika Utara dan Australia dilaporkan mengalami PGK (Zhang dan Rothenbacher, 2008). Lebih dari 27 juta individu di Amerika Serikat mengalami PGK (Baumgarten dan Gehr, 2011). Sedangkan prevalensi penduduk Indonesia menderita PGK adalah 0,2%</w:t>
      </w:r>
      <w:sdt>
        <w:sdtPr>
          <w:id w:val="1061684646"/>
          <w:citation/>
        </w:sdtPr>
        <w:sdtContent>
          <w:r>
            <w:fldChar w:fldCharType="begin"/>
          </w:r>
          <w:r>
            <w:instrText xml:space="preserve"> CITATION Ris131 \l 14345 </w:instrText>
          </w:r>
          <w:r>
            <w:fldChar w:fldCharType="separate"/>
          </w:r>
          <w:r>
            <w:rPr>
              <w:noProof/>
            </w:rPr>
            <w:t xml:space="preserve"> (Riskesdas, 2013)</w:t>
          </w:r>
          <w:r>
            <w:fldChar w:fldCharType="end"/>
          </w:r>
        </w:sdtContent>
      </w:sdt>
      <w:r>
        <w:t>.</w:t>
      </w:r>
    </w:p>
    <w:p w14:paraId="3CAB9F40" w14:textId="77777777" w:rsidR="0069371F" w:rsidRDefault="0069371F" w:rsidP="000D2600">
      <w:bookmarkStart w:id="19" w:name="_Hlk511330855"/>
      <w:r>
        <w:t xml:space="preserve">Penyakit gagal ginjal bisa dicegah, ditanggulangi, dan kemungkinan mendapatkan terapi yang efektif akan lebih besar jika diketahui lebih awal. Ketika PGK lambat terdeteksi maka memerlukan biaya yang lebih besar dalam pengobatannya serta membutuhkan tenaga medis yang lebih ahli dalam penanganannya dengan peluang penyembuhan yang semakin kecil </w:t>
      </w:r>
      <w:bookmarkEnd w:id="19"/>
      <w:r>
        <w:t xml:space="preserve">(Locatelli, et al., 2002). Perawatan PGK merupakan ranking kedua pembiayaan terbesar dari BPJS kesehatan setelah penyakit jantung (Kementrian Kesehatan, 2017). </w:t>
      </w:r>
    </w:p>
    <w:p w14:paraId="1F093930" w14:textId="77777777" w:rsidR="0069371F" w:rsidRDefault="0069371F" w:rsidP="000D2600">
      <w:r>
        <w:lastRenderedPageBreak/>
        <w:t xml:space="preserve">Menurut PERMENKES No: 269/MENKES/PER/III/2008 yang dimaksud rekam medis adalah berkas yang berisi catatan dan dokumen antara lain identitas pasien, hasil pemeriksaan, pengobatan yang telah diberikan, serta tindakan dan pelayanan lain yang telah diberikan kepada pasien. Melalui rekam medis ini dapat dilakukan proses </w:t>
      </w:r>
      <w:r>
        <w:rPr>
          <w:i/>
        </w:rPr>
        <w:t>data mining</w:t>
      </w:r>
      <w:r>
        <w:t xml:space="preserve">. </w:t>
      </w:r>
      <w:r>
        <w:rPr>
          <w:i/>
        </w:rPr>
        <w:t xml:space="preserve">Data mining </w:t>
      </w:r>
      <w:r>
        <w:t>adalah proses ekstrasi pengetahuan tertentu, dengan algoritma untuk mendeteksi pola spesifik, kecenderungan dalam data, dan aturan mekanis yaitu asosiasi antara data yang sebelumnya tidak terlihat berhubungan, sehingga mendapatkan pengetahuan baru yang menarik dan belum diketahui sebelumnya (Borges, et al., 2013).</w:t>
      </w:r>
    </w:p>
    <w:p w14:paraId="3FE39F3C" w14:textId="77777777" w:rsidR="0069371F" w:rsidRDefault="0069371F" w:rsidP="000D2600">
      <w:r>
        <w:t xml:space="preserve">Tujuan yang ingin dicapai dalam penulisan tugas akhir ini adalah menghasilkan aplikasi dengan salah satu algoritma </w:t>
      </w:r>
      <w:r>
        <w:rPr>
          <w:i/>
        </w:rPr>
        <w:t>data mining</w:t>
      </w:r>
      <w:r>
        <w:t xml:space="preserve"> untuk membantu pendeteksian PGK. Sehingga pasien yang terdiagnosis dapat dilakukan tindakan lanjut secara cepat dan tepat untuk menanggulangi tingkat kerusakan dan biaya pengobatan yang lebih besar.</w:t>
      </w:r>
    </w:p>
    <w:p w14:paraId="1A608E80" w14:textId="50482CBC" w:rsidR="0069371F" w:rsidRDefault="0069371F" w:rsidP="000D2600">
      <w:r>
        <w:t>Data mining yang pernah diaplikasikan dalam bidang kesehatan misalnya diagnosis penyakit Diabetes Mellitus dengan menggunakan algoritma C4.5 76,10% dan k-</w:t>
      </w:r>
      <w:r>
        <w:rPr>
          <w:i/>
        </w:rPr>
        <w:t xml:space="preserve">Nearest Neighbor </w:t>
      </w:r>
      <w:r>
        <w:t xml:space="preserve">79,14% </w:t>
      </w:r>
      <w:r>
        <w:fldChar w:fldCharType="begin" w:fldLock="1"/>
      </w:r>
      <w:r w:rsidR="00155D84">
        <w:instrText>ADDIN CSL_CITATION { "citationItems" : [ { "id" : "ITEM-1", "itemData" : { "abstract" : "Abstrak \u2013 Penyakit diabetes mellitus (DM) merupakan masalah kesehatan yang serius baik di Indonesia maupun di dunia. Teknik data mining telah banyak dilakukan untuk membantu diagnosa penyakit diabetes mellitus. Makalah ini berisi perbandingan algortima C4.5 dan K-Nearest Neighbor (KNN) yang digunakan untuk mendiagnosa penyakit diabetes mellitus. Data set yang digunakan indian pima. Hasil penelitian menunjukan 76.105% dengan nilai precision 0.755%, recall 0.761%, F-measure 0.755% pada algoritma C4.5 dan 79.1436% pada algoritma KNN dengan precision 0.788%, recall 0.791%, F-measure 0.789%", "author" : [ { "dropping-particle" : "", "family" : "Karyono", "given" : "Giat", "non-dropping-particle" : "", "parse-names" : false, "suffix" : "" } ], "container-title" : "Seminar Nasional Teknologi Informasi", "id" : "ITEM-1", "issued" : { "date-parts" : [ [ "2016" ] ] }, "page" : "77-82", "title" : "Analisis Tektnik Data Mining \"Algoritma C4.5 dan K-Nereset Neighbor\" untuk Mendiagnosa Penyakit Diabetes Mellitus", "type" : "article-journal" }, "uris" : [ "http://www.mendeley.com/documents/?uuid=79441eb2-565d-463f-959a-527417868f18" ] } ], "mendeley" : { "formattedCitation" : "(Karyono, 2016)", "plainTextFormattedCitation" : "(Karyono, 2016)", "previouslyFormattedCitation" : "(Karyono, 2016)" }, "properties" : {  }, "schema" : "https://github.com/citation-style-language/schema/raw/master/csl-citation.json" }</w:instrText>
      </w:r>
      <w:r>
        <w:fldChar w:fldCharType="separate"/>
      </w:r>
      <w:r>
        <w:rPr>
          <w:noProof/>
        </w:rPr>
        <w:t>(Karyono, 2016)</w:t>
      </w:r>
      <w:r>
        <w:fldChar w:fldCharType="end"/>
      </w:r>
      <w:r>
        <w:t xml:space="preserve">. Ada pula penelitian yang pernah membandingkan algoritma yang digunakan dalam pendeteksian PGK dari dataset </w:t>
      </w:r>
      <w:r>
        <w:rPr>
          <w:i/>
        </w:rPr>
        <w:t xml:space="preserve">UC Irvine Machine Learning Repository </w:t>
      </w:r>
      <w:r>
        <w:t>(UCI) menunjukkan k-</w:t>
      </w:r>
      <w:r>
        <w:rPr>
          <w:i/>
        </w:rPr>
        <w:t xml:space="preserve">Nearest Neighbor </w:t>
      </w:r>
      <w:r>
        <w:t xml:space="preserve">(kNN) dengan akurasi 78,75% dibandingkan dengan Support Vector Machine (SVM) 73,75% </w:t>
      </w:r>
      <w:r>
        <w:fldChar w:fldCharType="begin" w:fldLock="1"/>
      </w:r>
      <w:r>
        <w:instrText>ADDIN CSL_CITATION { "citationItems" : [ { "id" : "ITEM-1", "itemData" : { "DOI" : "10.17577/IJERTV4IS120622", "abstract" : "\u2014 Chronic kidney disease (CKD), also known as chronic renal disease. Chronic kidney disease involves conditions that damage your kidneys and decrease their ability to keep you healthy. You may develop complications like high blood pressure, anemia (low blood count), weak bones, poor nutritional health and nerve damage. . Early detection and treatment can often keep chronic kidney disease from getting worse. Data Mining is the term used for knowledge discovery from large databases. The task of data mining is to make use of historical data, to discover regular patterns and improve future decisions, follows from the convergence of several recent trends: the lessening cost of large data storage devices and the ever-increasing ease of collecting data over networks; the expansion of robust and efficient machine learning algorithms to process this data; and the lessening cost of computational power, enabling use of computationally intensive methods for data analysis. Machine learning, has already created practical applications in such areas as analyzing medical science outcomes, detecting fraud, detecting fake users etc. Various data mining classification approaches and machine learning algorithms are applied for prediction of chronic diseases. The objective of this research work is to introduce a new decision support system to predict chronic kidney disease. The aim of this work is to compare the performance of Support vector machine (SVM) and K-Nearest Neighbour (KNN) classifier on the basis of its accuracy, precision and execution time for CKD prediction. From the experimental results it is observed that the performance of KNN classifier is better than SVM.", "author" : [ { "dropping-particle" : "", "family" : "Sinha", "given" : "Parul sinha; Poonam", "non-dropping-particle" : "", "parse-names" : false, "suffix" : "" } ], "id" : "ITEM-1", "issue" : "12", "issued" : { "date-parts" : [ [ "2015" ] ] }, "page" : "608-612", "title" : "Comparative Study of Chronic Kidney Disease Prediction using KNN and SVM", "type" : "article-journal", "volume" : "4" }, "uris" : [ "http://www.mendeley.com/documents/?uuid=3a1c3153-9978-47a4-8f8a-d0980e31cdea" ] } ], "mendeley" : { "formattedCitation" : "(Sinha, 2015)", "plainTextFormattedCitation" : "(Sinha, 2015)", "previouslyFormattedCitation" : "(Sinha, 2015)" }, "properties" : {  }, "schema" : "https://github.com/citation-style-language/schema/raw/master/csl-citation.json" }</w:instrText>
      </w:r>
      <w:r>
        <w:fldChar w:fldCharType="separate"/>
      </w:r>
      <w:r>
        <w:rPr>
          <w:noProof/>
        </w:rPr>
        <w:t>(Sinha, 2015)</w:t>
      </w:r>
      <w:r>
        <w:fldChar w:fldCharType="end"/>
      </w:r>
      <w:r>
        <w:t xml:space="preserve">. Berdasarkan penelusuran penelitian terkait yang pernah dilakukan dalam mendiagnosis PGK, algoritma kNN memiliki tingkat akurasi paling tinggi dalam diagnosis penyakit. </w:t>
      </w:r>
    </w:p>
    <w:p w14:paraId="054785D7" w14:textId="2519E1B6" w:rsidR="0069371F" w:rsidRDefault="0069371F" w:rsidP="000D2600">
      <w:r>
        <w:t>Teknik k-</w:t>
      </w:r>
      <w:r>
        <w:rPr>
          <w:i/>
        </w:rPr>
        <w:t>Nearest Neighbour</w:t>
      </w:r>
      <w:r>
        <w:t xml:space="preserve"> atau kNN merupakan model klasifikasi non parametrik, dimana memiliki beberapa kelebihan, penerapannya yang sederhana namun efektif dalam banyak kasus. data training pada kNN sangat cepat dan kuat meski pada noise data. kNN juga memiliki performa yang baik pada aplikasi dimana sebuah sample memiliki banyak label class. </w:t>
      </w:r>
      <w:r>
        <w:fldChar w:fldCharType="begin" w:fldLock="1"/>
      </w:r>
      <w:r>
        <w:instrText>ADDIN CSL_CITATION { "citationItems" : [ { "id" : "ITEM-1", "itemData" : { "abstract" : "Classification is a data mining technique used to predict group membership for data instances within a given dataset. It is used for classifying data into different classes by considering some constrains. The problem of data classification has many applications in various fields of data mining. This is because the problem aims at learning the relationship between a set of feature variables and a target variable of interest. Classification is considered as an example of supervised learning as training data associated with class labels is given as input. Classification algorithms have a wide range of applications like Customer Target Marketing, Medical Disease Diagnosis, Social Network Analysis, Credit Card Rating, Artificial Intelligence, and Document Categorization etc. Several major kinds of classification techniques are K-Nearest Neighbor classifier, Naive Bayes, and Decision Trees. This paper focuses on study of various classification techniques, their advantages and disadvantages.", "author" : [ { "dropping-particle" : "", "family" : "Jadhav", "given" : "Sayali D", "non-dropping-particle" : "", "parse-names" : false, "suffix" : "" }, { "dropping-particle" : "", "family" : "Channe", "given" : "H P", "non-dropping-particle" : "", "parse-names" : false, "suffix" : "" } ], "container-title" : "International Journal of Science and Research (IJSR)", "id" : "ITEM-1", "issue" : "1", "issued" : { "date-parts" : [ [ "2013" ] ] }, "page" : "2319-7064", "title" : "Comparative Study of K-NN, Naive Bayes and Decision Tree Classification Techniques", "type" : "article-journal", "volume" : "14611" }, "uris" : [ "http://www.mendeley.com/documents/?uuid=afbbbc5f-b140-4635-87c6-c805b116f095" ] } ], "mendeley" : { "formattedCitation" : "(Jadhav dan Channe, 2013)", "plainTextFormattedCitation" : "(Jadhav dan Channe, 2013)", "previouslyFormattedCitation" : "(Jadhav dan Channe, 2013)" }, "properties" : {  }, "schema" : "https://github.com/citation-style-language/schema/raw/master/csl-citation.json" }</w:instrText>
      </w:r>
      <w:r>
        <w:fldChar w:fldCharType="separate"/>
      </w:r>
      <w:r>
        <w:rPr>
          <w:noProof/>
        </w:rPr>
        <w:t>(Jadhav dan Channe, 2013)</w:t>
      </w:r>
      <w:r>
        <w:fldChar w:fldCharType="end"/>
      </w:r>
      <w:r>
        <w:t xml:space="preserve">. Salah satu masalah dari algoritma kNN adalah semua atribut dalam record harus dihitung jaraknya satu sama lain. Dengan kata lain atribut pada record baru akan dihitung jaraknya dengan atribut pada record yang tersedia pada dataset training. Pada kenyataannya tidak semua atribut mempunyai nilai atau bernilai kosong serta mempunyai nilai atribut yang berbeda dengan atribut sejenis lainnya, sehingga dapat menyebabkan masalah pada perhitungan jaraknya. Hal ini mengakibatkan menurunnya akurasi dalam proses klasifikasi pada algoritma kNN. </w:t>
      </w:r>
      <w:r>
        <w:rPr>
          <w:i/>
        </w:rPr>
        <w:t>Backward Elimination</w:t>
      </w:r>
      <w:r>
        <w:t xml:space="preserve"> pada tahap preprocessing bertujuan untuk menghilangkan atribut-atribut yang tidak relevan tersebut sehingga diharapkan akurasi yang didapatkan meningkat. Penelitian sebelumnya </w:t>
      </w:r>
      <w:r>
        <w:lastRenderedPageBreak/>
        <w:t>pernah dilakukan dengan tujuan peningkatan akurasi pada k-</w:t>
      </w:r>
      <w:r>
        <w:rPr>
          <w:i/>
        </w:rPr>
        <w:t>Nearest Neighbor</w:t>
      </w:r>
      <w:r>
        <w:t xml:space="preserve"> dengan </w:t>
      </w:r>
      <w:r>
        <w:rPr>
          <w:i/>
        </w:rPr>
        <w:t xml:space="preserve">Backward Eliminiation </w:t>
      </w:r>
      <w:r>
        <w:t xml:space="preserve">untuk mendiagnosis penyakit jantung. Hasil menunjukkan adanya peningkatan dengan metode ini hasil akurasi 88,62% menjadi 89,55% </w:t>
      </w:r>
      <w:r>
        <w:fldChar w:fldCharType="begin" w:fldLock="1"/>
      </w:r>
      <w:r w:rsidR="00DF07CC">
        <w:instrText>ADDIN CSL_CITATION { "citationItems" : [ { "id" : "ITEM-1", "itemData" : { "ISBN" : "9786029933451", "abstract" : "Abstrak Penelitian ini bertujuan untuk menguji efektifitas dan potensi kunyit dan temulawak sebagai antibiotic herbal dibanding antibiotic sintetik yang sering digunakan dalam pakan ternak ayam broiler. Sebanyak 100 ekor day old chicken (DOC) ayam broiler digunakan dalam penelitian ini, yang dibagi secara acak ke dalam 5 perlakuan pakan dengan 4 ulangan. Masing-masing ulangan terdiri dari terdiri dari 5 ekor ayam broiler. Perlakuan pakan yang diberikan meliputi P0= ransum basal (kontrol), P1= ransum basal + 0,05 oxcytetracycline, P2= ransum basal + penambahan tepung kunyit 1% + tepung temulawak 1%, P3= ransum basal + penambahan tepung kunyit 2% + tepung temulawak 2%, dan P4= ransum basal + penambahan tepung kunyit 3% + tepung temulawak 3%. Peubah yang diamati meliputi konsumsi ransum, pertambahan bobot badan, lemak abdominal dan kolesteril darah. Penelitian dilaksanakan secara eksperimental menggunakan Rancangan Acak Lengkap (RAL) pola searah, apabila hasil menunjukkan adanya pengaruh dilanjutkan dengan uji Duncan's. Hasil penelitian menunjukkan bahwa penambahan kunyit dan temulawak dalam ransum sangat nyata (P&lt;0,01) menurunkan konsumsi ransum, pertambahan bobot badan, lemak abdominal dan kolesterol darah. Kesimpulan yang dapat diambil dari penelitian ini adalah semakin tinggi penambahan tepung kunyit dan tepung temulawak maka akan menurunkan konsumsi pakan, pertambahan bobot badan, kadar kolesterol darah dan lemak abdominal pada ayam broiler. Kata kunci: tepung kunyit, tepung temulawak, performan, lemak abdominal dan kolesterol darah. PENDAHULUAN Permasalahan dalam industri broiler di Indonesia masih menghadapi beberapa tantangan yang harus segera diatasi agar Indonedia mampu menyediakan daging dalam jumlah yang cukup dengan kualitas yang baik dan menguntungkan produsen tanpa merugikan konsumen. Permasalahan yang dihadapi adalah pertama rendahnya efisien produksi broiler, yang disebabkan oleh tingginya harga pakan broiler, sehingga sering dilakukannya upaya untuk meningkatkan efisiensi penggunaan pakan dengan pemberian pakan lemak tinggi dan meningkatkan feed convertion rate (FCR) dengan memaksimalkan penyerapan pakan oleh organ pencernaan. Masalah kedua adalah tuntutan konsumen yang menghendaki daging broiler yang rendah lemak seperti kolesterol, tetapi tinggi protein, dan bebas mikrobia patogen serta bebas antibiotika. Wuryaningsih (2005) dan Rahmianna (2006) menyatakan bahwa isu keamanan pangan asal ternak yang meresahkan masyarakat antara lain cema\u2026", "author" : [ { "dropping-particle" : "", "family" : "Hermawanti", "given" : "Laily", "non-dropping-particle" : "", "parse-names" : false, "suffix" : "" }, { "dropping-particle" : "", "family" : "Rabiha", "given" : "Sucianna Ghadati", "non-dropping-particle" : "", "parse-names" : false, "suffix" : "" } ], "container-title" : "Prosiding SNST", "id" : "ITEM-1", "issued" : { "date-parts" : [ [ "2014" ] ] }, "page" : "7-12", "title" : "Penggabungan Algoritma Backward Elimination Dan K-Nearest Neighbor untuk Mendiagnosis Penyakit Jantung", "type" : "article-journal" }, "uris" : [ "http://www.mendeley.com/documents/?uuid=daff3e39-5d9d-471b-b8f7-c9361a23c280" ] } ], "mendeley" : { "formattedCitation" : "(Hermawanti dan Rabiha, 2014)", "plainTextFormattedCitation" : "(Hermawanti dan Rabiha, 2014)", "previouslyFormattedCitation" : "(Hermawanti dan Rabiha, 2014)" }, "properties" : {  }, "schema" : "https://github.com/citation-style-language/schema/raw/master/csl-citation.json" }</w:instrText>
      </w:r>
      <w:r>
        <w:fldChar w:fldCharType="separate"/>
      </w:r>
      <w:r w:rsidR="004D0265" w:rsidRPr="004D0265">
        <w:rPr>
          <w:noProof/>
        </w:rPr>
        <w:t>(Hermawanti dan Rabiha, 2014)</w:t>
      </w:r>
      <w:r>
        <w:fldChar w:fldCharType="end"/>
      </w:r>
      <w:r>
        <w:t>.</w:t>
      </w:r>
    </w:p>
    <w:p w14:paraId="23E64B92" w14:textId="77777777" w:rsidR="006A2F42" w:rsidRDefault="0069371F" w:rsidP="006A2F42">
      <w:r>
        <w:t xml:space="preserve">Berdasarkan masalah dan uraian yang telah dikemukakan, maka dibuatlah topik Tugas Akhir (TA)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w:t>
      </w:r>
      <w:r w:rsidR="004C2179">
        <w:rPr>
          <w:i/>
        </w:rPr>
        <w:t>z</w:t>
      </w:r>
      <w:r>
        <w:rPr>
          <w:i/>
        </w:rPr>
        <w:t>on</w:t>
      </w:r>
      <w:r>
        <w:t>”</w:t>
      </w:r>
      <w:bookmarkEnd w:id="18"/>
    </w:p>
    <w:p w14:paraId="54EDD7EF" w14:textId="763AA16A" w:rsidR="002D1184" w:rsidRDefault="002D1184" w:rsidP="00F915FB">
      <w:pPr>
        <w:pStyle w:val="Heading2"/>
      </w:pPr>
      <w:bookmarkStart w:id="20" w:name="_Toc515830295"/>
      <w:bookmarkStart w:id="21" w:name="_Toc517958713"/>
      <w:r>
        <w:t>Rumusan Masalah</w:t>
      </w:r>
      <w:bookmarkEnd w:id="20"/>
      <w:bookmarkEnd w:id="21"/>
    </w:p>
    <w:p w14:paraId="4381D8FF" w14:textId="77777777" w:rsidR="004E2626" w:rsidRDefault="004E2626" w:rsidP="004E2626">
      <w:r>
        <w:t>Berdasarkan latar belakang yang telah dituliskan, disusun rumusan masalah yaitu:</w:t>
      </w:r>
    </w:p>
    <w:p w14:paraId="676E7B10" w14:textId="6074B63A" w:rsidR="004E2626" w:rsidRPr="008743A4" w:rsidRDefault="0069506F" w:rsidP="008743A4">
      <w:pPr>
        <w:pStyle w:val="ListParagraph"/>
        <w:numPr>
          <w:ilvl w:val="0"/>
          <w:numId w:val="12"/>
        </w:numPr>
        <w:spacing w:before="0"/>
        <w:jc w:val="both"/>
        <w:rPr>
          <w:lang w:val="en-US"/>
        </w:rPr>
      </w:pPr>
      <w:r w:rsidRPr="008743A4">
        <w:t xml:space="preserve">Bagaimana penerapan dan perbandingan kinerja algoritma kNN dengan </w:t>
      </w:r>
      <w:r w:rsidRPr="008743A4">
        <w:rPr>
          <w:i/>
          <w:iCs/>
        </w:rPr>
        <w:t>Backward Elimination</w:t>
      </w:r>
      <w:r w:rsidRPr="008743A4">
        <w:t xml:space="preserve"> dalam identifikasi PGK?</w:t>
      </w:r>
    </w:p>
    <w:p w14:paraId="1473F925" w14:textId="57C37D43" w:rsidR="004E2626" w:rsidRDefault="004E2626" w:rsidP="006C49FE">
      <w:pPr>
        <w:pStyle w:val="ListParagraph"/>
        <w:numPr>
          <w:ilvl w:val="0"/>
          <w:numId w:val="12"/>
        </w:numPr>
      </w:pPr>
      <w:r>
        <w:t>Apa saja atribut terbaik dari data rekam medis dalam mendiagnosis PGK.</w:t>
      </w:r>
    </w:p>
    <w:p w14:paraId="4029BC3C" w14:textId="12481EAA" w:rsidR="00D3721F" w:rsidRDefault="00D3721F" w:rsidP="00F915FB">
      <w:pPr>
        <w:pStyle w:val="Heading2"/>
      </w:pPr>
      <w:bookmarkStart w:id="22" w:name="_Toc515830296"/>
      <w:bookmarkStart w:id="23" w:name="_Toc517958714"/>
      <w:r>
        <w:t>Tujuan dan Manfaat</w:t>
      </w:r>
      <w:bookmarkEnd w:id="22"/>
      <w:bookmarkEnd w:id="23"/>
    </w:p>
    <w:p w14:paraId="1C2721B1" w14:textId="77777777" w:rsidR="0060783F" w:rsidRDefault="0060783F" w:rsidP="0060783F">
      <w:r>
        <w:t xml:space="preserve">Tujuan dari penelitian ini adalah menghasilkan sistem yang dapat mendiagnosis penyakit diabetes dengan menggunakan algoritma kNN dengan </w:t>
      </w:r>
      <w:r>
        <w:rPr>
          <w:i/>
        </w:rPr>
        <w:t>Backward Elimination.</w:t>
      </w:r>
    </w:p>
    <w:p w14:paraId="24443940" w14:textId="77777777" w:rsidR="0060783F" w:rsidRDefault="0060783F" w:rsidP="0060783F">
      <w:r>
        <w:t>Adapun manfaat dilakukan penelitian Tugas Akhir ini adalah:</w:t>
      </w:r>
    </w:p>
    <w:p w14:paraId="68551DB2" w14:textId="77777777" w:rsidR="0060783F" w:rsidRDefault="0060783F" w:rsidP="006C49FE">
      <w:pPr>
        <w:pStyle w:val="ListParagraph"/>
        <w:numPr>
          <w:ilvl w:val="0"/>
          <w:numId w:val="13"/>
        </w:numPr>
        <w:spacing w:before="0"/>
        <w:jc w:val="both"/>
      </w:pPr>
      <w:r>
        <w:t>Hasil aplikasi dapat digunakan oleh masyarakat umum dan penyedia pelayanan kesehatan untuk identifikasi PGK.</w:t>
      </w:r>
    </w:p>
    <w:p w14:paraId="24612084" w14:textId="77777777" w:rsidR="0060783F" w:rsidRDefault="0060783F" w:rsidP="006C49FE">
      <w:pPr>
        <w:pStyle w:val="ListParagraph"/>
        <w:numPr>
          <w:ilvl w:val="0"/>
          <w:numId w:val="13"/>
        </w:numPr>
        <w:spacing w:before="0"/>
        <w:jc w:val="both"/>
      </w:pPr>
      <w:r>
        <w:t>Melakukan pendeteksian PGK secepat mungkin sehingga dapat menanggulangi kerusakan dan menekan biaya pengobatan.</w:t>
      </w:r>
    </w:p>
    <w:p w14:paraId="3D291C2E" w14:textId="04727B27" w:rsidR="00D3721F" w:rsidRDefault="00EE2752" w:rsidP="00F915FB">
      <w:pPr>
        <w:pStyle w:val="Heading2"/>
      </w:pPr>
      <w:bookmarkStart w:id="24" w:name="_Toc515830297"/>
      <w:bookmarkStart w:id="25" w:name="_Toc517958715"/>
      <w:r>
        <w:t>Ruang Lingkup</w:t>
      </w:r>
      <w:bookmarkEnd w:id="24"/>
      <w:bookmarkEnd w:id="25"/>
    </w:p>
    <w:p w14:paraId="6D2ADB56" w14:textId="1F487058" w:rsidR="006E7EC2" w:rsidRDefault="00754445" w:rsidP="006E7EC2">
      <w:r>
        <w:t>D</w:t>
      </w:r>
      <w:r w:rsidR="006E7EC2">
        <w:t>iberikan ruang lingkup agar pembahasan lebih jelas, terarah dan tidak menyimpang dari tujuan penelitian. Adapun ruang lingkup dalam penelitian ini adalah sebagai berikut:</w:t>
      </w:r>
    </w:p>
    <w:p w14:paraId="202D6F26" w14:textId="77777777" w:rsidR="006E7EC2" w:rsidRDefault="006E7EC2" w:rsidP="006C49FE">
      <w:pPr>
        <w:pStyle w:val="ListParagraph"/>
        <w:numPr>
          <w:ilvl w:val="0"/>
          <w:numId w:val="14"/>
        </w:numPr>
        <w:spacing w:before="0"/>
        <w:jc w:val="both"/>
      </w:pPr>
      <w:r>
        <w:t>Bahasa pemrograman yang digunakan dalam pengembangan aplikasi adalah Python.</w:t>
      </w:r>
    </w:p>
    <w:p w14:paraId="0A0DD6DB" w14:textId="77777777" w:rsidR="006E7EC2" w:rsidRDefault="006E7EC2" w:rsidP="006C49FE">
      <w:pPr>
        <w:pStyle w:val="ListParagraph"/>
        <w:numPr>
          <w:ilvl w:val="0"/>
          <w:numId w:val="14"/>
        </w:numPr>
        <w:spacing w:before="0"/>
        <w:jc w:val="both"/>
      </w:pPr>
      <w:r>
        <w:t>Data set pasien ginjal kronis diambil dari Universitas Alagappa (</w:t>
      </w:r>
      <w:hyperlink r:id="rId11" w:history="1">
        <w:r>
          <w:rPr>
            <w:rStyle w:val="Hyperlink"/>
          </w:rPr>
          <w:t>https://archive.ics.uci.edu/ml/datasets/Chronic_Kidney_Disease</w:t>
        </w:r>
      </w:hyperlink>
      <w:r>
        <w:t>) yaitu sejumlah 400 data dengan 25 atribut, dan 2 kelas pada atribut target.</w:t>
      </w:r>
    </w:p>
    <w:p w14:paraId="4FF83F10" w14:textId="77777777" w:rsidR="006E7EC2" w:rsidRDefault="006E7EC2" w:rsidP="006C49FE">
      <w:pPr>
        <w:pStyle w:val="ListParagraph"/>
        <w:numPr>
          <w:ilvl w:val="0"/>
          <w:numId w:val="14"/>
        </w:numPr>
        <w:jc w:val="both"/>
      </w:pPr>
      <w:r>
        <w:rPr>
          <w:i/>
        </w:rPr>
        <w:t>Output</w:t>
      </w:r>
      <w:r>
        <w:t xml:space="preserve"> dari system ini klasifikasi berupa 2 golongan, “PGK” atau “Normal”.</w:t>
      </w:r>
    </w:p>
    <w:p w14:paraId="019828CD" w14:textId="73DAFADD" w:rsidR="000652B4" w:rsidRDefault="009735C0" w:rsidP="00F915FB">
      <w:pPr>
        <w:pStyle w:val="Heading2"/>
      </w:pPr>
      <w:bookmarkStart w:id="26" w:name="_Toc515830298"/>
      <w:bookmarkStart w:id="27" w:name="_Toc517958716"/>
      <w:r>
        <w:lastRenderedPageBreak/>
        <w:t>Sistematika Penulisan</w:t>
      </w:r>
      <w:bookmarkEnd w:id="26"/>
      <w:bookmarkEnd w:id="27"/>
    </w:p>
    <w:p w14:paraId="4561E7BC" w14:textId="77777777" w:rsidR="00140F76" w:rsidRDefault="00140F76" w:rsidP="00140F76">
      <w:r>
        <w:t>Sistematika penulisan yang digunakan dalam tugas akhir ini terbagi dalam beberapa pokok bahasan, yaitu:</w:t>
      </w:r>
    </w:p>
    <w:p w14:paraId="5803F808" w14:textId="77777777" w:rsidR="00140F76" w:rsidRDefault="00140F76" w:rsidP="00140F76">
      <w:r>
        <w:t>BAB I</w:t>
      </w:r>
      <w:r>
        <w:tab/>
      </w:r>
      <w:r w:rsidR="00E514E7">
        <w:tab/>
      </w:r>
      <w:r>
        <w:t>PENDAHULUAN</w:t>
      </w:r>
    </w:p>
    <w:p w14:paraId="2B4F1CF4" w14:textId="77777777" w:rsidR="00140F76" w:rsidRDefault="00140F76" w:rsidP="00140F76">
      <w:pPr>
        <w:ind w:left="2880" w:firstLine="0"/>
      </w:pPr>
      <w:r>
        <w:t xml:space="preserve">Bab ini berisi latar belakang masalah, rumusan masalah, tujuan dan manfaat, ruang lingkup, dan sistematika penulisan dalam pembuatan tugas akhir </w:t>
      </w:r>
    </w:p>
    <w:p w14:paraId="15169283" w14:textId="77777777" w:rsidR="00140F76" w:rsidRDefault="00140F76" w:rsidP="00140F76">
      <w:r>
        <w:t>BAB II</w:t>
      </w:r>
      <w:r w:rsidR="00E514E7">
        <w:tab/>
      </w:r>
      <w:r>
        <w:tab/>
        <w:t>TINJAUAN PUSTAKA</w:t>
      </w:r>
    </w:p>
    <w:p w14:paraId="1DFF6536" w14:textId="77777777" w:rsidR="00140F76" w:rsidRDefault="00140F76" w:rsidP="00140F76">
      <w:pPr>
        <w:ind w:left="2880" w:firstLine="0"/>
      </w:pPr>
      <w:r>
        <w:t>Bab ini menyajikan tinjauan pustaka yang berhubungan dengan topik tugas akhir. Dasar teori digunakan dalam penyusunan tugas akhir ini hingga selesai terciptanya aplikasi tersebut sehingga dapat diimplementasikan.</w:t>
      </w:r>
    </w:p>
    <w:p w14:paraId="69DA963E" w14:textId="77777777" w:rsidR="00140F76" w:rsidRDefault="00140F76" w:rsidP="00140F76">
      <w:r>
        <w:t>BAB III</w:t>
      </w:r>
      <w:r>
        <w:tab/>
        <w:t>ANALISIS DAN PERANCANGAN</w:t>
      </w:r>
    </w:p>
    <w:p w14:paraId="01C2A943" w14:textId="77777777" w:rsidR="00140F76" w:rsidRDefault="00140F76" w:rsidP="00140F76">
      <w:pPr>
        <w:ind w:left="2880" w:firstLine="0"/>
      </w:pPr>
      <w:r>
        <w:t>Bab ini membahas tahap analisis kebutuhan perancangan aplikasi serta hasil yang didapat pada tahap ini</w:t>
      </w:r>
    </w:p>
    <w:p w14:paraId="23E40F90" w14:textId="77777777" w:rsidR="00140F76" w:rsidRDefault="00140F76" w:rsidP="00140F76">
      <w:r>
        <w:t>BAB IV</w:t>
      </w:r>
      <w:r>
        <w:tab/>
        <w:t>IMPLEMENTASI DAN PENGUJIAN</w:t>
      </w:r>
    </w:p>
    <w:p w14:paraId="7F35BED5" w14:textId="77777777" w:rsidR="00140F76" w:rsidRDefault="00140F76" w:rsidP="00140F76">
      <w:pPr>
        <w:ind w:left="2880" w:firstLine="0"/>
      </w:pPr>
      <w:r>
        <w:t xml:space="preserve">Bab ini membahas proses pengembangan perangkat lunak dan hasil yang didapat pada tahap implementasi. Bab ini berisi rincian pengujian perangkat lunak yang dibangun dengan metode </w:t>
      </w:r>
      <w:r>
        <w:rPr>
          <w:i/>
        </w:rPr>
        <w:t>blackbox</w:t>
      </w:r>
      <w:r>
        <w:t>.</w:t>
      </w:r>
    </w:p>
    <w:p w14:paraId="4BE6F913" w14:textId="77777777" w:rsidR="00140F76" w:rsidRDefault="00140F76" w:rsidP="00140F76">
      <w:r>
        <w:t>BAB V</w:t>
      </w:r>
      <w:r>
        <w:tab/>
        <w:t>PENUTUP</w:t>
      </w:r>
    </w:p>
    <w:p w14:paraId="76EE25F1" w14:textId="77777777" w:rsidR="009735C0" w:rsidRPr="009735C0" w:rsidRDefault="00140F76" w:rsidP="007F26A5">
      <w:pPr>
        <w:ind w:left="2880" w:firstLine="0"/>
      </w:pPr>
      <w:r>
        <w:t>Bab ini berisi kesimpulan yang diambil berkaitan dengan aplikasi yang dikembangkan dan saran untuk pengembangan penelitian lebih lanjut.</w:t>
      </w:r>
    </w:p>
    <w:p w14:paraId="293278CD" w14:textId="77777777" w:rsidR="006A2F42" w:rsidRDefault="006A2F42" w:rsidP="006A2F42">
      <w:r>
        <w:br w:type="page"/>
      </w:r>
    </w:p>
    <w:p w14:paraId="105119D5" w14:textId="3F54E5EE" w:rsidR="00372B4D" w:rsidRDefault="00372B4D" w:rsidP="00372B4D">
      <w:pPr>
        <w:pStyle w:val="Heading1"/>
      </w:pPr>
      <w:r>
        <w:lastRenderedPageBreak/>
        <w:br/>
      </w:r>
      <w:bookmarkStart w:id="28" w:name="_Toc515830299"/>
      <w:bookmarkStart w:id="29" w:name="_Toc517958717"/>
      <w:r>
        <w:t>TINJAUAN PUSTAKA</w:t>
      </w:r>
      <w:bookmarkEnd w:id="28"/>
      <w:bookmarkEnd w:id="29"/>
    </w:p>
    <w:p w14:paraId="1258AD30" w14:textId="77777777" w:rsidR="00372B4D" w:rsidRDefault="00E73225" w:rsidP="00372B4D">
      <w:r>
        <w:t xml:space="preserve">Bab ini membahas tinjauan pustaka yang diambil dari literatur mengenai Aplikasi </w:t>
      </w:r>
      <w:r>
        <w:rPr>
          <w:i/>
        </w:rPr>
        <w:t>Data Mining</w:t>
      </w:r>
      <w:r>
        <w:t xml:space="preserve"> untuk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6EF8D5BD" w14:textId="319BFEE0" w:rsidR="00F802C4" w:rsidRDefault="00F802C4" w:rsidP="00F915FB">
      <w:pPr>
        <w:pStyle w:val="Heading2"/>
      </w:pPr>
      <w:bookmarkStart w:id="30" w:name="_Toc515830300"/>
      <w:bookmarkStart w:id="31" w:name="_Toc517958718"/>
      <w:r>
        <w:t>Penelitian Terkait</w:t>
      </w:r>
      <w:bookmarkEnd w:id="30"/>
      <w:bookmarkEnd w:id="31"/>
    </w:p>
    <w:p w14:paraId="5B2CA28D" w14:textId="77777777" w:rsidR="002C3170" w:rsidRDefault="002C3170" w:rsidP="002C3170">
      <w:r>
        <w:t>Dalam penelitian Tugas Akhir ini, penulis mereferensi dari penelitian – penelitian sebelumnya yang berkaitan dengna latar belakang masalah. Penelitian terkait dapat dilihat pada tabel 2.1-1.</w:t>
      </w:r>
    </w:p>
    <w:p w14:paraId="5A64F4D4" w14:textId="3435CDBF" w:rsidR="002C3170" w:rsidRDefault="002C3170" w:rsidP="002C3170">
      <w:pPr>
        <w:pStyle w:val="Caption"/>
        <w:rPr>
          <w:b w:val="0"/>
        </w:rPr>
      </w:pPr>
      <w:bookmarkStart w:id="32" w:name="_Toc516132481"/>
      <w:r w:rsidRPr="005E4080">
        <w:t xml:space="preserve">Tabel </w:t>
      </w:r>
      <w:r w:rsidR="005775EC">
        <w:rPr>
          <w:noProof/>
        </w:rPr>
        <w:fldChar w:fldCharType="begin"/>
      </w:r>
      <w:r w:rsidR="005775EC">
        <w:rPr>
          <w:noProof/>
        </w:rPr>
        <w:instrText xml:space="preserve"> STYLEREF 2 \s </w:instrText>
      </w:r>
      <w:r w:rsidR="005775EC">
        <w:rPr>
          <w:noProof/>
        </w:rPr>
        <w:fldChar w:fldCharType="separate"/>
      </w:r>
      <w:r w:rsidR="00444F3A">
        <w:rPr>
          <w:noProof/>
          <w:cs/>
        </w:rPr>
        <w:t>‎</w:t>
      </w:r>
      <w:r w:rsidR="00444F3A">
        <w:rPr>
          <w:noProof/>
        </w:rPr>
        <w:t>2.1</w:t>
      </w:r>
      <w:r w:rsidR="005775EC">
        <w:rPr>
          <w:noProof/>
        </w:rPr>
        <w:fldChar w:fldCharType="end"/>
      </w:r>
      <w:r w:rsidR="001101B6" w:rsidRPr="005E4080">
        <w:noBreakHyphen/>
      </w:r>
      <w:r w:rsidR="005775EC">
        <w:rPr>
          <w:noProof/>
        </w:rPr>
        <w:fldChar w:fldCharType="begin"/>
      </w:r>
      <w:r w:rsidR="005775EC">
        <w:rPr>
          <w:noProof/>
        </w:rPr>
        <w:instrText xml:space="preserve"> SEQ Table \* ARABIC \s 2 </w:instrText>
      </w:r>
      <w:r w:rsidR="005775EC">
        <w:rPr>
          <w:noProof/>
        </w:rPr>
        <w:fldChar w:fldCharType="separate"/>
      </w:r>
      <w:r w:rsidR="00444F3A">
        <w:rPr>
          <w:noProof/>
        </w:rPr>
        <w:t>1</w:t>
      </w:r>
      <w:r w:rsidR="005775EC">
        <w:rPr>
          <w:noProof/>
        </w:rPr>
        <w:fldChar w:fldCharType="end"/>
      </w:r>
      <w:r w:rsidR="00963676">
        <w:rPr>
          <w:b w:val="0"/>
        </w:rPr>
        <w:t xml:space="preserve"> Penelitian Terkait</w:t>
      </w:r>
      <w:bookmarkEnd w:id="32"/>
    </w:p>
    <w:tbl>
      <w:tblPr>
        <w:tblStyle w:val="GridTable1Light"/>
        <w:tblW w:w="0" w:type="auto"/>
        <w:jc w:val="center"/>
        <w:tblInd w:w="0" w:type="dxa"/>
        <w:tblLayout w:type="fixed"/>
        <w:tblLook w:val="04A0" w:firstRow="1" w:lastRow="0" w:firstColumn="1" w:lastColumn="0" w:noHBand="0" w:noVBand="1"/>
      </w:tblPr>
      <w:tblGrid>
        <w:gridCol w:w="511"/>
        <w:gridCol w:w="1611"/>
        <w:gridCol w:w="1842"/>
        <w:gridCol w:w="1306"/>
        <w:gridCol w:w="3373"/>
      </w:tblGrid>
      <w:tr w:rsidR="002C3170" w14:paraId="3BC36880" w14:textId="77777777" w:rsidTr="00A266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6E1161A6" w14:textId="77777777" w:rsidR="002C3170" w:rsidRDefault="002C3170" w:rsidP="005E4080">
            <w:pPr>
              <w:ind w:firstLine="0"/>
              <w:jc w:val="center"/>
            </w:pPr>
            <w:r>
              <w:t>No</w:t>
            </w:r>
          </w:p>
        </w:tc>
        <w:tc>
          <w:tcPr>
            <w:tcW w:w="16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BDC0814" w14:textId="77777777" w:rsidR="002C3170" w:rsidRDefault="002C3170" w:rsidP="005E4080">
            <w:pPr>
              <w:ind w:firstLine="0"/>
              <w:jc w:val="center"/>
              <w:cnfStyle w:val="100000000000" w:firstRow="1" w:lastRow="0" w:firstColumn="0" w:lastColumn="0" w:oddVBand="0" w:evenVBand="0" w:oddHBand="0" w:evenHBand="0" w:firstRowFirstColumn="0" w:firstRowLastColumn="0" w:lastRowFirstColumn="0" w:lastRowLastColumn="0"/>
            </w:pPr>
            <w:r>
              <w:t>Peneliti dan Tahun</w:t>
            </w:r>
          </w:p>
        </w:tc>
        <w:tc>
          <w:tcPr>
            <w:tcW w:w="184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332EBAF6" w14:textId="5AF9FD6C" w:rsidR="002C3170" w:rsidRDefault="00720898" w:rsidP="005E4080">
            <w:pPr>
              <w:ind w:firstLine="0"/>
              <w:jc w:val="center"/>
              <w:cnfStyle w:val="100000000000" w:firstRow="1" w:lastRow="0" w:firstColumn="0" w:lastColumn="0" w:oddVBand="0" w:evenVBand="0" w:oddHBand="0" w:evenHBand="0" w:firstRowFirstColumn="0" w:firstRowLastColumn="0" w:lastRowFirstColumn="0" w:lastRowLastColumn="0"/>
            </w:pPr>
            <w:r>
              <w:t>Dataset</w:t>
            </w:r>
          </w:p>
        </w:tc>
        <w:tc>
          <w:tcPr>
            <w:tcW w:w="130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2C74516" w14:textId="77777777" w:rsidR="002C3170" w:rsidRDefault="002C3170" w:rsidP="005E4080">
            <w:pPr>
              <w:ind w:firstLine="0"/>
              <w:jc w:val="center"/>
              <w:cnfStyle w:val="100000000000" w:firstRow="1" w:lastRow="0" w:firstColumn="0" w:lastColumn="0" w:oddVBand="0" w:evenVBand="0" w:oddHBand="0" w:evenHBand="0" w:firstRowFirstColumn="0" w:firstRowLastColumn="0" w:lastRowFirstColumn="0" w:lastRowLastColumn="0"/>
            </w:pPr>
            <w:r>
              <w:t>Diagnosa Penyakit</w:t>
            </w:r>
          </w:p>
        </w:tc>
        <w:tc>
          <w:tcPr>
            <w:tcW w:w="337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51B22F0A" w14:textId="4BE1CB69" w:rsidR="002C3170" w:rsidRDefault="005E4080" w:rsidP="005E4080">
            <w:pPr>
              <w:ind w:firstLine="0"/>
              <w:jc w:val="center"/>
              <w:cnfStyle w:val="100000000000" w:firstRow="1" w:lastRow="0" w:firstColumn="0" w:lastColumn="0" w:oddVBand="0" w:evenVBand="0" w:oddHBand="0" w:evenHBand="0" w:firstRowFirstColumn="0" w:firstRowLastColumn="0" w:lastRowFirstColumn="0" w:lastRowLastColumn="0"/>
            </w:pPr>
            <w:r>
              <w:t>Hasil</w:t>
            </w:r>
          </w:p>
        </w:tc>
      </w:tr>
      <w:tr w:rsidR="002C3170" w14:paraId="16CFFFB9" w14:textId="77777777" w:rsidTr="00A266E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8CD67B" w14:textId="77777777" w:rsidR="002C3170" w:rsidRDefault="002C3170">
            <w:pPr>
              <w:ind w:firstLine="0"/>
              <w:rPr>
                <w:b w:val="0"/>
              </w:rPr>
            </w:pPr>
            <w:r>
              <w:rPr>
                <w:b w:val="0"/>
              </w:rPr>
              <w:t>1</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0D20AD" w14:textId="77777777" w:rsidR="002C3170" w:rsidRDefault="002C3170">
            <w:pPr>
              <w:ind w:firstLine="0"/>
              <w:cnfStyle w:val="000000000000" w:firstRow="0" w:lastRow="0" w:firstColumn="0" w:lastColumn="0" w:oddVBand="0" w:evenVBand="0" w:oddHBand="0" w:evenHBand="0" w:firstRowFirstColumn="0" w:firstRowLastColumn="0" w:lastRowFirstColumn="0" w:lastRowLastColumn="0"/>
            </w:pPr>
            <w:r>
              <w:t>Giat Karyono,</w:t>
            </w:r>
          </w:p>
          <w:p w14:paraId="12AB4738" w14:textId="77777777" w:rsidR="002C3170" w:rsidRDefault="002C3170">
            <w:pPr>
              <w:ind w:firstLine="0"/>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D7F5ED" w14:textId="0260B378" w:rsidR="002C3170" w:rsidRDefault="00720898">
            <w:pPr>
              <w:ind w:firstLine="0"/>
              <w:cnfStyle w:val="000000000000" w:firstRow="0" w:lastRow="0" w:firstColumn="0" w:lastColumn="0" w:oddVBand="0" w:evenVBand="0" w:oddHBand="0" w:evenHBand="0" w:firstRowFirstColumn="0" w:firstRowLastColumn="0" w:lastRowFirstColumn="0" w:lastRowLastColumn="0"/>
            </w:pPr>
            <w:r>
              <w:t xml:space="preserve">UCI: </w:t>
            </w:r>
            <w:r w:rsidR="009557E7" w:rsidRPr="00E65B60">
              <w:rPr>
                <w:i/>
              </w:rPr>
              <w:t>Pima Indians Diabetes</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0270A4" w14:textId="77777777" w:rsidR="002C3170" w:rsidRDefault="002C3170">
            <w:pPr>
              <w:ind w:firstLine="0"/>
              <w:cnfStyle w:val="000000000000" w:firstRow="0" w:lastRow="0" w:firstColumn="0" w:lastColumn="0" w:oddVBand="0" w:evenVBand="0" w:oddHBand="0" w:evenHBand="0" w:firstRowFirstColumn="0" w:firstRowLastColumn="0" w:lastRowFirstColumn="0" w:lastRowLastColumn="0"/>
            </w:pPr>
            <w:r>
              <w:t>Diabetes Mellitus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52C804" w14:textId="0ABC1103" w:rsidR="002C3170" w:rsidRDefault="00AE3277">
            <w:pPr>
              <w:ind w:firstLine="0"/>
              <w:cnfStyle w:val="000000000000" w:firstRow="0" w:lastRow="0" w:firstColumn="0" w:lastColumn="0" w:oddVBand="0" w:evenVBand="0" w:oddHBand="0" w:evenHBand="0" w:firstRowFirstColumn="0" w:firstRowLastColumn="0" w:lastRowFirstColumn="0" w:lastRowLastColumn="0"/>
            </w:pPr>
            <w:r>
              <w:t xml:space="preserve">Algoritma </w:t>
            </w:r>
            <w:r w:rsidR="00C55187">
              <w:t xml:space="preserve">kNN menghasilkan akurasi lebih tinggi (79,14%) dibandingkan </w:t>
            </w:r>
            <w:r w:rsidR="002C3170">
              <w:t xml:space="preserve">C4.5 </w:t>
            </w:r>
            <w:r w:rsidR="00C55187">
              <w:t>(</w:t>
            </w:r>
            <w:r w:rsidR="002C3170">
              <w:t>76,10%.</w:t>
            </w:r>
            <w:r w:rsidR="00C55187">
              <w:t>)</w:t>
            </w:r>
          </w:p>
        </w:tc>
      </w:tr>
      <w:tr w:rsidR="002C3170" w14:paraId="6A7BE0FD" w14:textId="77777777" w:rsidTr="00A266E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920D83" w14:textId="77777777" w:rsidR="002C3170" w:rsidRDefault="002C3170">
            <w:pPr>
              <w:ind w:firstLine="0"/>
              <w:rPr>
                <w:b w:val="0"/>
              </w:rPr>
            </w:pPr>
            <w:r>
              <w:rPr>
                <w:b w:val="0"/>
              </w:rPr>
              <w:t>2</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1D21FF" w14:textId="77777777" w:rsidR="002C3170" w:rsidRDefault="002C3170">
            <w:pPr>
              <w:ind w:firstLine="0"/>
              <w:cnfStyle w:val="000000000000" w:firstRow="0" w:lastRow="0" w:firstColumn="0" w:lastColumn="0" w:oddVBand="0" w:evenVBand="0" w:oddHBand="0" w:evenHBand="0" w:firstRowFirstColumn="0" w:firstRowLastColumn="0" w:lastRowFirstColumn="0" w:lastRowLastColumn="0"/>
            </w:pPr>
            <w:r>
              <w:t>Parul Sinha,</w:t>
            </w:r>
          </w:p>
          <w:p w14:paraId="22AE1173" w14:textId="77777777" w:rsidR="002C3170" w:rsidRDefault="002C3170">
            <w:pPr>
              <w:ind w:firstLine="0"/>
              <w:cnfStyle w:val="000000000000" w:firstRow="0" w:lastRow="0" w:firstColumn="0" w:lastColumn="0" w:oddVBand="0" w:evenVBand="0" w:oddHBand="0" w:evenHBand="0" w:firstRowFirstColumn="0" w:firstRowLastColumn="0" w:lastRowFirstColumn="0" w:lastRowLastColumn="0"/>
            </w:pPr>
            <w:r>
              <w:t>2015</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E02C24" w14:textId="70FFB51E" w:rsidR="002C3170" w:rsidRDefault="00A266E4">
            <w:pPr>
              <w:ind w:firstLine="0"/>
              <w:cnfStyle w:val="000000000000" w:firstRow="0" w:lastRow="0" w:firstColumn="0" w:lastColumn="0" w:oddVBand="0" w:evenVBand="0" w:oddHBand="0" w:evenHBand="0" w:firstRowFirstColumn="0" w:firstRowLastColumn="0" w:lastRowFirstColumn="0" w:lastRowLastColumn="0"/>
            </w:pPr>
            <w:r>
              <w:t xml:space="preserve">UCI: </w:t>
            </w:r>
            <w:r w:rsidRPr="00EC7116">
              <w:rPr>
                <w:i/>
              </w:rPr>
              <w:t>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50A1FDE" w14:textId="77777777" w:rsidR="002C3170" w:rsidRDefault="002C3170">
            <w:pPr>
              <w:ind w:firstLine="0"/>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65FBDB" w14:textId="3AB1A078" w:rsidR="002C3170" w:rsidRDefault="002C3170">
            <w:pPr>
              <w:ind w:firstLine="0"/>
              <w:cnfStyle w:val="000000000000" w:firstRow="0" w:lastRow="0" w:firstColumn="0" w:lastColumn="0" w:oddVBand="0" w:evenVBand="0" w:oddHBand="0" w:evenHBand="0" w:firstRowFirstColumn="0" w:firstRowLastColumn="0" w:lastRowFirstColumn="0" w:lastRowLastColumn="0"/>
            </w:pPr>
            <w:r>
              <w:t xml:space="preserve">kNN menghasilkan akurasi </w:t>
            </w:r>
            <w:r w:rsidR="00C6227B">
              <w:t xml:space="preserve">lebih tinggi (78,75%) dibandingkan SVM </w:t>
            </w:r>
            <w:r w:rsidR="003F378A">
              <w:t>(73,75</w:t>
            </w:r>
            <w:r w:rsidR="004B59B8">
              <w:t>%)</w:t>
            </w:r>
          </w:p>
        </w:tc>
      </w:tr>
      <w:tr w:rsidR="002C3170" w14:paraId="11F5FC67" w14:textId="77777777" w:rsidTr="00A266E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D734CD9" w14:textId="77777777" w:rsidR="002C3170" w:rsidRDefault="002C3170">
            <w:pPr>
              <w:ind w:firstLine="0"/>
              <w:rPr>
                <w:b w:val="0"/>
              </w:rPr>
            </w:pPr>
            <w:r>
              <w:rPr>
                <w:b w:val="0"/>
              </w:rPr>
              <w:t>3</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57F773" w14:textId="77777777" w:rsidR="002C3170" w:rsidRDefault="002C3170">
            <w:pPr>
              <w:ind w:firstLine="0"/>
              <w:cnfStyle w:val="000000000000" w:firstRow="0" w:lastRow="0" w:firstColumn="0" w:lastColumn="0" w:oddVBand="0" w:evenVBand="0" w:oddHBand="0" w:evenHBand="0" w:firstRowFirstColumn="0" w:firstRowLastColumn="0" w:lastRowFirstColumn="0" w:lastRowLastColumn="0"/>
            </w:pPr>
            <w:r>
              <w:t>Achmad Nuruddin Safriandono,</w:t>
            </w:r>
          </w:p>
          <w:p w14:paraId="38BCCFB8" w14:textId="77777777" w:rsidR="002C3170" w:rsidRDefault="002C3170">
            <w:pPr>
              <w:ind w:firstLine="0"/>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79909F" w14:textId="6401CE67" w:rsidR="002C3170" w:rsidRDefault="00D67221">
            <w:pPr>
              <w:ind w:firstLine="0"/>
              <w:cnfStyle w:val="000000000000" w:firstRow="0" w:lastRow="0" w:firstColumn="0" w:lastColumn="0" w:oddVBand="0" w:evenVBand="0" w:oddHBand="0" w:evenHBand="0" w:firstRowFirstColumn="0" w:firstRowLastColumn="0" w:lastRowFirstColumn="0" w:lastRowLastColumn="0"/>
            </w:pPr>
            <w:r>
              <w:t>UCI:</w:t>
            </w:r>
            <w:r w:rsidRPr="00D67221">
              <w:rPr>
                <w:i/>
              </w:rPr>
              <w:t xml:space="preserve"> Heart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AE083D" w14:textId="7B60FAF5" w:rsidR="002C3170" w:rsidRDefault="00D67221">
            <w:pPr>
              <w:ind w:firstLine="0"/>
              <w:cnfStyle w:val="000000000000" w:firstRow="0" w:lastRow="0" w:firstColumn="0" w:lastColumn="0" w:oddVBand="0" w:evenVBand="0" w:oddHBand="0" w:evenHBand="0" w:firstRowFirstColumn="0" w:firstRowLastColumn="0" w:lastRowFirstColumn="0" w:lastRowLastColumn="0"/>
            </w:pPr>
            <w:r>
              <w:t>Jantung</w:t>
            </w:r>
            <w:r w:rsidR="002B307A">
              <w:t xml:space="preserve"> Koroner</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A01943" w14:textId="269471DE" w:rsidR="002C3170" w:rsidRDefault="007E3EB6">
            <w:pPr>
              <w:ind w:firstLine="0"/>
              <w:cnfStyle w:val="000000000000" w:firstRow="0" w:lastRow="0" w:firstColumn="0" w:lastColumn="0" w:oddVBand="0" w:evenVBand="0" w:oddHBand="0" w:evenHBand="0" w:firstRowFirstColumn="0" w:firstRowLastColumn="0" w:lastRowFirstColumn="0" w:lastRowLastColumn="0"/>
            </w:pPr>
            <w:r>
              <w:t xml:space="preserve">kNN </w:t>
            </w:r>
            <w:r w:rsidR="00893392">
              <w:t>menghasilkan</w:t>
            </w:r>
            <w:r>
              <w:t xml:space="preserve"> akurasi lebih tinggi jika menggunakan </w:t>
            </w:r>
            <w:r>
              <w:rPr>
                <w:i/>
              </w:rPr>
              <w:t>Forward Selection</w:t>
            </w:r>
            <w:r w:rsidR="008B7878">
              <w:t xml:space="preserve"> (</w:t>
            </w:r>
            <w:r w:rsidR="000314E7">
              <w:t xml:space="preserve">95,29% </w:t>
            </w:r>
            <w:r w:rsidR="008B7878">
              <w:sym w:font="Wingdings" w:char="F0E0"/>
            </w:r>
            <w:r w:rsidR="008B7878">
              <w:t xml:space="preserve"> </w:t>
            </w:r>
            <w:r w:rsidR="00245E1F">
              <w:t>96,08%</w:t>
            </w:r>
            <w:r w:rsidR="008B7878">
              <w:t>)</w:t>
            </w:r>
          </w:p>
        </w:tc>
      </w:tr>
      <w:tr w:rsidR="00890C30" w14:paraId="69706D03" w14:textId="77777777" w:rsidTr="00A266E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997160A" w14:textId="44773030" w:rsidR="00890C30" w:rsidRDefault="00AB0D3D">
            <w:pPr>
              <w:ind w:firstLine="0"/>
              <w:rPr>
                <w:b w:val="0"/>
              </w:rPr>
            </w:pPr>
            <w:r>
              <w:rPr>
                <w:b w:val="0"/>
              </w:rPr>
              <w:t>4</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4356509" w14:textId="10667173" w:rsidR="00890C30" w:rsidRDefault="0067677C">
            <w:pPr>
              <w:ind w:firstLine="0"/>
              <w:cnfStyle w:val="000000000000" w:firstRow="0" w:lastRow="0" w:firstColumn="0" w:lastColumn="0" w:oddVBand="0" w:evenVBand="0" w:oddHBand="0" w:evenHBand="0" w:firstRowFirstColumn="0" w:firstRowLastColumn="0" w:lastRowFirstColumn="0" w:lastRowLastColumn="0"/>
            </w:pPr>
            <w:r>
              <w:t>Salekin dan Stankovic, 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F71D738" w14:textId="4908E30A" w:rsidR="00890C30" w:rsidRPr="00576617" w:rsidRDefault="00576617">
            <w:pPr>
              <w:ind w:firstLine="0"/>
              <w:cnfStyle w:val="000000000000" w:firstRow="0" w:lastRow="0" w:firstColumn="0" w:lastColumn="0" w:oddVBand="0" w:evenVBand="0" w:oddHBand="0" w:evenHBand="0" w:firstRowFirstColumn="0" w:firstRowLastColumn="0" w:lastRowFirstColumn="0" w:lastRowLastColumn="0"/>
              <w:rPr>
                <w:i/>
              </w:rPr>
            </w:pPr>
            <w:r>
              <w:t xml:space="preserve">UCI: </w:t>
            </w:r>
            <w:r>
              <w:rPr>
                <w:i/>
              </w:rPr>
              <w:t>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D5A6E16" w14:textId="72E7D2D7" w:rsidR="00890C30" w:rsidRDefault="003F21DF">
            <w:pPr>
              <w:ind w:firstLine="0"/>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F4A4A5" w14:textId="71EF9D91" w:rsidR="00776288" w:rsidRDefault="00776288">
            <w:pPr>
              <w:ind w:firstLine="0"/>
              <w:cnfStyle w:val="000000000000" w:firstRow="0" w:lastRow="0" w:firstColumn="0" w:lastColumn="0" w:oddVBand="0" w:evenVBand="0" w:oddHBand="0" w:evenHBand="0" w:firstRowFirstColumn="0" w:firstRowLastColumn="0" w:lastRowFirstColumn="0" w:lastRowLastColumn="0"/>
            </w:pPr>
            <w:r>
              <w:t>kNN menghasilkan akurasi paling tinggi jika dilakukan penanganan missing value (99,3%) dibandingkan Random Forest (99%) dan Neural Network (98,5%)</w:t>
            </w:r>
          </w:p>
          <w:p w14:paraId="213E2DD1" w14:textId="2E8D59D9" w:rsidR="00CB3BEF" w:rsidRDefault="00D41D3E" w:rsidP="00236E45">
            <w:pPr>
              <w:ind w:firstLine="0"/>
              <w:cnfStyle w:val="000000000000" w:firstRow="0" w:lastRow="0" w:firstColumn="0" w:lastColumn="0" w:oddVBand="0" w:evenVBand="0" w:oddHBand="0" w:evenHBand="0" w:firstRowFirstColumn="0" w:firstRowLastColumn="0" w:lastRowFirstColumn="0" w:lastRowLastColumn="0"/>
            </w:pPr>
            <w:r>
              <w:lastRenderedPageBreak/>
              <w:t>Ditambahkan</w:t>
            </w:r>
            <w:r w:rsidR="00090FEC">
              <w:t xml:space="preserve"> </w:t>
            </w:r>
            <w:r w:rsidR="00F84E0B">
              <w:t>tahap</w:t>
            </w:r>
            <w:r>
              <w:t xml:space="preserve"> </w:t>
            </w:r>
            <w:r w:rsidR="0052391E">
              <w:rPr>
                <w:i/>
              </w:rPr>
              <w:t>feature selection</w:t>
            </w:r>
            <w:r w:rsidR="00F84E0B">
              <w:t xml:space="preserve"> </w:t>
            </w:r>
            <w:r>
              <w:t xml:space="preserve">menghasilkan </w:t>
            </w:r>
            <w:r w:rsidR="00F84E0B">
              <w:t xml:space="preserve">hasil akhir </w:t>
            </w:r>
            <w:r w:rsidR="00090FEC">
              <w:t>11</w:t>
            </w:r>
            <w:r w:rsidR="00DF0171">
              <w:t xml:space="preserve"> attribut </w:t>
            </w:r>
            <w:r w:rsidR="00AB68C9">
              <w:t>penting</w:t>
            </w:r>
          </w:p>
        </w:tc>
      </w:tr>
    </w:tbl>
    <w:p w14:paraId="47E253E4" w14:textId="560CA225" w:rsidR="006F4045" w:rsidRDefault="002C3170" w:rsidP="00C96913">
      <w:pPr>
        <w:spacing w:before="240"/>
      </w:pPr>
      <w:r>
        <w:t>Pada tabel 2.1-1 menunjukkan diagnosis Penyakit Ginjal Kronis (PGK) pernah dilakukan dengan membandingkan algoritma k-</w:t>
      </w:r>
      <w:r>
        <w:rPr>
          <w:i/>
        </w:rPr>
        <w:t xml:space="preserve">Nearest Neighbors </w:t>
      </w:r>
      <w:r>
        <w:t xml:space="preserve">(kNN) dan Support Vector Machine, algoritma kNN mendapatkan hasil yang lebih baik dibandingkan dengan SVM. Pada penelitian kesehatan yang lain, menunjukkan bahwa kNN memiliki tingkat akurasi lebih tinggi dibandingkan algoritma </w:t>
      </w:r>
      <w:r>
        <w:rPr>
          <w:i/>
        </w:rPr>
        <w:t xml:space="preserve">Decision Tree </w:t>
      </w:r>
      <w:r>
        <w:t xml:space="preserve">C4.5 pada diagnosis penyakit Diabetes Melitus. Penelitian Giat Karyono pada PGK tidak menggunakan </w:t>
      </w:r>
      <w:r>
        <w:rPr>
          <w:i/>
        </w:rPr>
        <w:t>Feature Selection</w:t>
      </w:r>
      <w:r>
        <w:t xml:space="preserve"> pada tahap </w:t>
      </w:r>
      <w:r>
        <w:rPr>
          <w:i/>
        </w:rPr>
        <w:t>preprocessing</w:t>
      </w:r>
      <w:r>
        <w:t xml:space="preserve">, sedangkan pada penelitian </w:t>
      </w:r>
      <w:r w:rsidR="00442F73">
        <w:t>kesehatan</w:t>
      </w:r>
      <w:r w:rsidR="0057560C">
        <w:t xml:space="preserve"> lain</w:t>
      </w:r>
      <w:r w:rsidR="00442F73">
        <w:t xml:space="preserve"> </w:t>
      </w:r>
      <w:r w:rsidR="00F10081">
        <w:t>dengan kasus Jantung Koroner, dicontohkan penelitian Achmad Nuruddin</w:t>
      </w:r>
      <w:r>
        <w:t xml:space="preserve"> </w:t>
      </w:r>
      <w:r w:rsidR="000A7BE2">
        <w:t xml:space="preserve">pada kasus Jantung Koroner </w:t>
      </w:r>
      <w:r>
        <w:t xml:space="preserve">menunjukkan algoritma kNN akan memiliki akurasi yang lebih baik jika digabungkan dengan </w:t>
      </w:r>
      <w:r>
        <w:rPr>
          <w:i/>
        </w:rPr>
        <w:t>Feature Selection</w:t>
      </w:r>
      <w:r w:rsidR="00443138">
        <w:rPr>
          <w:i/>
        </w:rPr>
        <w:t xml:space="preserve"> </w:t>
      </w:r>
      <w:r>
        <w:t xml:space="preserve">algoritma </w:t>
      </w:r>
      <w:r>
        <w:rPr>
          <w:i/>
        </w:rPr>
        <w:t>Backward Elimination</w:t>
      </w:r>
      <w:r>
        <w:t>.</w:t>
      </w:r>
    </w:p>
    <w:p w14:paraId="6B1FA785" w14:textId="30FE5647" w:rsidR="002C3170" w:rsidRPr="00C96913" w:rsidRDefault="00CB3BEF" w:rsidP="008574B0">
      <w:pPr>
        <w:spacing w:before="240"/>
        <w:rPr>
          <w:i/>
        </w:rPr>
      </w:pPr>
      <w:r>
        <w:t>Salekin dan Stankovic</w:t>
      </w:r>
      <w:r w:rsidR="00AC61E3">
        <w:t xml:space="preserve"> </w:t>
      </w:r>
      <w:r w:rsidR="0052391E">
        <w:t xml:space="preserve">melakukan </w:t>
      </w:r>
      <w:r w:rsidR="00BB01F2">
        <w:t>p</w:t>
      </w:r>
      <w:r w:rsidR="0052391E">
        <w:t>eneliti</w:t>
      </w:r>
      <w:r w:rsidR="005E6014">
        <w:t>an</w:t>
      </w:r>
      <w:r w:rsidR="00981B9C">
        <w:t xml:space="preserve"> lain</w:t>
      </w:r>
      <w:r w:rsidR="005E6014">
        <w:t xml:space="preserve"> dengan </w:t>
      </w:r>
      <w:r w:rsidR="00C54C54">
        <w:t>menghasilkan algoritma kNN tertinggi ketika melakukan penanganan pada missing value</w:t>
      </w:r>
      <w:r w:rsidR="008F52A4">
        <w:t xml:space="preserve"> sebesar 99,3% dibandingkan </w:t>
      </w:r>
      <w:r w:rsidR="008F52A4" w:rsidRPr="008F52A4">
        <w:rPr>
          <w:i/>
        </w:rPr>
        <w:t>Random Forest</w:t>
      </w:r>
      <w:r w:rsidR="008F52A4">
        <w:t xml:space="preserve"> dan </w:t>
      </w:r>
      <w:r w:rsidR="008F52A4" w:rsidRPr="008F52A4">
        <w:rPr>
          <w:i/>
        </w:rPr>
        <w:t>Neural Network</w:t>
      </w:r>
      <w:r w:rsidR="00C54C54">
        <w:t xml:space="preserve">, </w:t>
      </w:r>
      <w:r w:rsidR="001A13CF">
        <w:t xml:space="preserve">penelitian ini juga </w:t>
      </w:r>
      <w:r w:rsidR="00D40C6D">
        <w:t xml:space="preserve">melakukan </w:t>
      </w:r>
      <w:r w:rsidR="005E6014">
        <w:rPr>
          <w:i/>
        </w:rPr>
        <w:t>feature selection</w:t>
      </w:r>
      <w:r w:rsidR="00B4393E">
        <w:rPr>
          <w:i/>
        </w:rPr>
        <w:t xml:space="preserve"> </w:t>
      </w:r>
      <w:r w:rsidR="00B4393E">
        <w:t xml:space="preserve">dengan metode </w:t>
      </w:r>
      <w:r w:rsidR="00B4393E" w:rsidRPr="00B4393E">
        <w:rPr>
          <w:i/>
        </w:rPr>
        <w:t>wrapper</w:t>
      </w:r>
      <w:r w:rsidR="00090FEC">
        <w:rPr>
          <w:i/>
        </w:rPr>
        <w:t xml:space="preserve"> approach </w:t>
      </w:r>
      <w:r w:rsidR="00711A66">
        <w:t xml:space="preserve">algoritma </w:t>
      </w:r>
      <w:r w:rsidR="00711A66">
        <w:rPr>
          <w:i/>
        </w:rPr>
        <w:t>Best First Search</w:t>
      </w:r>
      <w:r w:rsidR="00BF128E">
        <w:t xml:space="preserve"> yang </w:t>
      </w:r>
      <w:r w:rsidR="00090FEC">
        <w:t>mendapatakan 11 atribut terbai</w:t>
      </w:r>
      <w:r w:rsidR="0077734E">
        <w:t>k</w:t>
      </w:r>
      <w:r w:rsidR="00711A66">
        <w:t>.</w:t>
      </w:r>
      <w:r w:rsidR="00BE1884">
        <w:t xml:space="preserve"> Hasil akhir algoritma ini mirip dengan </w:t>
      </w:r>
      <w:r w:rsidR="00BE1884">
        <w:rPr>
          <w:i/>
        </w:rPr>
        <w:t xml:space="preserve">Forward </w:t>
      </w:r>
      <w:r w:rsidR="00BE1884" w:rsidRPr="00FE512E">
        <w:rPr>
          <w:i/>
        </w:rPr>
        <w:t>Selection</w:t>
      </w:r>
      <w:r w:rsidR="00BE1884">
        <w:t xml:space="preserve">, </w:t>
      </w:r>
      <w:r w:rsidR="00B96E22">
        <w:t>dimana</w:t>
      </w:r>
      <w:r w:rsidR="00E842EE">
        <w:t xml:space="preserve"> </w:t>
      </w:r>
      <w:r w:rsidR="00BE1884">
        <w:t xml:space="preserve">algoritma ini </w:t>
      </w:r>
      <w:r w:rsidR="009C0226">
        <w:t xml:space="preserve">hanya </w:t>
      </w:r>
      <w:r w:rsidR="00BE1884">
        <w:t>merepresentasikan kemampuan prediktif pada setiap atribut secara individu</w:t>
      </w:r>
      <w:r w:rsidR="00E874F6">
        <w:t xml:space="preserve">, sehingga </w:t>
      </w:r>
      <w:r w:rsidR="008372AA">
        <w:t xml:space="preserve">pada </w:t>
      </w:r>
      <w:r w:rsidR="00E874F6">
        <w:t>p</w:t>
      </w:r>
      <w:r w:rsidR="00CD1A24">
        <w:t xml:space="preserve">enelitian ini </w:t>
      </w:r>
      <w:r w:rsidR="00FD650E">
        <w:t xml:space="preserve">akan </w:t>
      </w:r>
      <w:r w:rsidR="00CD1A24">
        <w:t xml:space="preserve">membandingkan </w:t>
      </w:r>
      <w:r w:rsidR="00FD650E">
        <w:t xml:space="preserve">hasil atribut </w:t>
      </w:r>
      <w:r w:rsidR="00552E09">
        <w:t>dari penelitian tersebut</w:t>
      </w:r>
      <w:r w:rsidR="00FD650E">
        <w:t xml:space="preserve"> </w:t>
      </w:r>
      <w:r w:rsidR="000F4BC4">
        <w:t xml:space="preserve">dengan </w:t>
      </w:r>
      <w:r w:rsidR="007D0199">
        <w:t xml:space="preserve">metode </w:t>
      </w:r>
      <w:r w:rsidR="007D0199">
        <w:rPr>
          <w:i/>
        </w:rPr>
        <w:t>Wrapper Approach</w:t>
      </w:r>
      <w:r w:rsidR="007D0199">
        <w:t xml:space="preserve"> dengan</w:t>
      </w:r>
      <w:r w:rsidR="00FD650E">
        <w:rPr>
          <w:i/>
        </w:rPr>
        <w:t xml:space="preserve"> </w:t>
      </w:r>
      <w:r w:rsidR="000F4BC4">
        <w:t xml:space="preserve">algoritma </w:t>
      </w:r>
      <w:r w:rsidR="00A50E98" w:rsidRPr="000F4BC4">
        <w:rPr>
          <w:i/>
        </w:rPr>
        <w:t>Backward</w:t>
      </w:r>
      <w:r w:rsidR="00A50E98">
        <w:rPr>
          <w:i/>
        </w:rPr>
        <w:t xml:space="preserve"> elimination</w:t>
      </w:r>
      <w:r w:rsidR="00455AC0">
        <w:rPr>
          <w:i/>
        </w:rPr>
        <w:t xml:space="preserve">. </w:t>
      </w:r>
      <w:r w:rsidR="00E062C6">
        <w:t xml:space="preserve">Algoritma </w:t>
      </w:r>
      <w:r w:rsidR="00324760">
        <w:rPr>
          <w:i/>
        </w:rPr>
        <w:t xml:space="preserve">Backward Elimination </w:t>
      </w:r>
      <w:r w:rsidR="00A50E98">
        <w:t xml:space="preserve">dipilih karena kemampuan algoritma </w:t>
      </w:r>
      <w:r w:rsidR="00D754A0">
        <w:t xml:space="preserve">ini </w:t>
      </w:r>
      <w:r w:rsidR="00926EEC">
        <w:t xml:space="preserve">yang </w:t>
      </w:r>
      <w:r w:rsidR="00D754A0">
        <w:t>memungkinkan</w:t>
      </w:r>
      <w:r w:rsidR="00227E17">
        <w:t xml:space="preserve"> untuk</w:t>
      </w:r>
      <w:r w:rsidR="00D754A0">
        <w:t xml:space="preserve"> </w:t>
      </w:r>
      <w:r w:rsidR="00CB18AD">
        <w:t xml:space="preserve">mendapatkan </w:t>
      </w:r>
      <w:r w:rsidR="00F50D10">
        <w:t xml:space="preserve">beberapa </w:t>
      </w:r>
      <w:r w:rsidR="00A50E98">
        <w:t>atribut yang</w:t>
      </w:r>
      <w:r w:rsidR="00031BA2">
        <w:t xml:space="preserve"> awalnya memiliki kemampuan prediktif rendah</w:t>
      </w:r>
      <w:r w:rsidR="00133D70">
        <w:t xml:space="preserve"> secara individu</w:t>
      </w:r>
      <w:r w:rsidR="00031BA2">
        <w:t xml:space="preserve"> namun</w:t>
      </w:r>
      <w:r w:rsidR="00EA3650">
        <w:t xml:space="preserve"> jika digabungkan</w:t>
      </w:r>
      <w:r w:rsidR="00DE7C6B">
        <w:t xml:space="preserve"> dengan atribut lainnya</w:t>
      </w:r>
      <w:r w:rsidR="00EA3650">
        <w:t xml:space="preserve"> akan</w:t>
      </w:r>
      <w:r w:rsidR="00A50E98">
        <w:t xml:space="preserve"> memiliki akurasi yang tinggi</w:t>
      </w:r>
      <w:r w:rsidR="007A2B84">
        <w:t xml:space="preserve"> </w:t>
      </w:r>
      <w:r w:rsidR="007A2B84">
        <w:fldChar w:fldCharType="begin" w:fldLock="1"/>
      </w:r>
      <w:r w:rsidR="007A2B84">
        <w:instrText>ADDIN CSL_CITATION { "citationItems" : [ { "id" : "ITEM-1", "itemData" : { "author" : [ { "dropping-particle" : "", "family" : "Gerard", "given" : "E. Dallal", "non-dropping-particle" : "", "parse-names" : false, "suffix" : "" } ], "container-title" : "The Little Handbook of Statistical Practice", "id" : "ITEM-1", "issued" : { "date-parts" : [ [ "2012" ] ] }, "page" : "1-9", "title" : "Simplifying a Multiple Regression Equation", "type" : "article" }, "uris" : [ "http://www.mendeley.com/documents/?uuid=4bb351a0-5bb9-43b5-ada1-86f7546f9d1f" ] } ], "mendeley" : { "formattedCitation" : "(Gerard, 2012)", "plainTextFormattedCitation" : "(Gerard, 2012)", "previouslyFormattedCitation" : "(Gerard, 2012)" }, "properties" : {  }, "schema" : "https://github.com/citation-style-language/schema/raw/master/csl-citation.json" }</w:instrText>
      </w:r>
      <w:r w:rsidR="007A2B84">
        <w:fldChar w:fldCharType="separate"/>
      </w:r>
      <w:r w:rsidR="007A2B84" w:rsidRPr="007A2B84">
        <w:rPr>
          <w:noProof/>
        </w:rPr>
        <w:t>(Gerard, 2012)</w:t>
      </w:r>
      <w:r w:rsidR="007A2B84">
        <w:fldChar w:fldCharType="end"/>
      </w:r>
      <w:r w:rsidR="00FD4D57">
        <w:t>,</w:t>
      </w:r>
      <w:r w:rsidR="004E4F3E">
        <w:t xml:space="preserve"> s</w:t>
      </w:r>
      <w:r w:rsidR="002C3170">
        <w:t xml:space="preserve">ehingga dibuatlah topik Tugas Akhir ini dengan judul “Implementasi </w:t>
      </w:r>
      <w:r w:rsidR="002C3170">
        <w:rPr>
          <w:i/>
        </w:rPr>
        <w:t>Data Mining</w:t>
      </w:r>
      <w:r w:rsidR="002C3170">
        <w:t xml:space="preserve"> untuk Identifikasi Penyakit Ginjal Kronis (PGK) Menggunakan Algoritma k-</w:t>
      </w:r>
      <w:r w:rsidR="002C3170">
        <w:rPr>
          <w:i/>
        </w:rPr>
        <w:t>Nearest Neighbor</w:t>
      </w:r>
      <w:r w:rsidR="002C3170">
        <w:t xml:space="preserve"> (kNN) dengan </w:t>
      </w:r>
      <w:r w:rsidR="002C3170">
        <w:rPr>
          <w:i/>
        </w:rPr>
        <w:t>Backward Elimination</w:t>
      </w:r>
      <w:r w:rsidR="002C3170">
        <w:t>”.</w:t>
      </w:r>
    </w:p>
    <w:p w14:paraId="386A7927" w14:textId="57CE25CE" w:rsidR="00E73225" w:rsidRDefault="002C3170" w:rsidP="00F915FB">
      <w:pPr>
        <w:pStyle w:val="Heading2"/>
      </w:pPr>
      <w:bookmarkStart w:id="33" w:name="_Toc515830301"/>
      <w:bookmarkStart w:id="34" w:name="_Toc517958719"/>
      <w:r>
        <w:t>Penyakit Ginjal Kronis</w:t>
      </w:r>
      <w:bookmarkEnd w:id="33"/>
      <w:bookmarkEnd w:id="34"/>
    </w:p>
    <w:p w14:paraId="67B68CEE" w14:textId="77777777" w:rsidR="002C3170" w:rsidRDefault="000C17DA" w:rsidP="002C3170">
      <w:r>
        <w:t xml:space="preserve">Penyakit Ginjal Kronis (PGK) adalah suatu proses patofisiologis dengan etiologi yang beragam, mengakibatkan penurunan fungsi ginjal yang progresif, penurunan fungsi ini bersifat kronis dan irreversible </w:t>
      </w:r>
      <w:r>
        <w:fldChar w:fldCharType="begin" w:fldLock="1"/>
      </w:r>
      <w:r>
        <w:instrText>ADDIN CSL_CITATION { "citationItems" : [ { "id" : "ITEM-1", "itemData" : { "abstract" : "Latar Belakang Penyakit ginjal kronik (PGK) merupakan salah satu masalah utama kesehatan didunia. Menurut The Third National Health and Examination Survey (NHANES III) diperkirakan bahwa prevalensi penyakit ginjal kronik pada orang dewasa di Amerika Serikat mencapai 11% (19,2 juta) : 3,3 % (5,9 juta) pada stadium 1, 3% (5,3 juta) pada stadium 2, 4,3% (7,6 juta) pada stadium 3, 0,2% (400.000) pada stadium 4, dan 0,2% (300.000) pada stadium 5. Data tentang faktor penyebab PGK di indonesia, khususnya di semarang masih belum jelas. Tujuan Mengetahui ada-tidaknya perbedaan faktor-faktor risiko penyebab PGK pada penderita PGK stadium 3, 4, dan 5 Metode Merupakan penelitian observasional dengan pendekatan cross sectional dilaksanakan pada bulan Maret sampai dengan Juli 2013 di RSUP Dr. Kariadi Semarang. 57 responden yang datang di rawat inap RSUP Dr. Kariadi Semarang periode 2008-2012 dengan kriteria tertentu, dibagi menjadi 3 kelompok berdasarkan stadium PGK ( n= 19 untuk stadium 3, n= 19 untuk stadium 4, n= 19 untuk stadium 5). Data dianalisis dengan menggunakan uji beda Chi square. Hasil Tidak terdapat perbedaan proporsi bermakna diabetes melitus (p=0,354), hipertensi (p=0,755), obstruksi dan infeksi (p=0,338), dan penyakit polikistik ginjal (p=0,762) pada PGK stadium 3, 4, dan 5. Simpulan Tidak terdapat perbedaan faktor-faktor risiko penyebab PGK pada penderita PGK stadium 3, 4, dan 5.", "author" : [ { "dropping-particle" : "", "family" : "Fakhruddin", "given" : "Ahmad", "non-dropping-particle" : "", "parse-names" : false, "suffix" : "" } ], "id" : "ITEM-1", "issued" : { "date-parts" : [ [ "2013" ] ] }, "title" : "Faktor-Faktor Penyebab Penyakit Ginjal Kronik Di Rsup Dr Kariadi Semarang Periode 2008-2012", "type" : "article-journal" }, "uris" : [ "http://www.mendeley.com/documents/?uuid=60b2b8f2-0266-4446-ab5b-088641e31ef5" ] } ], "mendeley" : { "formattedCitation" : "(Fakhruddin, 2013)", "plainTextFormattedCitation" : "(Fakhruddin, 2013)", "previouslyFormattedCitation" : "(Fakhruddin, 2013)" }, "properties" : {  }, "schema" : "https://github.com/citation-style-language/schema/raw/master/csl-citation.json" }</w:instrText>
      </w:r>
      <w:r>
        <w:fldChar w:fldCharType="separate"/>
      </w:r>
      <w:r>
        <w:rPr>
          <w:noProof/>
        </w:rPr>
        <w:t>(Fakhruddin, 2013)</w:t>
      </w:r>
      <w:r>
        <w:fldChar w:fldCharType="end"/>
      </w:r>
      <w:r>
        <w:t xml:space="preserve">. Mengingat sifat penyakit ini yang </w:t>
      </w:r>
      <w:r>
        <w:rPr>
          <w:i/>
        </w:rPr>
        <w:lastRenderedPageBreak/>
        <w:t>irreversible</w:t>
      </w:r>
      <w:r>
        <w:t xml:space="preserve">, maka penyakit gagal ginjal lebih baik untuk dicegah, dan melakukan penganggulangan lebih awal, sehingga pasien yang terkena PGK dapat mendapatkan terapi yang efektif. Ketika PGK lambat terdeteksi maka memerlukan biaya yang lebih besar dalam pengobatannya serta membutuhkan tenaga medis yang lebih ahli dalam penanganannya dengan peluang penyembuhan yang semakin kecil. Perawatan PGK merupakan ranking kedua pembiayaan terbesar dari BPJS kesehatan setelah penyakit jantung </w:t>
      </w:r>
      <w:r>
        <w:fldChar w:fldCharType="begin" w:fldLock="1"/>
      </w:r>
      <w:r>
        <w:instrText>ADDIN CSL_CITATION { "citationItems" : [ { "id" : "ITEM-1", "itemData" : { "author" : [ { "dropping-particle" : "", "family" : "Kemenkes", "given" : "", "non-dropping-particle" : "", "parse-names" : false, "suffix" : "" } ], "id" : "ITEM-1", "issued" : { "date-parts" : [ [ "2017" ] ] }, "publisher" : "Kementrian Kesehatan RI", "title" : "InfoDATIN", "type" : "book" }, "uris" : [ "http://www.mendeley.com/documents/?uuid=4ab97dc1-8c90-4cf9-ae5d-76b8c3b76206" ] } ], "mendeley" : { "formattedCitation" : "(Kemenkes, 2017)", "plainTextFormattedCitation" : "(Kemenkes, 2017)", "previouslyFormattedCitation" : "(Kemenkes, 2017)" }, "properties" : {  }, "schema" : "https://github.com/citation-style-language/schema/raw/master/csl-citation.json" }</w:instrText>
      </w:r>
      <w:r>
        <w:fldChar w:fldCharType="separate"/>
      </w:r>
      <w:r>
        <w:rPr>
          <w:noProof/>
        </w:rPr>
        <w:t>(Kemenkes, 2017)</w:t>
      </w:r>
      <w:r>
        <w:fldChar w:fldCharType="end"/>
      </w:r>
      <w:r>
        <w:t>.</w:t>
      </w:r>
    </w:p>
    <w:p w14:paraId="61497667" w14:textId="7E28E490" w:rsidR="00193B07" w:rsidRDefault="00193B07" w:rsidP="00F915FB">
      <w:pPr>
        <w:pStyle w:val="Heading2"/>
      </w:pPr>
      <w:bookmarkStart w:id="35" w:name="_Toc515830302"/>
      <w:bookmarkStart w:id="36" w:name="_Toc517958720"/>
      <w:r>
        <w:t>Pemodelan Data Mining</w:t>
      </w:r>
      <w:bookmarkEnd w:id="35"/>
      <w:bookmarkEnd w:id="36"/>
    </w:p>
    <w:p w14:paraId="5A50357E" w14:textId="77777777" w:rsidR="00193B07" w:rsidRDefault="00193B07" w:rsidP="00193B07">
      <w:r>
        <w:rPr>
          <w:i/>
        </w:rPr>
        <w:t>Data mining</w:t>
      </w:r>
      <w:r>
        <w:t xml:space="preserve"> adalah serangkaian proses untuk menggali nilai tambah berupa informasi yang selama ini tidak diketahui manua dari suatu basis data. Informasi yang dihasilkan diperoleh dengan cara mengekstraksi dan mengenali pola penting atau menarik dari data yang terdapat dalam suatu basis data.</w:t>
      </w:r>
    </w:p>
    <w:p w14:paraId="52210813" w14:textId="77777777" w:rsidR="00193B07" w:rsidRDefault="00193B07" w:rsidP="00193B07">
      <w:r>
        <w:t xml:space="preserve">Terdapat tiga buah pemodelan yang cukup populer dalam data mining: 1) KDD; 2) CRISP-DM; dan 3) SEMMA. Dalam penelitian </w:t>
      </w:r>
      <w:r>
        <w:fldChar w:fldCharType="begin" w:fldLock="1"/>
      </w:r>
      <w:r>
        <w:instrText>ADDIN CSL_CITATION { "citationItems" : [ { "id" : "ITEM-1", "itemData" : { "ISSN" : "2028-9324", "abstract" : "Data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 "author" : [ { "dropping-particle" : "", "family" : "Shafique", "given" : "Umair", "non-dropping-particle" : "", "parse-names" : false, "suffix" : "" }, { "dropping-particle" : "", "family" : "Qaiser", "given" : "Haseeb", "non-dropping-particle" : "", "parse-names" : false, "suffix" : "" } ], "container-title" : "International Journal of Innovation and Scientific Research", "id" : "ITEM-1", "issue" : "1", "issued" : { "date-parts" : [ [ "2014" ] ] }, "page" : "217-222", "title" : "A Comparative Study of Data Mining Process Models ( KDD , CRISP-DM and SEMMA )", "type" : "article-journal", "volume" : "12" }, "uris" : [ "http://www.mendeley.com/documents/?uuid=c8fbcfeb-e57d-4d36-add9-f6ca62ec6ddc" ] } ], "mendeley" : { "formattedCitation" : "(Shafique dan Qaiser, 2014)", "plainTextFormattedCitation" : "(Shafique dan Qaiser, 2014)", "previouslyFormattedCitation" : "(Shafique dan Qaiser, 2014)" }, "properties" : {  }, "schema" : "https://github.com/citation-style-language/schema/raw/master/csl-citation.json" }</w:instrText>
      </w:r>
      <w:r>
        <w:fldChar w:fldCharType="separate"/>
      </w:r>
      <w:r>
        <w:rPr>
          <w:noProof/>
        </w:rPr>
        <w:t>(Shafique dan Qaiser, 2014)</w:t>
      </w:r>
      <w:r>
        <w:fldChar w:fldCharType="end"/>
      </w:r>
      <w:r>
        <w:t xml:space="preserve"> yang membandingkan pemodelan tersebut, menyatakan bahwa semua pemodelan dapat digunakan dalam skenario apapun, CRISP-DM dan SEMMA merupakan pemodelan </w:t>
      </w:r>
      <w:r>
        <w:rPr>
          <w:i/>
        </w:rPr>
        <w:t xml:space="preserve">enterprise </w:t>
      </w:r>
      <w:r>
        <w:t>yang sering digunakan oleh perusahaan. Sedangkan pemodelan KDD lebih sering digunakan oleh peneliti dalam data mining karena dianggap lebih lengkap dan akurat.</w:t>
      </w:r>
    </w:p>
    <w:p w14:paraId="583FB0EB" w14:textId="77777777" w:rsidR="00193B07" w:rsidRDefault="00193B07" w:rsidP="00193B07">
      <w:r>
        <w:rPr>
          <w:i/>
        </w:rPr>
        <w:t>Knowledge Data Discovery</w:t>
      </w:r>
      <w:r>
        <w:t xml:space="preserve"> (KDD), adalah proses mengekstraksi pengetahuan tersembunyi dari sebuah database. KDD membutuhkan pengetahuan sebelumnya yang relevan dan pemahaman tentang domain dan tujuan aplikasi </w:t>
      </w:r>
      <w:r>
        <w:fldChar w:fldCharType="begin" w:fldLock="1"/>
      </w:r>
      <w:r>
        <w:instrText>ADDIN CSL_CITATION { "citationItems" : [ { "id" : "ITEM-1", "itemData" : { "DOI" : "10.1609/aimag.v17i3.1230", "ISBN" : "0262560976", "ISSN" : "0738-4602", "PMID" : "12948721", "abstract" : "Data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 "author" : [ { "dropping-particle" : "", "family" : "Fayyad", "given" : "Usama", "non-dropping-particle" : "", "parse-names" : false, "suffix" : "" }, { "dropping-particle" : "", "family" : "Piatetsky-Shapiro", "given" : "Gregory", "non-dropping-particle" : "", "parse-names" : false, "suffix" : "" }, { "dropping-particle" : "", "family" : "Smyth", "given" : "Padhraic", "non-dropping-particle" : "", "parse-names" : false, "suffix" : "" } ], "container-title" : "AI Magazine", "id" : "ITEM-1", "issue" : "3", "issued" : { "date-parts" : [ [ "1996" ] ] }, "page" : "37", "title" : "From Data Mining to Knowledge Discovery in Databases", "type" : "article-journal", "volume" : "17" }, "uris" : [ "http://www.mendeley.com/documents/?uuid=73b05666-8f56-45a0-b309-7af5d0895605" ] } ], "mendeley" : { "formattedCitation" : "(Fayyad, Piatetsky-Shapiro dan Smyth, 1996)", "plainTextFormattedCitation" : "(Fayyad, Piatetsky-Shapiro dan Smyth, 1996)", "previouslyFormattedCitation" : "(Fayyad, Piatetsky-Shapiro dan Smyth, 1996)" }, "properties" : {  }, "schema" : "https://github.com/citation-style-language/schema/raw/master/csl-citation.json" }</w:instrText>
      </w:r>
      <w:r>
        <w:fldChar w:fldCharType="separate"/>
      </w:r>
      <w:r>
        <w:rPr>
          <w:noProof/>
        </w:rPr>
        <w:t>(Fayyad, Piatetsky-Shapiro dan Smyth, 1996)</w:t>
      </w:r>
      <w:r>
        <w:fldChar w:fldCharType="end"/>
      </w:r>
      <w:r>
        <w:t xml:space="preserve">. Adapun sembilan tahapan yang harus dilalui dalam proses data mining menurut </w:t>
      </w:r>
      <w:r>
        <w:fldChar w:fldCharType="begin" w:fldLock="1"/>
      </w:r>
      <w:r>
        <w:instrText>ADDIN CSL_CITATION { "citationItems" : [ { "id" : "ITEM-1", "itemData" : { "ISSN" : "2028-9324", "abstract" : "Data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 "author" : [ { "dropping-particle" : "", "family" : "Shafique", "given" : "Umair", "non-dropping-particle" : "", "parse-names" : false, "suffix" : "" }, { "dropping-particle" : "", "family" : "Qaiser", "given" : "Haseeb", "non-dropping-particle" : "", "parse-names" : false, "suffix" : "" } ], "container-title" : "International Journal of Innovation and Scientific Research", "id" : "ITEM-1", "issue" : "1", "issued" : { "date-parts" : [ [ "2014" ] ] }, "page" : "217-222", "title" : "A Comparative Study of Data Mining Process Models ( KDD , CRISP-DM and SEMMA )", "type" : "article-journal", "volume" : "12" }, "uris" : [ "http://www.mendeley.com/documents/?uuid=c8fbcfeb-e57d-4d36-add9-f6ca62ec6ddc" ] } ], "mendeley" : { "formattedCitation" : "(Shafique dan Qaiser, 2014)", "plainTextFormattedCitation" : "(Shafique dan Qaiser, 2014)", "previouslyFormattedCitation" : "(Shafique dan Qaiser, 2014)" }, "properties" : {  }, "schema" : "https://github.com/citation-style-language/schema/raw/master/csl-citation.json" }</w:instrText>
      </w:r>
      <w:r>
        <w:fldChar w:fldCharType="separate"/>
      </w:r>
      <w:r>
        <w:rPr>
          <w:noProof/>
        </w:rPr>
        <w:t>(Shafique dan Qaiser, 2014)</w:t>
      </w:r>
      <w:r>
        <w:fldChar w:fldCharType="end"/>
      </w:r>
      <w:r>
        <w:t xml:space="preserve"> ditunjukkan pada gambar 2.3-1:</w:t>
      </w:r>
    </w:p>
    <w:p w14:paraId="1E73166B" w14:textId="77777777" w:rsidR="007727C5" w:rsidRDefault="00193B07" w:rsidP="007727C5">
      <w:pPr>
        <w:keepNext/>
        <w:jc w:val="center"/>
      </w:pPr>
      <w:r>
        <w:rPr>
          <w:noProof/>
        </w:rPr>
        <w:lastRenderedPageBreak/>
        <w:drawing>
          <wp:inline distT="0" distB="0" distL="0" distR="0" wp14:anchorId="35E63C58" wp14:editId="46B45C18">
            <wp:extent cx="5676265" cy="2952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2049" t="27019" r="5098" b="12569"/>
                    <a:stretch>
                      <a:fillRect/>
                    </a:stretch>
                  </pic:blipFill>
                  <pic:spPr bwMode="auto">
                    <a:xfrm>
                      <a:off x="0" y="0"/>
                      <a:ext cx="5679043" cy="2954195"/>
                    </a:xfrm>
                    <a:prstGeom prst="rect">
                      <a:avLst/>
                    </a:prstGeom>
                    <a:noFill/>
                    <a:ln>
                      <a:noFill/>
                    </a:ln>
                  </pic:spPr>
                </pic:pic>
              </a:graphicData>
            </a:graphic>
          </wp:inline>
        </w:drawing>
      </w:r>
    </w:p>
    <w:p w14:paraId="402FC1B1" w14:textId="6525E6FF" w:rsidR="00193B07" w:rsidRPr="00963676" w:rsidRDefault="007727C5" w:rsidP="00DC3B54">
      <w:pPr>
        <w:pStyle w:val="Caption"/>
        <w:rPr>
          <w:b w:val="0"/>
          <w:i/>
        </w:rPr>
      </w:pPr>
      <w:bookmarkStart w:id="37" w:name="_Toc517898958"/>
      <w:r w:rsidRPr="003C629D">
        <w:t xml:space="preserve">Gambar </w:t>
      </w:r>
      <w:r w:rsidR="00F96077">
        <w:fldChar w:fldCharType="begin"/>
      </w:r>
      <w:r w:rsidR="00F96077">
        <w:instrText xml:space="preserve"> STYLEREF 1 \s </w:instrText>
      </w:r>
      <w:r w:rsidR="00F96077">
        <w:fldChar w:fldCharType="separate"/>
      </w:r>
      <w:r w:rsidR="00444F3A">
        <w:rPr>
          <w:noProof/>
          <w:cs/>
        </w:rPr>
        <w:t>‎</w:t>
      </w:r>
      <w:r w:rsidR="00444F3A">
        <w:rPr>
          <w:noProof/>
        </w:rPr>
        <w:t>II</w:t>
      </w:r>
      <w:r w:rsidR="00F96077">
        <w:fldChar w:fldCharType="end"/>
      </w:r>
      <w:r w:rsidR="00F96077">
        <w:noBreakHyphen/>
      </w:r>
      <w:r w:rsidR="00F96077">
        <w:fldChar w:fldCharType="begin"/>
      </w:r>
      <w:r w:rsidR="00F96077">
        <w:instrText xml:space="preserve"> SEQ Figure \* ARABIC \s 1 </w:instrText>
      </w:r>
      <w:r w:rsidR="00F96077">
        <w:fldChar w:fldCharType="separate"/>
      </w:r>
      <w:r w:rsidR="00444F3A">
        <w:rPr>
          <w:noProof/>
        </w:rPr>
        <w:t>1</w:t>
      </w:r>
      <w:r w:rsidR="00F96077">
        <w:fldChar w:fldCharType="end"/>
      </w:r>
      <w:r w:rsidR="00963676">
        <w:rPr>
          <w:b w:val="0"/>
        </w:rPr>
        <w:t xml:space="preserve"> </w:t>
      </w:r>
      <w:r w:rsidR="00963676">
        <w:rPr>
          <w:b w:val="0"/>
          <w:i/>
        </w:rPr>
        <w:t>Knowledge Data Discovery Framework</w:t>
      </w:r>
      <w:bookmarkEnd w:id="37"/>
    </w:p>
    <w:p w14:paraId="03266D55" w14:textId="77777777" w:rsidR="00193B07" w:rsidRDefault="00193B07" w:rsidP="006C49FE">
      <w:pPr>
        <w:pStyle w:val="ListParagraph"/>
        <w:numPr>
          <w:ilvl w:val="0"/>
          <w:numId w:val="15"/>
        </w:numPr>
        <w:spacing w:before="0"/>
        <w:jc w:val="both"/>
      </w:pPr>
      <w:r>
        <w:rPr>
          <w:i/>
        </w:rPr>
        <w:t>Developing and Understanding of The Application Domain</w:t>
      </w:r>
      <w:r>
        <w:t>, bertujuan untuk menentukan sudut pandang customer dan digunakan untuk mengembangkan dan memahami tentang domain dari aplikasi dan pengetahuan sebelumnya.</w:t>
      </w:r>
    </w:p>
    <w:p w14:paraId="743D1B09" w14:textId="77777777" w:rsidR="00193B07" w:rsidRDefault="00193B07" w:rsidP="006C49FE">
      <w:pPr>
        <w:pStyle w:val="ListParagraph"/>
        <w:numPr>
          <w:ilvl w:val="0"/>
          <w:numId w:val="15"/>
        </w:numPr>
        <w:spacing w:before="0"/>
        <w:jc w:val="both"/>
        <w:rPr>
          <w:i/>
        </w:rPr>
      </w:pPr>
      <w:r>
        <w:rPr>
          <w:i/>
        </w:rPr>
        <w:t>Creating a Target Data Set</w:t>
      </w:r>
      <w:r>
        <w:t>, fokus kepada pembuatan target data set dan subset dari data sampel atau variabel. Merupakan tahap yang penting dikarenakan penemuan pengetahuan dilakukan pada tahap ini.</w:t>
      </w:r>
    </w:p>
    <w:p w14:paraId="67431B36" w14:textId="03701F19" w:rsidR="00193B07" w:rsidRDefault="00193B07" w:rsidP="006C49FE">
      <w:pPr>
        <w:pStyle w:val="ListParagraph"/>
        <w:numPr>
          <w:ilvl w:val="0"/>
          <w:numId w:val="15"/>
        </w:numPr>
        <w:spacing w:before="0"/>
        <w:jc w:val="both"/>
        <w:rPr>
          <w:i/>
        </w:rPr>
      </w:pPr>
      <w:r>
        <w:rPr>
          <w:i/>
        </w:rPr>
        <w:t>Data Cleaning and Pre-processing</w:t>
      </w:r>
      <w:r>
        <w:t>, be</w:t>
      </w:r>
      <w:r w:rsidR="00843C0C">
        <w:t>r</w:t>
      </w:r>
      <w:r>
        <w:t xml:space="preserve">fokus pada strategi pembersihan data target dan melengkapi </w:t>
      </w:r>
      <w:r>
        <w:rPr>
          <w:i/>
        </w:rPr>
        <w:t>pre-processing</w:t>
      </w:r>
      <w:r>
        <w:t xml:space="preserve"> sehingga data konsisten dan tanpa </w:t>
      </w:r>
      <w:r>
        <w:rPr>
          <w:i/>
        </w:rPr>
        <w:t>noise</w:t>
      </w:r>
      <w:r>
        <w:t>.</w:t>
      </w:r>
    </w:p>
    <w:p w14:paraId="1477C99A" w14:textId="77777777" w:rsidR="00193B07" w:rsidRDefault="00193B07" w:rsidP="006C49FE">
      <w:pPr>
        <w:pStyle w:val="ListParagraph"/>
        <w:numPr>
          <w:ilvl w:val="0"/>
          <w:numId w:val="15"/>
        </w:numPr>
        <w:spacing w:before="0"/>
        <w:jc w:val="both"/>
        <w:rPr>
          <w:i/>
        </w:rPr>
      </w:pPr>
      <w:r>
        <w:rPr>
          <w:i/>
        </w:rPr>
        <w:t>Data Transformation</w:t>
      </w:r>
      <w:r>
        <w:t>, fokus pada transformasi data dari satu bentuk ke bentuk lainnya sehingga algoritma data mining dapat diimplementasikan dengan mudah.</w:t>
      </w:r>
    </w:p>
    <w:p w14:paraId="527DCA66" w14:textId="77777777" w:rsidR="00193B07" w:rsidRDefault="00193B07" w:rsidP="006C49FE">
      <w:pPr>
        <w:pStyle w:val="ListParagraph"/>
        <w:numPr>
          <w:ilvl w:val="0"/>
          <w:numId w:val="15"/>
        </w:numPr>
        <w:spacing w:before="0"/>
        <w:jc w:val="both"/>
        <w:rPr>
          <w:i/>
        </w:rPr>
      </w:pPr>
      <w:r>
        <w:rPr>
          <w:i/>
        </w:rPr>
        <w:t>Choosing the Suitable Data Mining Task</w:t>
      </w:r>
      <w:r>
        <w:t xml:space="preserve">, tugas </w:t>
      </w:r>
      <w:r>
        <w:rPr>
          <w:i/>
        </w:rPr>
        <w:t>data mining</w:t>
      </w:r>
      <w:r>
        <w:t xml:space="preserve"> yang sesuai dipilih berdasarkan tujuan tertentu yang didefinisikan dalam tahap pertama. Contoh – contoh metode atau tugas </w:t>
      </w:r>
      <w:r>
        <w:rPr>
          <w:i/>
        </w:rPr>
        <w:t xml:space="preserve">data mining </w:t>
      </w:r>
      <w:r>
        <w:t xml:space="preserve">antara lain: </w:t>
      </w:r>
      <w:r>
        <w:rPr>
          <w:i/>
        </w:rPr>
        <w:t xml:space="preserve">Classification </w:t>
      </w:r>
      <w:r>
        <w:t>(Klasifikasi),</w:t>
      </w:r>
      <w:r>
        <w:rPr>
          <w:i/>
        </w:rPr>
        <w:t xml:space="preserve"> Clustering </w:t>
      </w:r>
      <w:r>
        <w:t>(Pengelompokan),</w:t>
      </w:r>
      <w:r>
        <w:rPr>
          <w:i/>
        </w:rPr>
        <w:t xml:space="preserve"> Regression </w:t>
      </w:r>
      <w:r>
        <w:t>(Regresi)</w:t>
      </w:r>
      <w:r>
        <w:rPr>
          <w:i/>
        </w:rPr>
        <w:t>,</w:t>
      </w:r>
      <w:r>
        <w:t xml:space="preserve"> </w:t>
      </w:r>
      <w:r>
        <w:rPr>
          <w:i/>
        </w:rPr>
        <w:t>Summerization</w:t>
      </w:r>
      <w:r>
        <w:t xml:space="preserve"> (Peringkasan), dll.</w:t>
      </w:r>
    </w:p>
    <w:p w14:paraId="3ECA8066" w14:textId="77777777" w:rsidR="00193B07" w:rsidRDefault="00193B07" w:rsidP="006C49FE">
      <w:pPr>
        <w:pStyle w:val="ListParagraph"/>
        <w:numPr>
          <w:ilvl w:val="0"/>
          <w:numId w:val="15"/>
        </w:numPr>
        <w:spacing w:before="0"/>
        <w:jc w:val="both"/>
        <w:rPr>
          <w:i/>
        </w:rPr>
      </w:pPr>
      <w:r>
        <w:rPr>
          <w:i/>
        </w:rPr>
        <w:t>Choosing the Suitable Data Mining Algorithm</w:t>
      </w:r>
      <w:r>
        <w:t xml:space="preserve">, satu atau lebih algoritma </w:t>
      </w:r>
      <w:r>
        <w:rPr>
          <w:i/>
        </w:rPr>
        <w:t>data mining</w:t>
      </w:r>
      <w:r>
        <w:t xml:space="preserve"> yang cocok akan dipilih untuk mencari pola berbeda dari data. Ada sejumlah algoritma yang hadir saat ini untuk </w:t>
      </w:r>
      <w:r>
        <w:rPr>
          <w:i/>
        </w:rPr>
        <w:t>data mining</w:t>
      </w:r>
      <w:r>
        <w:t xml:space="preserve"> tetapi algoritma yang sesuai dipilih berdasarkan pencocokan kriteria keseluruhan untuk </w:t>
      </w:r>
      <w:r>
        <w:rPr>
          <w:i/>
        </w:rPr>
        <w:t>data mining</w:t>
      </w:r>
      <w:r>
        <w:t>.</w:t>
      </w:r>
    </w:p>
    <w:p w14:paraId="79AC9E9F" w14:textId="77777777" w:rsidR="00193B07" w:rsidRDefault="00193B07" w:rsidP="006C49FE">
      <w:pPr>
        <w:pStyle w:val="ListParagraph"/>
        <w:numPr>
          <w:ilvl w:val="0"/>
          <w:numId w:val="15"/>
        </w:numPr>
        <w:spacing w:before="0"/>
        <w:jc w:val="both"/>
        <w:rPr>
          <w:i/>
        </w:rPr>
      </w:pPr>
      <w:r>
        <w:rPr>
          <w:i/>
        </w:rPr>
        <w:lastRenderedPageBreak/>
        <w:t>Employing Data Mining Algorithm</w:t>
      </w:r>
      <w:r>
        <w:t xml:space="preserve">, merupakan tahap implementasi algoritma </w:t>
      </w:r>
      <w:r>
        <w:rPr>
          <w:i/>
        </w:rPr>
        <w:t xml:space="preserve">data mining </w:t>
      </w:r>
      <w:r>
        <w:t>yang dipilih.</w:t>
      </w:r>
    </w:p>
    <w:p w14:paraId="6E4E243B" w14:textId="77777777" w:rsidR="00D5671B" w:rsidRPr="00D5671B" w:rsidRDefault="00193B07" w:rsidP="006C49FE">
      <w:pPr>
        <w:pStyle w:val="ListParagraph"/>
        <w:numPr>
          <w:ilvl w:val="0"/>
          <w:numId w:val="15"/>
        </w:numPr>
        <w:spacing w:before="0"/>
        <w:jc w:val="both"/>
        <w:rPr>
          <w:i/>
        </w:rPr>
      </w:pPr>
      <w:r>
        <w:rPr>
          <w:i/>
        </w:rPr>
        <w:t xml:space="preserve">Interpreting Mined Patterns, </w:t>
      </w:r>
      <w:r>
        <w:t>fokus pada interprestasi dan evaluasi pola dari hasil yang didapat. Pada tahap ini mungkin melibatkan visualisasi dari pola yang telah diekstraksi.</w:t>
      </w:r>
    </w:p>
    <w:p w14:paraId="46D0EFFB" w14:textId="77777777" w:rsidR="00193B07" w:rsidRPr="00D5671B" w:rsidRDefault="00193B07" w:rsidP="006C49FE">
      <w:pPr>
        <w:pStyle w:val="ListParagraph"/>
        <w:numPr>
          <w:ilvl w:val="0"/>
          <w:numId w:val="15"/>
        </w:numPr>
        <w:spacing w:before="0"/>
        <w:jc w:val="both"/>
        <w:rPr>
          <w:i/>
        </w:rPr>
      </w:pPr>
      <w:r w:rsidRPr="00D5671B">
        <w:rPr>
          <w:i/>
        </w:rPr>
        <w:t>Using Discovered Knowledge,</w:t>
      </w:r>
      <w:r>
        <w:t xml:space="preserve"> merupakan tahap akhir dimana pengetahuan yang diperoleh digunakan dalam tujuan tertentu. Penemuan pengetahuan juga dapat digunakan pada pihak yang tertarik atau dapat mengintegrasikannya pada sebuah sistem untuk mendapatkan tindak lanjut.</w:t>
      </w:r>
    </w:p>
    <w:p w14:paraId="58935676" w14:textId="192B1CB1" w:rsidR="008A31CB" w:rsidRDefault="002A0CC7" w:rsidP="00F915FB">
      <w:pPr>
        <w:pStyle w:val="Heading2"/>
      </w:pPr>
      <w:bookmarkStart w:id="38" w:name="_Toc515830303"/>
      <w:bookmarkStart w:id="39" w:name="_Toc517958721"/>
      <w:r>
        <w:t>k-Nearest Neighbor</w:t>
      </w:r>
      <w:bookmarkEnd w:id="38"/>
      <w:bookmarkEnd w:id="39"/>
    </w:p>
    <w:p w14:paraId="2768C463" w14:textId="77777777" w:rsidR="002A0CC7" w:rsidRDefault="002A0CC7" w:rsidP="002A0CC7">
      <w:r>
        <w:t xml:space="preserve">Algoritma </w:t>
      </w:r>
      <w:r>
        <w:rPr>
          <w:i/>
        </w:rPr>
        <w:t>k</w:t>
      </w:r>
      <w:r>
        <w:t xml:space="preserve">-Nearest Neighbor (kNN) merupakan metode yang sangat popular dalam </w:t>
      </w:r>
      <w:r>
        <w:rPr>
          <w:i/>
        </w:rPr>
        <w:t>data mining</w:t>
      </w:r>
      <w:r>
        <w:t xml:space="preserve"> dikarenakan implementasinya yang mudah. kNN adalah sebuah metode untuk melakukan klasifikasi terhadap objek menurut sampel data yang memiliki jarak paling dekat dengan objek tersebut. kNN merupakan algoritma </w:t>
      </w:r>
      <w:r>
        <w:rPr>
          <w:i/>
        </w:rPr>
        <w:t>supervised learning</w:t>
      </w:r>
      <w:r>
        <w:t xml:space="preserve"> yang berarti hasil dari </w:t>
      </w:r>
      <w:r w:rsidRPr="002E41D4">
        <w:rPr>
          <w:i/>
        </w:rPr>
        <w:t>query instance</w:t>
      </w:r>
      <w:r>
        <w:rPr>
          <w:i/>
        </w:rPr>
        <w:t xml:space="preserve"> </w:t>
      </w:r>
      <w:r>
        <w:t>yang baru diklasifikasikan didasarkan kepada mayoritas dari kategori pada algoritma kNN. Kelas yang paling banyak muncul nantinya akan menjadi kelas hasil dari klasifikasi yang baru.</w:t>
      </w:r>
    </w:p>
    <w:p w14:paraId="7942C36F" w14:textId="5CFC3E5D" w:rsidR="002A0CC7" w:rsidRDefault="002A0CC7" w:rsidP="002A0CC7">
      <w:r>
        <w:t xml:space="preserve">Tujuan algoritma kNN adalah mengklasifikasikan objek berdasarkan atribut dan </w:t>
      </w:r>
      <w:r>
        <w:rPr>
          <w:i/>
        </w:rPr>
        <w:t>training sample</w:t>
      </w:r>
      <w:r>
        <w:t xml:space="preserve">. </w:t>
      </w:r>
      <w:r>
        <w:rPr>
          <w:i/>
        </w:rPr>
        <w:t>Classifier</w:t>
      </w:r>
      <w:r>
        <w:t xml:space="preserve"> tidak menggunakan model apapun untuk dicocokkan dan hanya berdasarkan pada memori. </w:t>
      </w:r>
      <w:r w:rsidRPr="00A12D83">
        <w:t xml:space="preserve">Algoritma metode </w:t>
      </w:r>
      <w:r w:rsidR="004D6003">
        <w:t>k</w:t>
      </w:r>
      <w:r w:rsidRPr="00A12D83">
        <w:t xml:space="preserve">NN sangatlah sederhana, bekerja berdasarkan jarak terpendek dari query instance ke training sample untuk menentukan KNN-nya. </w:t>
      </w:r>
      <w:r>
        <w:t xml:space="preserve">Diberikan titik </w:t>
      </w:r>
      <w:r w:rsidRPr="00DF4D24">
        <w:rPr>
          <w:i/>
        </w:rPr>
        <w:t>query</w:t>
      </w:r>
      <w:r>
        <w:t xml:space="preserve">, akan ditemukan sejumlah </w:t>
      </w:r>
      <w:r w:rsidRPr="000936BB">
        <w:rPr>
          <w:i/>
        </w:rPr>
        <w:t>k</w:t>
      </w:r>
      <w:r>
        <w:t xml:space="preserve"> objek (titik training) yang paling dekat dengan titik </w:t>
      </w:r>
      <w:r w:rsidRPr="000345E6">
        <w:rPr>
          <w:i/>
        </w:rPr>
        <w:t>query</w:t>
      </w:r>
      <w:r>
        <w:t xml:space="preserve">. </w:t>
      </w:r>
      <w:r w:rsidRPr="00A12D83">
        <w:t xml:space="preserve">Kelebihan </w:t>
      </w:r>
      <w:r w:rsidR="003F34AB">
        <w:rPr>
          <w:i/>
        </w:rPr>
        <w:t>k</w:t>
      </w:r>
      <w:r w:rsidRPr="00A12D83">
        <w:t>-Nearest Neighbor:</w:t>
      </w:r>
    </w:p>
    <w:p w14:paraId="11505F61" w14:textId="77777777" w:rsidR="002A0CC7" w:rsidRDefault="002A0CC7" w:rsidP="006C49FE">
      <w:pPr>
        <w:pStyle w:val="ListParagraph"/>
        <w:numPr>
          <w:ilvl w:val="0"/>
          <w:numId w:val="16"/>
        </w:numPr>
        <w:spacing w:before="0"/>
        <w:jc w:val="both"/>
      </w:pPr>
      <w:r>
        <w:t xml:space="preserve">Tangguh terhadap </w:t>
      </w:r>
      <w:r>
        <w:rPr>
          <w:i/>
        </w:rPr>
        <w:t>training data</w:t>
      </w:r>
      <w:r>
        <w:t xml:space="preserve"> yang memiliki banyak </w:t>
      </w:r>
      <w:r>
        <w:rPr>
          <w:i/>
        </w:rPr>
        <w:t>noise</w:t>
      </w:r>
      <w:r>
        <w:t>.</w:t>
      </w:r>
    </w:p>
    <w:p w14:paraId="5367CF00" w14:textId="77777777" w:rsidR="002A0CC7" w:rsidRDefault="002A0CC7" w:rsidP="006C49FE">
      <w:pPr>
        <w:pStyle w:val="ListParagraph"/>
        <w:numPr>
          <w:ilvl w:val="0"/>
          <w:numId w:val="16"/>
        </w:numPr>
        <w:spacing w:before="0"/>
        <w:jc w:val="both"/>
      </w:pPr>
      <w:r>
        <w:t>Efektif apabila training datanya cukup besar.</w:t>
      </w:r>
    </w:p>
    <w:p w14:paraId="507D06C5" w14:textId="43A639E4" w:rsidR="002A0CC7" w:rsidRDefault="00BB7C24" w:rsidP="002A0CC7">
      <w:r>
        <w:t xml:space="preserve">Terdapat beberapa rumus perhitungan jarak dalam algoritma kNN, diantaranya yang akan dipakai adalah rumus </w:t>
      </w:r>
      <w:r>
        <w:rPr>
          <w:i/>
        </w:rPr>
        <w:t xml:space="preserve">Euclidean </w:t>
      </w:r>
      <w:r w:rsidRPr="00BB7C24">
        <w:rPr>
          <w:i/>
        </w:rPr>
        <w:t>Distance</w:t>
      </w:r>
      <w:r>
        <w:rPr>
          <w:i/>
        </w:rPr>
        <w:t>.</w:t>
      </w:r>
      <w:r w:rsidR="00B447FF">
        <w:t xml:space="preserve"> Rumus tersebut cocok untuk tipe data numerik.</w:t>
      </w:r>
      <w:r>
        <w:rPr>
          <w:i/>
        </w:rPr>
        <w:t xml:space="preserve"> </w:t>
      </w:r>
      <w:r w:rsidR="002A0CC7" w:rsidRPr="00BB7C24">
        <w:t>Berikut</w:t>
      </w:r>
      <w:r w:rsidR="002A0CC7">
        <w:t xml:space="preserve"> adalah rumus </w:t>
      </w:r>
      <w:r w:rsidR="002A0CC7" w:rsidRPr="00E40164">
        <w:rPr>
          <w:i/>
        </w:rPr>
        <w:t>Euclidean Distance</w:t>
      </w:r>
      <w:r w:rsidR="002A0CC7">
        <w:t xml:space="preserve"> yang digunakan untuk menghitung jarak terdekat dari data uji ke data latih (2.4-1):</w:t>
      </w:r>
    </w:p>
    <w:p w14:paraId="5B07B758" w14:textId="52118ACD" w:rsidR="003A1BE8" w:rsidRDefault="003A1BE8" w:rsidP="002A0CC7"/>
    <w:p w14:paraId="0606C087" w14:textId="77777777" w:rsidR="003A1BE8" w:rsidRDefault="003A1BE8" w:rsidP="002A0CC7"/>
    <w:p w14:paraId="67799040" w14:textId="77777777" w:rsidR="002A0CC7" w:rsidRPr="00F23780" w:rsidRDefault="002A0CC7" w:rsidP="002A0CC7">
      <w:pPr>
        <w:pBdr>
          <w:top w:val="single" w:sz="4" w:space="1" w:color="auto"/>
          <w:left w:val="single" w:sz="4" w:space="4" w:color="auto"/>
          <w:bottom w:val="single" w:sz="4" w:space="1" w:color="auto"/>
          <w:right w:val="single" w:sz="4" w:space="4" w:color="auto"/>
        </w:pBdr>
        <w:spacing w:line="276" w:lineRule="auto"/>
      </w:pPr>
      <m:oMath>
        <m:r>
          <m:rPr>
            <m:sty m:val="p"/>
          </m:rPr>
          <w:rPr>
            <w:rFonts w:ascii="Cambria Math" w:hAnsi="Cambria Math"/>
          </w:rPr>
          <w:lastRenderedPageBreak/>
          <m:t>D</m:t>
        </m:r>
        <m:d>
          <m:dPr>
            <m:ctrlPr>
              <w:rPr>
                <w:rFonts w:ascii="Cambria Math" w:hAnsi="Cambria Math"/>
              </w:rPr>
            </m:ctrlPr>
          </m:dPr>
          <m:e>
            <m:r>
              <m:rPr>
                <m:sty m:val="p"/>
              </m:rPr>
              <w:rPr>
                <w:rFonts w:ascii="Cambria Math" w:hAnsi="Cambria Math"/>
              </w:rPr>
              <m:t>a,b</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k=1</m:t>
                    </m:r>
                  </m:sub>
                  <m:sup>
                    <m:r>
                      <m:rPr>
                        <m:sty m:val="p"/>
                      </m:rPr>
                      <w:rPr>
                        <w:rFonts w:ascii="Cambria Math" w:hAnsi="Cambria Math"/>
                      </w:rPr>
                      <m:t>d</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m:t>
                </m:r>
              </m:e>
              <m:sup>
                <m:r>
                  <m:rPr>
                    <m:sty m:val="p"/>
                  </m:rPr>
                  <w:rPr>
                    <w:rFonts w:ascii="Cambria Math" w:hAnsi="Cambria Math"/>
                  </w:rPr>
                  <m:t>2</m:t>
                </m:r>
              </m:sup>
            </m:sSup>
          </m:e>
        </m:rad>
      </m:oMath>
      <w:r w:rsidRPr="0032001F">
        <w:rPr>
          <w:b/>
        </w:rPr>
        <w:t xml:space="preserve"> </w:t>
      </w:r>
    </w:p>
    <w:p w14:paraId="3D9FDB8A" w14:textId="77777777" w:rsidR="002A0CC7" w:rsidRDefault="002A0CC7" w:rsidP="002A0CC7">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Keterangan:</w:t>
      </w:r>
    </w:p>
    <w:p w14:paraId="38B61360" w14:textId="77777777" w:rsidR="002A0CC7" w:rsidRDefault="002A0CC7" w:rsidP="002A0CC7">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D(</w:t>
      </w:r>
      <w:proofErr w:type="gramStart"/>
      <w:r>
        <w:rPr>
          <w:rFonts w:eastAsiaTheme="minorEastAsia"/>
        </w:rPr>
        <w:t>a,b</w:t>
      </w:r>
      <w:proofErr w:type="gramEnd"/>
      <w:r>
        <w:rPr>
          <w:rFonts w:eastAsiaTheme="minorEastAsia"/>
        </w:rPr>
        <w:t>) = Jarak antara a dan b dari matrik berdimensi d</w:t>
      </w:r>
    </w:p>
    <w:p w14:paraId="3C122656" w14:textId="77777777" w:rsidR="002A0CC7" w:rsidRDefault="002A0CC7" w:rsidP="002A0CC7">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a = data training</w:t>
      </w:r>
    </w:p>
    <w:p w14:paraId="1F5590A1" w14:textId="77777777" w:rsidR="002A0CC7" w:rsidRPr="007D2F0A" w:rsidRDefault="002A0CC7" w:rsidP="002A0CC7">
      <w:pPr>
        <w:keepNext/>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b = data uji</w:t>
      </w:r>
    </w:p>
    <w:p w14:paraId="309A2CBB" w14:textId="1DE84350" w:rsidR="002A0CC7" w:rsidRPr="007D2F0A" w:rsidRDefault="002A0CC7" w:rsidP="002A0CC7">
      <w:pPr>
        <w:pStyle w:val="Caption"/>
        <w:rPr>
          <w:b w:val="0"/>
        </w:rPr>
      </w:pPr>
      <w:r>
        <w:rPr>
          <w:b w:val="0"/>
        </w:rPr>
        <w:t>Persamaan</w:t>
      </w:r>
      <w:r w:rsidRPr="007D2F0A">
        <w:rPr>
          <w:b w:val="0"/>
        </w:rPr>
        <w:t xml:space="preserve"> </w:t>
      </w:r>
      <w:r w:rsidR="00A543BF">
        <w:rPr>
          <w:b w:val="0"/>
        </w:rPr>
        <w:fldChar w:fldCharType="begin"/>
      </w:r>
      <w:r w:rsidR="00A543BF">
        <w:rPr>
          <w:b w:val="0"/>
        </w:rPr>
        <w:instrText xml:space="preserve"> STYLEREF 2 \s </w:instrText>
      </w:r>
      <w:r w:rsidR="00A543BF">
        <w:rPr>
          <w:b w:val="0"/>
        </w:rPr>
        <w:fldChar w:fldCharType="separate"/>
      </w:r>
      <w:r w:rsidR="00444F3A">
        <w:rPr>
          <w:b w:val="0"/>
          <w:noProof/>
          <w:cs/>
        </w:rPr>
        <w:t>‎</w:t>
      </w:r>
      <w:r w:rsidR="00444F3A">
        <w:rPr>
          <w:b w:val="0"/>
          <w:noProof/>
        </w:rPr>
        <w:t>2.4</w:t>
      </w:r>
      <w:r w:rsidR="00A543BF">
        <w:rPr>
          <w:b w:val="0"/>
        </w:rPr>
        <w:fldChar w:fldCharType="end"/>
      </w:r>
      <w:r w:rsidR="00A543BF">
        <w:rPr>
          <w:b w:val="0"/>
        </w:rPr>
        <w:noBreakHyphen/>
      </w:r>
      <w:r w:rsidR="00A543BF">
        <w:rPr>
          <w:b w:val="0"/>
        </w:rPr>
        <w:fldChar w:fldCharType="begin"/>
      </w:r>
      <w:r w:rsidR="00A543BF">
        <w:rPr>
          <w:b w:val="0"/>
        </w:rPr>
        <w:instrText xml:space="preserve"> SEQ Equation \* ARABIC \s 2 </w:instrText>
      </w:r>
      <w:r w:rsidR="00A543BF">
        <w:rPr>
          <w:b w:val="0"/>
        </w:rPr>
        <w:fldChar w:fldCharType="separate"/>
      </w:r>
      <w:r w:rsidR="00444F3A">
        <w:rPr>
          <w:b w:val="0"/>
          <w:noProof/>
        </w:rPr>
        <w:t>1</w:t>
      </w:r>
      <w:r w:rsidR="00A543BF">
        <w:rPr>
          <w:b w:val="0"/>
        </w:rPr>
        <w:fldChar w:fldCharType="end"/>
      </w:r>
    </w:p>
    <w:p w14:paraId="25B2DD46" w14:textId="269B8ACC" w:rsidR="002A0CC7" w:rsidRDefault="002A0CC7" w:rsidP="00ED08D4">
      <w:r>
        <w:t xml:space="preserve">Langkah-langkah untuk </w:t>
      </w:r>
      <w:r w:rsidR="00F52DD3">
        <w:t>dalam membuat</w:t>
      </w:r>
      <w:r>
        <w:t xml:space="preserve"> algoritma kNN, adalah:</w:t>
      </w:r>
    </w:p>
    <w:p w14:paraId="59DF8A04" w14:textId="043663D6" w:rsidR="002A0CC7" w:rsidRDefault="00220A4F" w:rsidP="006C49FE">
      <w:pPr>
        <w:pStyle w:val="ListParagraph"/>
        <w:numPr>
          <w:ilvl w:val="0"/>
          <w:numId w:val="17"/>
        </w:numPr>
        <w:spacing w:before="0"/>
        <w:jc w:val="both"/>
      </w:pPr>
      <w:r>
        <w:t>Membuat</w:t>
      </w:r>
      <w:r w:rsidR="002A0CC7">
        <w:t xml:space="preserve"> fungsi untuk menentukan kuadrat jarak (</w:t>
      </w:r>
      <w:r w:rsidR="002A0CC7">
        <w:rPr>
          <w:i/>
        </w:rPr>
        <w:t>Euclidean Distance</w:t>
      </w:r>
      <w:r w:rsidR="002A0CC7">
        <w:t>) pada 2 buah objek.</w:t>
      </w:r>
    </w:p>
    <w:p w14:paraId="6FBE8F25" w14:textId="77777777" w:rsidR="002A0CC7" w:rsidRDefault="002A0CC7" w:rsidP="006C49FE">
      <w:pPr>
        <w:pStyle w:val="ListParagraph"/>
        <w:numPr>
          <w:ilvl w:val="0"/>
          <w:numId w:val="17"/>
        </w:numPr>
        <w:spacing w:before="0"/>
        <w:jc w:val="both"/>
      </w:pPr>
      <w:r>
        <w:t>Membuat fungsi pemilihan mayoritas (</w:t>
      </w:r>
      <w:r>
        <w:rPr>
          <w:i/>
        </w:rPr>
        <w:t>Majority Votes</w:t>
      </w:r>
      <w:r>
        <w:t xml:space="preserve">) dari sebuah </w:t>
      </w:r>
      <w:r w:rsidRPr="004D6801">
        <w:rPr>
          <w:i/>
        </w:rPr>
        <w:t>list</w:t>
      </w:r>
      <w:r>
        <w:t>.</w:t>
      </w:r>
    </w:p>
    <w:p w14:paraId="7C867A85" w14:textId="76CBECB1" w:rsidR="006242F3" w:rsidRDefault="002A0CC7" w:rsidP="006C49FE">
      <w:pPr>
        <w:pStyle w:val="ListParagraph"/>
        <w:numPr>
          <w:ilvl w:val="0"/>
          <w:numId w:val="17"/>
        </w:numPr>
        <w:spacing w:before="0"/>
        <w:jc w:val="both"/>
      </w:pPr>
      <w:r>
        <w:t>Mencari kuadrat jarak</w:t>
      </w:r>
      <w:r w:rsidR="005455B2">
        <w:t xml:space="preserve"> dengan</w:t>
      </w:r>
      <w:r w:rsidR="0073084D">
        <w:t xml:space="preserve"> fungsi</w:t>
      </w:r>
      <w:r>
        <w:t xml:space="preserve"> </w:t>
      </w:r>
      <w:r>
        <w:rPr>
          <w:i/>
        </w:rPr>
        <w:t>Euclidean distance</w:t>
      </w:r>
      <w:r>
        <w:t xml:space="preserve"> dari data terhadap </w:t>
      </w:r>
      <w:r w:rsidRPr="002E41D4">
        <w:rPr>
          <w:i/>
        </w:rPr>
        <w:t>query instance</w:t>
      </w:r>
      <w:r>
        <w:rPr>
          <w:i/>
        </w:rPr>
        <w:t xml:space="preserve"> </w:t>
      </w:r>
      <w:r>
        <w:t xml:space="preserve">kemudian mengurutkannya, </w:t>
      </w:r>
      <w:r w:rsidR="00AA179E">
        <w:t xml:space="preserve">kemudian </w:t>
      </w:r>
      <w:r>
        <w:t xml:space="preserve">mengambil </w:t>
      </w:r>
      <w:r>
        <w:rPr>
          <w:i/>
        </w:rPr>
        <w:t>k</w:t>
      </w:r>
      <w:r>
        <w:t xml:space="preserve"> titik </w:t>
      </w:r>
      <w:r w:rsidR="00746F60">
        <w:t>terdekat</w:t>
      </w:r>
      <w:r>
        <w:t xml:space="preserve"> (</w:t>
      </w:r>
      <w:r>
        <w:rPr>
          <w:i/>
        </w:rPr>
        <w:t>Finding Nearest Neighbor</w:t>
      </w:r>
      <w:r>
        <w:t>)</w:t>
      </w:r>
      <w:r w:rsidR="002A2808">
        <w:t xml:space="preserve"> sebagai sebuah </w:t>
      </w:r>
      <w:r w:rsidR="002A2808" w:rsidRPr="002A2808">
        <w:rPr>
          <w:i/>
        </w:rPr>
        <w:t>list</w:t>
      </w:r>
      <w:r>
        <w:t>.</w:t>
      </w:r>
    </w:p>
    <w:p w14:paraId="4E1738BA" w14:textId="1D42AC1C" w:rsidR="002A0CC7" w:rsidRDefault="002A0CC7" w:rsidP="006C49FE">
      <w:pPr>
        <w:pStyle w:val="ListParagraph"/>
        <w:numPr>
          <w:ilvl w:val="0"/>
          <w:numId w:val="17"/>
        </w:numPr>
        <w:spacing w:before="0"/>
        <w:jc w:val="both"/>
      </w:pPr>
      <w:r>
        <w:t>Melakukan pemilihan mayoritas keluaran (</w:t>
      </w:r>
      <w:r w:rsidRPr="006242F3">
        <w:rPr>
          <w:i/>
        </w:rPr>
        <w:t>outcomes</w:t>
      </w:r>
      <w:r>
        <w:t xml:space="preserve">) </w:t>
      </w:r>
      <w:r w:rsidRPr="008A30CB">
        <w:t>dari</w:t>
      </w:r>
      <w:r>
        <w:t xml:space="preserve"> </w:t>
      </w:r>
      <w:r w:rsidRPr="006242F3">
        <w:rPr>
          <w:i/>
        </w:rPr>
        <w:t>k</w:t>
      </w:r>
      <w:r>
        <w:t xml:space="preserve"> titik yang terpilih </w:t>
      </w:r>
      <w:r w:rsidR="00237CC2">
        <w:t xml:space="preserve">sebagai </w:t>
      </w:r>
      <w:r w:rsidR="00237CC2" w:rsidRPr="00237CC2">
        <w:rPr>
          <w:i/>
        </w:rPr>
        <w:t>list</w:t>
      </w:r>
      <w:r w:rsidR="005F1671">
        <w:rPr>
          <w:i/>
        </w:rPr>
        <w:t xml:space="preserve"> </w:t>
      </w:r>
      <w:r w:rsidR="005F1671">
        <w:t xml:space="preserve">dengan </w:t>
      </w:r>
      <w:r w:rsidR="00114FA4">
        <w:t xml:space="preserve">fungsi </w:t>
      </w:r>
      <w:r w:rsidR="00114FA4">
        <w:rPr>
          <w:i/>
        </w:rPr>
        <w:t>Majority Votes</w:t>
      </w:r>
      <w:r w:rsidRPr="006242F3">
        <w:rPr>
          <w:i/>
        </w:rPr>
        <w:t xml:space="preserve"> </w:t>
      </w:r>
      <w:r>
        <w:t>sebagai hasil prediksi.</w:t>
      </w:r>
    </w:p>
    <w:p w14:paraId="3952D772" w14:textId="668B9BB6" w:rsidR="001C3B68" w:rsidRDefault="003D674B" w:rsidP="001C3B68">
      <w:pPr>
        <w:keepNext/>
        <w:jc w:val="center"/>
      </w:pPr>
      <w:r>
        <w:t xml:space="preserve">Alur proses pelatihan kNN bentuk </w:t>
      </w:r>
      <w:r>
        <w:rPr>
          <w:i/>
        </w:rPr>
        <w:t>FlowChart</w:t>
      </w:r>
      <w:r>
        <w:t xml:space="preserve"> ditunjukkan pada gambar</w:t>
      </w:r>
      <w:r w:rsidR="007F66A4">
        <w:t xml:space="preserve"> 2.4</w:t>
      </w:r>
      <w:r w:rsidR="001C3B68">
        <w:t>-1</w:t>
      </w:r>
    </w:p>
    <w:p w14:paraId="3D39DD19" w14:textId="3A1FFFEA" w:rsidR="007F66A4" w:rsidRDefault="007A4E36" w:rsidP="007F66A4">
      <w:pPr>
        <w:keepNext/>
        <w:jc w:val="center"/>
      </w:pPr>
      <w:r>
        <w:rPr>
          <w:noProof/>
        </w:rPr>
        <w:drawing>
          <wp:inline distT="0" distB="0" distL="0" distR="0" wp14:anchorId="53329FB6" wp14:editId="10E42B15">
            <wp:extent cx="1419225" cy="35384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_2.png"/>
                    <pic:cNvPicPr/>
                  </pic:nvPicPr>
                  <pic:blipFill>
                    <a:blip r:embed="rId13">
                      <a:extLst>
                        <a:ext uri="{28A0092B-C50C-407E-A947-70E740481C1C}">
                          <a14:useLocalDpi xmlns:a14="http://schemas.microsoft.com/office/drawing/2010/main" val="0"/>
                        </a:ext>
                      </a:extLst>
                    </a:blip>
                    <a:stretch>
                      <a:fillRect/>
                    </a:stretch>
                  </pic:blipFill>
                  <pic:spPr>
                    <a:xfrm>
                      <a:off x="0" y="0"/>
                      <a:ext cx="1467293" cy="3658272"/>
                    </a:xfrm>
                    <a:prstGeom prst="rect">
                      <a:avLst/>
                    </a:prstGeom>
                  </pic:spPr>
                </pic:pic>
              </a:graphicData>
            </a:graphic>
          </wp:inline>
        </w:drawing>
      </w:r>
    </w:p>
    <w:p w14:paraId="50D2B900" w14:textId="285B0503" w:rsidR="003D674B" w:rsidRDefault="007F66A4" w:rsidP="001C3B68">
      <w:pPr>
        <w:pStyle w:val="Caption"/>
        <w:rPr>
          <w:b w:val="0"/>
        </w:rPr>
      </w:pPr>
      <w:bookmarkStart w:id="40" w:name="_Toc517898959"/>
      <w:r w:rsidRPr="00C62C02">
        <w:t xml:space="preserve">Gambar </w:t>
      </w:r>
      <w:r w:rsidR="00F96077">
        <w:fldChar w:fldCharType="begin"/>
      </w:r>
      <w:r w:rsidR="00F96077">
        <w:instrText xml:space="preserve"> STYLEREF 1 \s </w:instrText>
      </w:r>
      <w:r w:rsidR="00F96077">
        <w:fldChar w:fldCharType="separate"/>
      </w:r>
      <w:r w:rsidR="00444F3A">
        <w:rPr>
          <w:noProof/>
          <w:cs/>
        </w:rPr>
        <w:t>‎</w:t>
      </w:r>
      <w:r w:rsidR="00444F3A">
        <w:rPr>
          <w:noProof/>
        </w:rPr>
        <w:t>II</w:t>
      </w:r>
      <w:r w:rsidR="00F96077">
        <w:fldChar w:fldCharType="end"/>
      </w:r>
      <w:r w:rsidR="00F96077">
        <w:noBreakHyphen/>
      </w:r>
      <w:r w:rsidR="00F96077">
        <w:fldChar w:fldCharType="begin"/>
      </w:r>
      <w:r w:rsidR="00F96077">
        <w:instrText xml:space="preserve"> SEQ Figure \* ARABIC \s 1 </w:instrText>
      </w:r>
      <w:r w:rsidR="00F96077">
        <w:fldChar w:fldCharType="separate"/>
      </w:r>
      <w:r w:rsidR="00444F3A">
        <w:rPr>
          <w:noProof/>
        </w:rPr>
        <w:t>2</w:t>
      </w:r>
      <w:r w:rsidR="00F96077">
        <w:fldChar w:fldCharType="end"/>
      </w:r>
      <w:r w:rsidRPr="00C62C02">
        <w:rPr>
          <w:b w:val="0"/>
        </w:rPr>
        <w:t xml:space="preserve"> </w:t>
      </w:r>
      <w:r w:rsidRPr="00C62C02">
        <w:rPr>
          <w:b w:val="0"/>
          <w:i/>
        </w:rPr>
        <w:t>Flowchart</w:t>
      </w:r>
      <w:r>
        <w:rPr>
          <w:b w:val="0"/>
        </w:rPr>
        <w:t xml:space="preserve"> Algoritma kNN</w:t>
      </w:r>
      <w:bookmarkEnd w:id="40"/>
    </w:p>
    <w:p w14:paraId="495EAE01" w14:textId="77777777" w:rsidR="005D5BBA" w:rsidRDefault="00D14DD9" w:rsidP="00D14DD9">
      <w:pPr>
        <w:ind w:firstLine="0"/>
      </w:pPr>
      <w:r>
        <w:tab/>
      </w:r>
    </w:p>
    <w:p w14:paraId="673903FB" w14:textId="366E87DB" w:rsidR="001C1830" w:rsidRDefault="00D14DD9" w:rsidP="005D5BBA">
      <w:r>
        <w:lastRenderedPageBreak/>
        <w:t>Berikut contoh perhitungan sederhana pada Algoritma K-Nearest Neighbor diketahui 10 buah data yang terbagi kedalam 3 kelompok nilai yang dapat dilihat pada tabel</w:t>
      </w:r>
      <w:r w:rsidR="00C62C02">
        <w:t xml:space="preserve"> 2.4.1</w:t>
      </w:r>
    </w:p>
    <w:p w14:paraId="5E994B0A" w14:textId="24B1CF9C" w:rsidR="00C62C02" w:rsidRPr="00C62C02" w:rsidRDefault="00C62C02" w:rsidP="00C62C02">
      <w:pPr>
        <w:pStyle w:val="Caption"/>
        <w:rPr>
          <w:b w:val="0"/>
        </w:rPr>
      </w:pPr>
      <w:bookmarkStart w:id="41" w:name="_Toc516132482"/>
      <w:r>
        <w:t xml:space="preserve">Tabel </w:t>
      </w:r>
      <w:r w:rsidR="00701DB0">
        <w:rPr>
          <w:noProof/>
        </w:rPr>
        <w:fldChar w:fldCharType="begin"/>
      </w:r>
      <w:r w:rsidR="00701DB0">
        <w:rPr>
          <w:noProof/>
        </w:rPr>
        <w:instrText xml:space="preserve"> STYLEREF 2 \s </w:instrText>
      </w:r>
      <w:r w:rsidR="00701DB0">
        <w:rPr>
          <w:noProof/>
        </w:rPr>
        <w:fldChar w:fldCharType="separate"/>
      </w:r>
      <w:r w:rsidR="00444F3A">
        <w:rPr>
          <w:noProof/>
          <w:cs/>
        </w:rPr>
        <w:t>‎</w:t>
      </w:r>
      <w:r w:rsidR="00444F3A">
        <w:rPr>
          <w:noProof/>
        </w:rPr>
        <w:t>2.4</w:t>
      </w:r>
      <w:r w:rsidR="00701DB0">
        <w:rPr>
          <w:noProof/>
        </w:rPr>
        <w:fldChar w:fldCharType="end"/>
      </w:r>
      <w:r w:rsidR="001101B6">
        <w:noBreakHyphen/>
      </w:r>
      <w:r w:rsidR="00701DB0">
        <w:rPr>
          <w:noProof/>
        </w:rPr>
        <w:fldChar w:fldCharType="begin"/>
      </w:r>
      <w:r w:rsidR="00701DB0">
        <w:rPr>
          <w:noProof/>
        </w:rPr>
        <w:instrText xml:space="preserve"> SEQ Table \* ARABIC \s 2 </w:instrText>
      </w:r>
      <w:r w:rsidR="00701DB0">
        <w:rPr>
          <w:noProof/>
        </w:rPr>
        <w:fldChar w:fldCharType="separate"/>
      </w:r>
      <w:r w:rsidR="00444F3A">
        <w:rPr>
          <w:noProof/>
        </w:rPr>
        <w:t>1</w:t>
      </w:r>
      <w:r w:rsidR="00701DB0">
        <w:rPr>
          <w:noProof/>
        </w:rPr>
        <w:fldChar w:fldCharType="end"/>
      </w:r>
      <w:r>
        <w:t xml:space="preserve"> </w:t>
      </w:r>
      <w:r>
        <w:rPr>
          <w:b w:val="0"/>
        </w:rPr>
        <w:t>Data Latih Kasus Algoritma kNN</w:t>
      </w:r>
      <w:bookmarkEnd w:id="41"/>
    </w:p>
    <w:tbl>
      <w:tblPr>
        <w:tblStyle w:val="TableGrid"/>
        <w:tblW w:w="8791" w:type="dxa"/>
        <w:jc w:val="center"/>
        <w:tblLook w:val="04A0" w:firstRow="1" w:lastRow="0" w:firstColumn="1" w:lastColumn="0" w:noHBand="0" w:noVBand="1"/>
      </w:tblPr>
      <w:tblGrid>
        <w:gridCol w:w="705"/>
        <w:gridCol w:w="1347"/>
        <w:gridCol w:w="1348"/>
        <w:gridCol w:w="1348"/>
        <w:gridCol w:w="1347"/>
        <w:gridCol w:w="1348"/>
        <w:gridCol w:w="1348"/>
      </w:tblGrid>
      <w:tr w:rsidR="008D343F" w:rsidRPr="00082F79" w14:paraId="14BACE87" w14:textId="77777777" w:rsidTr="007F0125">
        <w:trPr>
          <w:trHeight w:val="296"/>
          <w:jc w:val="center"/>
        </w:trPr>
        <w:tc>
          <w:tcPr>
            <w:tcW w:w="705" w:type="dxa"/>
            <w:shd w:val="clear" w:color="auto" w:fill="DDD9C3" w:themeFill="background2" w:themeFillShade="E6"/>
            <w:vAlign w:val="center"/>
          </w:tcPr>
          <w:p w14:paraId="6043AA4F" w14:textId="6D7F9F91" w:rsidR="008D343F" w:rsidRPr="00082F79" w:rsidRDefault="006A37D9" w:rsidP="00C62C02">
            <w:pPr>
              <w:spacing w:line="276" w:lineRule="auto"/>
              <w:ind w:firstLine="0"/>
              <w:jc w:val="center"/>
              <w:rPr>
                <w:b/>
                <w:sz w:val="20"/>
                <w:szCs w:val="20"/>
              </w:rPr>
            </w:pPr>
            <w:r w:rsidRPr="00082F79">
              <w:rPr>
                <w:b/>
                <w:sz w:val="20"/>
                <w:szCs w:val="20"/>
              </w:rPr>
              <w:t>Data</w:t>
            </w:r>
          </w:p>
        </w:tc>
        <w:tc>
          <w:tcPr>
            <w:tcW w:w="1347" w:type="dxa"/>
            <w:shd w:val="clear" w:color="auto" w:fill="DDD9C3" w:themeFill="background2" w:themeFillShade="E6"/>
            <w:vAlign w:val="center"/>
          </w:tcPr>
          <w:p w14:paraId="1EE97D68" w14:textId="38C4E504" w:rsidR="008D343F" w:rsidRPr="00082F79" w:rsidRDefault="008D343F" w:rsidP="00C62C02">
            <w:pPr>
              <w:spacing w:line="276" w:lineRule="auto"/>
              <w:ind w:firstLine="0"/>
              <w:jc w:val="center"/>
              <w:rPr>
                <w:b/>
                <w:sz w:val="20"/>
                <w:szCs w:val="20"/>
              </w:rPr>
            </w:pPr>
            <w:r w:rsidRPr="00082F79">
              <w:rPr>
                <w:b/>
                <w:sz w:val="20"/>
                <w:szCs w:val="20"/>
              </w:rPr>
              <w:t>Matkul A</w:t>
            </w:r>
          </w:p>
        </w:tc>
        <w:tc>
          <w:tcPr>
            <w:tcW w:w="1348" w:type="dxa"/>
            <w:shd w:val="clear" w:color="auto" w:fill="DDD9C3" w:themeFill="background2" w:themeFillShade="E6"/>
            <w:vAlign w:val="center"/>
          </w:tcPr>
          <w:p w14:paraId="7E7CB70D" w14:textId="1E5D4186" w:rsidR="008D343F" w:rsidRPr="00082F79" w:rsidRDefault="008D343F" w:rsidP="00C62C02">
            <w:pPr>
              <w:spacing w:line="276" w:lineRule="auto"/>
              <w:ind w:firstLine="0"/>
              <w:jc w:val="center"/>
              <w:rPr>
                <w:b/>
                <w:sz w:val="20"/>
                <w:szCs w:val="20"/>
              </w:rPr>
            </w:pPr>
            <w:r w:rsidRPr="00082F79">
              <w:rPr>
                <w:b/>
                <w:sz w:val="20"/>
                <w:szCs w:val="20"/>
              </w:rPr>
              <w:t>Matkul B</w:t>
            </w:r>
          </w:p>
        </w:tc>
        <w:tc>
          <w:tcPr>
            <w:tcW w:w="1348" w:type="dxa"/>
            <w:shd w:val="clear" w:color="auto" w:fill="DDD9C3" w:themeFill="background2" w:themeFillShade="E6"/>
            <w:vAlign w:val="center"/>
          </w:tcPr>
          <w:p w14:paraId="00ED3C5E" w14:textId="00E8B16C" w:rsidR="008D343F" w:rsidRPr="00082F79" w:rsidRDefault="008D343F" w:rsidP="00C62C02">
            <w:pPr>
              <w:spacing w:line="276" w:lineRule="auto"/>
              <w:ind w:firstLine="0"/>
              <w:jc w:val="center"/>
              <w:rPr>
                <w:b/>
                <w:sz w:val="20"/>
                <w:szCs w:val="20"/>
              </w:rPr>
            </w:pPr>
            <w:r w:rsidRPr="00082F79">
              <w:rPr>
                <w:b/>
                <w:sz w:val="20"/>
                <w:szCs w:val="20"/>
              </w:rPr>
              <w:t>Matkul C</w:t>
            </w:r>
          </w:p>
        </w:tc>
        <w:tc>
          <w:tcPr>
            <w:tcW w:w="1347" w:type="dxa"/>
            <w:shd w:val="clear" w:color="auto" w:fill="DDD9C3" w:themeFill="background2" w:themeFillShade="E6"/>
            <w:vAlign w:val="center"/>
          </w:tcPr>
          <w:p w14:paraId="102FB5DA" w14:textId="043A7FC6" w:rsidR="008D343F" w:rsidRPr="00082F79" w:rsidRDefault="008D343F" w:rsidP="00C62C02">
            <w:pPr>
              <w:spacing w:line="276" w:lineRule="auto"/>
              <w:ind w:firstLine="0"/>
              <w:jc w:val="center"/>
              <w:rPr>
                <w:b/>
                <w:sz w:val="20"/>
                <w:szCs w:val="20"/>
              </w:rPr>
            </w:pPr>
            <w:r w:rsidRPr="00082F79">
              <w:rPr>
                <w:b/>
                <w:sz w:val="20"/>
                <w:szCs w:val="20"/>
              </w:rPr>
              <w:t>Matkul D</w:t>
            </w:r>
          </w:p>
        </w:tc>
        <w:tc>
          <w:tcPr>
            <w:tcW w:w="1348" w:type="dxa"/>
            <w:shd w:val="clear" w:color="auto" w:fill="DDD9C3" w:themeFill="background2" w:themeFillShade="E6"/>
            <w:vAlign w:val="center"/>
          </w:tcPr>
          <w:p w14:paraId="1160139C" w14:textId="6EC33E53" w:rsidR="008D343F" w:rsidRPr="00082F79" w:rsidRDefault="008D343F" w:rsidP="00C62C02">
            <w:pPr>
              <w:spacing w:line="276" w:lineRule="auto"/>
              <w:ind w:firstLine="0"/>
              <w:jc w:val="center"/>
              <w:rPr>
                <w:b/>
                <w:sz w:val="20"/>
                <w:szCs w:val="20"/>
              </w:rPr>
            </w:pPr>
            <w:r w:rsidRPr="00082F79">
              <w:rPr>
                <w:b/>
                <w:sz w:val="20"/>
                <w:szCs w:val="20"/>
              </w:rPr>
              <w:t>Matkul E</w:t>
            </w:r>
          </w:p>
        </w:tc>
        <w:tc>
          <w:tcPr>
            <w:tcW w:w="1348" w:type="dxa"/>
            <w:shd w:val="clear" w:color="auto" w:fill="DDD9C3" w:themeFill="background2" w:themeFillShade="E6"/>
            <w:vAlign w:val="center"/>
          </w:tcPr>
          <w:p w14:paraId="2DDD0FFB" w14:textId="09379AE8" w:rsidR="008D343F" w:rsidRPr="00082F79" w:rsidRDefault="008D343F" w:rsidP="00C62C02">
            <w:pPr>
              <w:spacing w:line="276" w:lineRule="auto"/>
              <w:ind w:firstLine="0"/>
              <w:jc w:val="center"/>
              <w:rPr>
                <w:b/>
                <w:sz w:val="20"/>
                <w:szCs w:val="20"/>
              </w:rPr>
            </w:pPr>
            <w:r w:rsidRPr="00082F79">
              <w:rPr>
                <w:b/>
                <w:sz w:val="20"/>
                <w:szCs w:val="20"/>
              </w:rPr>
              <w:t>Kelulusan</w:t>
            </w:r>
          </w:p>
        </w:tc>
      </w:tr>
      <w:tr w:rsidR="008D343F" w:rsidRPr="00082F79" w14:paraId="55F59278" w14:textId="77777777" w:rsidTr="007F0125">
        <w:trPr>
          <w:trHeight w:val="296"/>
          <w:jc w:val="center"/>
        </w:trPr>
        <w:tc>
          <w:tcPr>
            <w:tcW w:w="705" w:type="dxa"/>
            <w:vAlign w:val="center"/>
          </w:tcPr>
          <w:p w14:paraId="5D91C950" w14:textId="69084699" w:rsidR="008D343F" w:rsidRPr="00082F79" w:rsidRDefault="008D343F" w:rsidP="00C62C02">
            <w:pPr>
              <w:spacing w:line="276" w:lineRule="auto"/>
              <w:ind w:firstLine="0"/>
              <w:jc w:val="center"/>
              <w:rPr>
                <w:sz w:val="20"/>
                <w:szCs w:val="20"/>
              </w:rPr>
            </w:pPr>
            <w:r w:rsidRPr="00082F79">
              <w:rPr>
                <w:sz w:val="20"/>
                <w:szCs w:val="20"/>
              </w:rPr>
              <w:t>1</w:t>
            </w:r>
          </w:p>
        </w:tc>
        <w:tc>
          <w:tcPr>
            <w:tcW w:w="1347" w:type="dxa"/>
            <w:vAlign w:val="center"/>
          </w:tcPr>
          <w:p w14:paraId="3CE4EBB6" w14:textId="59BDA1B3" w:rsidR="008D343F" w:rsidRPr="00082F79" w:rsidRDefault="008D343F" w:rsidP="00C62C02">
            <w:pPr>
              <w:spacing w:line="276" w:lineRule="auto"/>
              <w:ind w:firstLine="0"/>
              <w:jc w:val="center"/>
              <w:rPr>
                <w:sz w:val="20"/>
                <w:szCs w:val="20"/>
              </w:rPr>
            </w:pPr>
            <w:r w:rsidRPr="00082F79">
              <w:rPr>
                <w:sz w:val="20"/>
                <w:szCs w:val="20"/>
              </w:rPr>
              <w:t>60</w:t>
            </w:r>
          </w:p>
        </w:tc>
        <w:tc>
          <w:tcPr>
            <w:tcW w:w="1348" w:type="dxa"/>
            <w:vAlign w:val="center"/>
          </w:tcPr>
          <w:p w14:paraId="3533834E" w14:textId="7501CBBA" w:rsidR="008D343F" w:rsidRPr="00082F79" w:rsidRDefault="008D343F" w:rsidP="00C62C02">
            <w:pPr>
              <w:spacing w:line="276" w:lineRule="auto"/>
              <w:ind w:firstLine="0"/>
              <w:jc w:val="center"/>
              <w:rPr>
                <w:sz w:val="20"/>
                <w:szCs w:val="20"/>
              </w:rPr>
            </w:pPr>
            <w:r w:rsidRPr="00082F79">
              <w:rPr>
                <w:sz w:val="20"/>
                <w:szCs w:val="20"/>
              </w:rPr>
              <w:t>80</w:t>
            </w:r>
          </w:p>
        </w:tc>
        <w:tc>
          <w:tcPr>
            <w:tcW w:w="1348" w:type="dxa"/>
            <w:vAlign w:val="center"/>
          </w:tcPr>
          <w:p w14:paraId="10B35366" w14:textId="2D45C7A1" w:rsidR="008D343F" w:rsidRPr="00082F79" w:rsidRDefault="008D343F" w:rsidP="00C62C02">
            <w:pPr>
              <w:spacing w:line="276" w:lineRule="auto"/>
              <w:ind w:firstLine="0"/>
              <w:jc w:val="center"/>
              <w:rPr>
                <w:sz w:val="20"/>
                <w:szCs w:val="20"/>
              </w:rPr>
            </w:pPr>
            <w:r w:rsidRPr="00082F79">
              <w:rPr>
                <w:sz w:val="20"/>
                <w:szCs w:val="20"/>
              </w:rPr>
              <w:t>70</w:t>
            </w:r>
          </w:p>
        </w:tc>
        <w:tc>
          <w:tcPr>
            <w:tcW w:w="1347" w:type="dxa"/>
            <w:vAlign w:val="center"/>
          </w:tcPr>
          <w:p w14:paraId="1DBD19E6" w14:textId="18DB07F9" w:rsidR="008D343F" w:rsidRPr="00082F79" w:rsidRDefault="008D343F" w:rsidP="00C62C02">
            <w:pPr>
              <w:spacing w:line="276" w:lineRule="auto"/>
              <w:ind w:firstLine="0"/>
              <w:jc w:val="center"/>
              <w:rPr>
                <w:sz w:val="20"/>
                <w:szCs w:val="20"/>
              </w:rPr>
            </w:pPr>
            <w:r w:rsidRPr="00082F79">
              <w:rPr>
                <w:sz w:val="20"/>
                <w:szCs w:val="20"/>
              </w:rPr>
              <w:t>80</w:t>
            </w:r>
          </w:p>
        </w:tc>
        <w:tc>
          <w:tcPr>
            <w:tcW w:w="1348" w:type="dxa"/>
            <w:vAlign w:val="center"/>
          </w:tcPr>
          <w:p w14:paraId="7A974A24" w14:textId="592DC14A" w:rsidR="008D343F" w:rsidRPr="00082F79" w:rsidRDefault="008D343F" w:rsidP="00C62C02">
            <w:pPr>
              <w:spacing w:line="276" w:lineRule="auto"/>
              <w:ind w:firstLine="0"/>
              <w:jc w:val="center"/>
              <w:rPr>
                <w:sz w:val="20"/>
                <w:szCs w:val="20"/>
              </w:rPr>
            </w:pPr>
            <w:r w:rsidRPr="00082F79">
              <w:rPr>
                <w:sz w:val="20"/>
                <w:szCs w:val="20"/>
              </w:rPr>
              <w:t>90</w:t>
            </w:r>
          </w:p>
        </w:tc>
        <w:tc>
          <w:tcPr>
            <w:tcW w:w="1348" w:type="dxa"/>
            <w:vAlign w:val="center"/>
          </w:tcPr>
          <w:p w14:paraId="1904531F" w14:textId="500BBE3D" w:rsidR="008D343F" w:rsidRPr="00082F79" w:rsidRDefault="008D343F" w:rsidP="00C62C02">
            <w:pPr>
              <w:spacing w:line="276" w:lineRule="auto"/>
              <w:ind w:firstLine="0"/>
              <w:jc w:val="center"/>
              <w:rPr>
                <w:sz w:val="20"/>
                <w:szCs w:val="20"/>
              </w:rPr>
            </w:pPr>
            <w:r w:rsidRPr="00082F79">
              <w:rPr>
                <w:sz w:val="20"/>
                <w:szCs w:val="20"/>
              </w:rPr>
              <w:t>Tepat</w:t>
            </w:r>
          </w:p>
        </w:tc>
      </w:tr>
      <w:tr w:rsidR="008D343F" w:rsidRPr="00082F79" w14:paraId="37A4FBBF" w14:textId="77777777" w:rsidTr="007F0125">
        <w:trPr>
          <w:trHeight w:val="297"/>
          <w:jc w:val="center"/>
        </w:trPr>
        <w:tc>
          <w:tcPr>
            <w:tcW w:w="705" w:type="dxa"/>
            <w:vAlign w:val="center"/>
          </w:tcPr>
          <w:p w14:paraId="4900E700" w14:textId="4D93707B" w:rsidR="008D343F" w:rsidRPr="00082F79" w:rsidRDefault="008D343F" w:rsidP="00C62C02">
            <w:pPr>
              <w:spacing w:line="276" w:lineRule="auto"/>
              <w:ind w:firstLine="0"/>
              <w:jc w:val="center"/>
              <w:rPr>
                <w:sz w:val="20"/>
                <w:szCs w:val="20"/>
              </w:rPr>
            </w:pPr>
            <w:r w:rsidRPr="00082F79">
              <w:rPr>
                <w:sz w:val="20"/>
                <w:szCs w:val="20"/>
              </w:rPr>
              <w:t>2</w:t>
            </w:r>
          </w:p>
        </w:tc>
        <w:tc>
          <w:tcPr>
            <w:tcW w:w="1347" w:type="dxa"/>
            <w:vAlign w:val="center"/>
          </w:tcPr>
          <w:p w14:paraId="42AAC9EF" w14:textId="6BE906A0" w:rsidR="008D343F" w:rsidRPr="00082F79" w:rsidRDefault="008D343F" w:rsidP="00C62C02">
            <w:pPr>
              <w:spacing w:line="276" w:lineRule="auto"/>
              <w:ind w:firstLine="0"/>
              <w:jc w:val="center"/>
              <w:rPr>
                <w:sz w:val="20"/>
                <w:szCs w:val="20"/>
              </w:rPr>
            </w:pPr>
            <w:r w:rsidRPr="00082F79">
              <w:rPr>
                <w:sz w:val="20"/>
                <w:szCs w:val="20"/>
              </w:rPr>
              <w:t>70</w:t>
            </w:r>
          </w:p>
        </w:tc>
        <w:tc>
          <w:tcPr>
            <w:tcW w:w="1348" w:type="dxa"/>
            <w:vAlign w:val="center"/>
          </w:tcPr>
          <w:p w14:paraId="2D11B4FC" w14:textId="313EB951" w:rsidR="008D343F" w:rsidRPr="00082F79" w:rsidRDefault="008D343F" w:rsidP="00C62C02">
            <w:pPr>
              <w:spacing w:line="276" w:lineRule="auto"/>
              <w:ind w:firstLine="0"/>
              <w:jc w:val="center"/>
              <w:rPr>
                <w:sz w:val="20"/>
                <w:szCs w:val="20"/>
              </w:rPr>
            </w:pPr>
            <w:r w:rsidRPr="00082F79">
              <w:rPr>
                <w:sz w:val="20"/>
                <w:szCs w:val="20"/>
              </w:rPr>
              <w:t>90</w:t>
            </w:r>
          </w:p>
        </w:tc>
        <w:tc>
          <w:tcPr>
            <w:tcW w:w="1348" w:type="dxa"/>
            <w:vAlign w:val="center"/>
          </w:tcPr>
          <w:p w14:paraId="086F6989" w14:textId="26C420F1" w:rsidR="008D343F" w:rsidRPr="00082F79" w:rsidRDefault="008D343F" w:rsidP="00C62C02">
            <w:pPr>
              <w:spacing w:line="276" w:lineRule="auto"/>
              <w:ind w:firstLine="0"/>
              <w:jc w:val="center"/>
              <w:rPr>
                <w:sz w:val="20"/>
                <w:szCs w:val="20"/>
              </w:rPr>
            </w:pPr>
            <w:r w:rsidRPr="00082F79">
              <w:rPr>
                <w:sz w:val="20"/>
                <w:szCs w:val="20"/>
              </w:rPr>
              <w:t>50</w:t>
            </w:r>
          </w:p>
        </w:tc>
        <w:tc>
          <w:tcPr>
            <w:tcW w:w="1347" w:type="dxa"/>
            <w:vAlign w:val="center"/>
          </w:tcPr>
          <w:p w14:paraId="3EC55996" w14:textId="56D186B0" w:rsidR="008D343F" w:rsidRPr="00082F79" w:rsidRDefault="008D343F" w:rsidP="00C62C02">
            <w:pPr>
              <w:spacing w:line="276" w:lineRule="auto"/>
              <w:ind w:firstLine="0"/>
              <w:jc w:val="center"/>
              <w:rPr>
                <w:sz w:val="20"/>
                <w:szCs w:val="20"/>
              </w:rPr>
            </w:pPr>
            <w:r w:rsidRPr="00082F79">
              <w:rPr>
                <w:sz w:val="20"/>
                <w:szCs w:val="20"/>
              </w:rPr>
              <w:t>70</w:t>
            </w:r>
          </w:p>
        </w:tc>
        <w:tc>
          <w:tcPr>
            <w:tcW w:w="1348" w:type="dxa"/>
            <w:vAlign w:val="center"/>
          </w:tcPr>
          <w:p w14:paraId="340AB851" w14:textId="20A0DFD6" w:rsidR="008D343F" w:rsidRPr="00082F79" w:rsidRDefault="008D343F" w:rsidP="00C62C02">
            <w:pPr>
              <w:spacing w:line="276" w:lineRule="auto"/>
              <w:ind w:firstLine="0"/>
              <w:jc w:val="center"/>
              <w:rPr>
                <w:sz w:val="20"/>
                <w:szCs w:val="20"/>
              </w:rPr>
            </w:pPr>
            <w:r w:rsidRPr="00082F79">
              <w:rPr>
                <w:sz w:val="20"/>
                <w:szCs w:val="20"/>
              </w:rPr>
              <w:t>70</w:t>
            </w:r>
          </w:p>
        </w:tc>
        <w:tc>
          <w:tcPr>
            <w:tcW w:w="1348" w:type="dxa"/>
            <w:vAlign w:val="center"/>
          </w:tcPr>
          <w:p w14:paraId="1A4DD9B0" w14:textId="60BC6289" w:rsidR="008D343F" w:rsidRPr="00082F79" w:rsidRDefault="008C1531" w:rsidP="00C62C02">
            <w:pPr>
              <w:spacing w:line="276" w:lineRule="auto"/>
              <w:ind w:firstLine="0"/>
              <w:jc w:val="center"/>
              <w:rPr>
                <w:sz w:val="20"/>
                <w:szCs w:val="20"/>
              </w:rPr>
            </w:pPr>
            <w:r w:rsidRPr="00082F79">
              <w:rPr>
                <w:sz w:val="20"/>
                <w:szCs w:val="20"/>
              </w:rPr>
              <w:t>Tepat</w:t>
            </w:r>
          </w:p>
        </w:tc>
      </w:tr>
      <w:tr w:rsidR="008D343F" w:rsidRPr="00082F79" w14:paraId="0ED17792" w14:textId="77777777" w:rsidTr="007F0125">
        <w:trPr>
          <w:trHeight w:val="296"/>
          <w:jc w:val="center"/>
        </w:trPr>
        <w:tc>
          <w:tcPr>
            <w:tcW w:w="705" w:type="dxa"/>
            <w:vAlign w:val="center"/>
          </w:tcPr>
          <w:p w14:paraId="620BEE40" w14:textId="1EB5539B" w:rsidR="008D343F" w:rsidRPr="00082F79" w:rsidRDefault="008D343F" w:rsidP="00C62C02">
            <w:pPr>
              <w:spacing w:line="276" w:lineRule="auto"/>
              <w:ind w:firstLine="0"/>
              <w:jc w:val="center"/>
              <w:rPr>
                <w:sz w:val="20"/>
                <w:szCs w:val="20"/>
              </w:rPr>
            </w:pPr>
            <w:r w:rsidRPr="00082F79">
              <w:rPr>
                <w:sz w:val="20"/>
                <w:szCs w:val="20"/>
              </w:rPr>
              <w:t>3</w:t>
            </w:r>
          </w:p>
        </w:tc>
        <w:tc>
          <w:tcPr>
            <w:tcW w:w="1347" w:type="dxa"/>
            <w:vAlign w:val="center"/>
          </w:tcPr>
          <w:p w14:paraId="7EBFF21A" w14:textId="7CF422F4" w:rsidR="008D343F" w:rsidRPr="00082F79" w:rsidRDefault="008C1531" w:rsidP="00C62C02">
            <w:pPr>
              <w:spacing w:line="276" w:lineRule="auto"/>
              <w:ind w:firstLine="0"/>
              <w:jc w:val="center"/>
              <w:rPr>
                <w:sz w:val="20"/>
                <w:szCs w:val="20"/>
              </w:rPr>
            </w:pPr>
            <w:r w:rsidRPr="00082F79">
              <w:rPr>
                <w:sz w:val="20"/>
                <w:szCs w:val="20"/>
              </w:rPr>
              <w:t>50</w:t>
            </w:r>
          </w:p>
        </w:tc>
        <w:tc>
          <w:tcPr>
            <w:tcW w:w="1348" w:type="dxa"/>
            <w:vAlign w:val="center"/>
          </w:tcPr>
          <w:p w14:paraId="24B7BC05" w14:textId="0B211735" w:rsidR="008D343F" w:rsidRPr="00082F79" w:rsidRDefault="008C1531" w:rsidP="00C62C02">
            <w:pPr>
              <w:spacing w:line="276" w:lineRule="auto"/>
              <w:ind w:firstLine="0"/>
              <w:jc w:val="center"/>
              <w:rPr>
                <w:sz w:val="20"/>
                <w:szCs w:val="20"/>
              </w:rPr>
            </w:pPr>
            <w:r w:rsidRPr="00082F79">
              <w:rPr>
                <w:sz w:val="20"/>
                <w:szCs w:val="20"/>
              </w:rPr>
              <w:t>60</w:t>
            </w:r>
          </w:p>
        </w:tc>
        <w:tc>
          <w:tcPr>
            <w:tcW w:w="1348" w:type="dxa"/>
            <w:vAlign w:val="center"/>
          </w:tcPr>
          <w:p w14:paraId="37B4C6F0" w14:textId="555861B8" w:rsidR="008D343F" w:rsidRPr="00082F79" w:rsidRDefault="008C1531" w:rsidP="00C62C02">
            <w:pPr>
              <w:spacing w:line="276" w:lineRule="auto"/>
              <w:ind w:firstLine="0"/>
              <w:jc w:val="center"/>
              <w:rPr>
                <w:sz w:val="20"/>
                <w:szCs w:val="20"/>
              </w:rPr>
            </w:pPr>
            <w:r w:rsidRPr="00082F79">
              <w:rPr>
                <w:sz w:val="20"/>
                <w:szCs w:val="20"/>
              </w:rPr>
              <w:t>80</w:t>
            </w:r>
          </w:p>
        </w:tc>
        <w:tc>
          <w:tcPr>
            <w:tcW w:w="1347" w:type="dxa"/>
            <w:vAlign w:val="center"/>
          </w:tcPr>
          <w:p w14:paraId="2D40A4BA" w14:textId="1947171A" w:rsidR="008D343F" w:rsidRPr="00082F79" w:rsidRDefault="008C1531" w:rsidP="00C62C02">
            <w:pPr>
              <w:spacing w:line="276" w:lineRule="auto"/>
              <w:ind w:firstLine="0"/>
              <w:jc w:val="center"/>
              <w:rPr>
                <w:sz w:val="20"/>
                <w:szCs w:val="20"/>
              </w:rPr>
            </w:pPr>
            <w:r w:rsidRPr="00082F79">
              <w:rPr>
                <w:sz w:val="20"/>
                <w:szCs w:val="20"/>
              </w:rPr>
              <w:t>60</w:t>
            </w:r>
          </w:p>
        </w:tc>
        <w:tc>
          <w:tcPr>
            <w:tcW w:w="1348" w:type="dxa"/>
            <w:vAlign w:val="center"/>
          </w:tcPr>
          <w:p w14:paraId="23FC4E9C" w14:textId="687EA945" w:rsidR="008D343F" w:rsidRPr="00082F79" w:rsidRDefault="008C1531" w:rsidP="00C62C02">
            <w:pPr>
              <w:spacing w:line="276" w:lineRule="auto"/>
              <w:ind w:firstLine="0"/>
              <w:jc w:val="center"/>
              <w:rPr>
                <w:sz w:val="20"/>
                <w:szCs w:val="20"/>
              </w:rPr>
            </w:pPr>
            <w:r w:rsidRPr="00082F79">
              <w:rPr>
                <w:sz w:val="20"/>
                <w:szCs w:val="20"/>
              </w:rPr>
              <w:t>80</w:t>
            </w:r>
          </w:p>
        </w:tc>
        <w:tc>
          <w:tcPr>
            <w:tcW w:w="1348" w:type="dxa"/>
            <w:vAlign w:val="center"/>
          </w:tcPr>
          <w:p w14:paraId="216084C0" w14:textId="7F081A48" w:rsidR="008D343F" w:rsidRPr="00082F79" w:rsidRDefault="008C1531" w:rsidP="00C62C02">
            <w:pPr>
              <w:spacing w:line="276" w:lineRule="auto"/>
              <w:ind w:firstLine="0"/>
              <w:jc w:val="center"/>
              <w:rPr>
                <w:sz w:val="20"/>
                <w:szCs w:val="20"/>
              </w:rPr>
            </w:pPr>
            <w:r w:rsidRPr="00082F79">
              <w:rPr>
                <w:sz w:val="20"/>
                <w:szCs w:val="20"/>
              </w:rPr>
              <w:t>Terlambat</w:t>
            </w:r>
          </w:p>
        </w:tc>
      </w:tr>
      <w:tr w:rsidR="008C1531" w:rsidRPr="00082F79" w14:paraId="1AB5D7FF" w14:textId="77777777" w:rsidTr="007F0125">
        <w:trPr>
          <w:trHeight w:val="296"/>
          <w:jc w:val="center"/>
        </w:trPr>
        <w:tc>
          <w:tcPr>
            <w:tcW w:w="705" w:type="dxa"/>
            <w:vAlign w:val="center"/>
          </w:tcPr>
          <w:p w14:paraId="48540E3E" w14:textId="586F8B12" w:rsidR="008C1531" w:rsidRPr="00082F79" w:rsidRDefault="008C1531" w:rsidP="00C62C02">
            <w:pPr>
              <w:spacing w:line="276" w:lineRule="auto"/>
              <w:ind w:firstLine="0"/>
              <w:jc w:val="center"/>
              <w:rPr>
                <w:sz w:val="20"/>
                <w:szCs w:val="20"/>
              </w:rPr>
            </w:pPr>
            <w:r w:rsidRPr="00082F79">
              <w:rPr>
                <w:sz w:val="20"/>
                <w:szCs w:val="20"/>
              </w:rPr>
              <w:t>4</w:t>
            </w:r>
          </w:p>
        </w:tc>
        <w:tc>
          <w:tcPr>
            <w:tcW w:w="1347" w:type="dxa"/>
            <w:vAlign w:val="center"/>
          </w:tcPr>
          <w:p w14:paraId="5BB34081" w14:textId="39FC2114" w:rsidR="008C1531" w:rsidRPr="00082F79" w:rsidRDefault="008C1531" w:rsidP="00C62C02">
            <w:pPr>
              <w:spacing w:line="276" w:lineRule="auto"/>
              <w:ind w:firstLine="0"/>
              <w:jc w:val="center"/>
              <w:rPr>
                <w:sz w:val="20"/>
                <w:szCs w:val="20"/>
              </w:rPr>
            </w:pPr>
            <w:r w:rsidRPr="00082F79">
              <w:rPr>
                <w:sz w:val="20"/>
                <w:szCs w:val="20"/>
              </w:rPr>
              <w:t>80</w:t>
            </w:r>
          </w:p>
        </w:tc>
        <w:tc>
          <w:tcPr>
            <w:tcW w:w="1348" w:type="dxa"/>
            <w:vAlign w:val="center"/>
          </w:tcPr>
          <w:p w14:paraId="06BE88DB" w14:textId="46BB8EEF" w:rsidR="008C1531" w:rsidRPr="00082F79" w:rsidRDefault="008C1531" w:rsidP="00C62C02">
            <w:pPr>
              <w:spacing w:line="276" w:lineRule="auto"/>
              <w:ind w:firstLine="0"/>
              <w:jc w:val="center"/>
              <w:rPr>
                <w:sz w:val="20"/>
                <w:szCs w:val="20"/>
              </w:rPr>
            </w:pPr>
            <w:r w:rsidRPr="00082F79">
              <w:rPr>
                <w:sz w:val="20"/>
                <w:szCs w:val="20"/>
              </w:rPr>
              <w:t>40</w:t>
            </w:r>
          </w:p>
        </w:tc>
        <w:tc>
          <w:tcPr>
            <w:tcW w:w="1348" w:type="dxa"/>
            <w:vAlign w:val="center"/>
          </w:tcPr>
          <w:p w14:paraId="5694F3ED" w14:textId="54768E97" w:rsidR="008C1531" w:rsidRPr="00082F79" w:rsidRDefault="008C1531" w:rsidP="00C62C02">
            <w:pPr>
              <w:spacing w:line="276" w:lineRule="auto"/>
              <w:ind w:firstLine="0"/>
              <w:jc w:val="center"/>
              <w:rPr>
                <w:sz w:val="20"/>
                <w:szCs w:val="20"/>
              </w:rPr>
            </w:pPr>
            <w:r w:rsidRPr="00082F79">
              <w:rPr>
                <w:sz w:val="20"/>
                <w:szCs w:val="20"/>
              </w:rPr>
              <w:t>90</w:t>
            </w:r>
          </w:p>
        </w:tc>
        <w:tc>
          <w:tcPr>
            <w:tcW w:w="1347" w:type="dxa"/>
            <w:vAlign w:val="center"/>
          </w:tcPr>
          <w:p w14:paraId="2B5EB80C" w14:textId="221CF0D8" w:rsidR="008C1531" w:rsidRPr="00082F79" w:rsidRDefault="008C1531" w:rsidP="00C62C02">
            <w:pPr>
              <w:spacing w:line="276" w:lineRule="auto"/>
              <w:ind w:firstLine="0"/>
              <w:jc w:val="center"/>
              <w:rPr>
                <w:sz w:val="20"/>
                <w:szCs w:val="20"/>
              </w:rPr>
            </w:pPr>
            <w:r w:rsidRPr="00082F79">
              <w:rPr>
                <w:sz w:val="20"/>
                <w:szCs w:val="20"/>
              </w:rPr>
              <w:t>90</w:t>
            </w:r>
          </w:p>
        </w:tc>
        <w:tc>
          <w:tcPr>
            <w:tcW w:w="1348" w:type="dxa"/>
            <w:vAlign w:val="center"/>
          </w:tcPr>
          <w:p w14:paraId="6BC75BE1" w14:textId="2B8C6FDC" w:rsidR="008C1531" w:rsidRPr="00082F79" w:rsidRDefault="008C1531" w:rsidP="00C62C02">
            <w:pPr>
              <w:spacing w:line="276" w:lineRule="auto"/>
              <w:ind w:firstLine="0"/>
              <w:jc w:val="center"/>
              <w:rPr>
                <w:sz w:val="20"/>
                <w:szCs w:val="20"/>
              </w:rPr>
            </w:pPr>
            <w:r w:rsidRPr="00082F79">
              <w:rPr>
                <w:sz w:val="20"/>
                <w:szCs w:val="20"/>
              </w:rPr>
              <w:t>60</w:t>
            </w:r>
          </w:p>
        </w:tc>
        <w:tc>
          <w:tcPr>
            <w:tcW w:w="1348" w:type="dxa"/>
            <w:vAlign w:val="center"/>
          </w:tcPr>
          <w:p w14:paraId="5A1CB76E" w14:textId="32657B0D" w:rsidR="008C1531" w:rsidRPr="00082F79" w:rsidRDefault="008C1531" w:rsidP="00C62C02">
            <w:pPr>
              <w:spacing w:line="276" w:lineRule="auto"/>
              <w:ind w:firstLine="0"/>
              <w:jc w:val="center"/>
              <w:rPr>
                <w:sz w:val="20"/>
                <w:szCs w:val="20"/>
              </w:rPr>
            </w:pPr>
            <w:r w:rsidRPr="00082F79">
              <w:rPr>
                <w:sz w:val="20"/>
                <w:szCs w:val="20"/>
              </w:rPr>
              <w:t>Terlambat</w:t>
            </w:r>
          </w:p>
        </w:tc>
      </w:tr>
      <w:tr w:rsidR="008C1531" w:rsidRPr="00082F79" w14:paraId="42314495" w14:textId="77777777" w:rsidTr="007F0125">
        <w:trPr>
          <w:trHeight w:val="297"/>
          <w:jc w:val="center"/>
        </w:trPr>
        <w:tc>
          <w:tcPr>
            <w:tcW w:w="705" w:type="dxa"/>
            <w:vAlign w:val="center"/>
          </w:tcPr>
          <w:p w14:paraId="7E7E8185" w14:textId="7720F170" w:rsidR="008C1531" w:rsidRPr="00082F79" w:rsidRDefault="008C1531" w:rsidP="00C62C02">
            <w:pPr>
              <w:spacing w:line="276" w:lineRule="auto"/>
              <w:ind w:firstLine="0"/>
              <w:jc w:val="center"/>
              <w:rPr>
                <w:sz w:val="20"/>
                <w:szCs w:val="20"/>
              </w:rPr>
            </w:pPr>
            <w:r w:rsidRPr="00082F79">
              <w:rPr>
                <w:sz w:val="20"/>
                <w:szCs w:val="20"/>
              </w:rPr>
              <w:t>5</w:t>
            </w:r>
          </w:p>
        </w:tc>
        <w:tc>
          <w:tcPr>
            <w:tcW w:w="1347" w:type="dxa"/>
            <w:vAlign w:val="center"/>
          </w:tcPr>
          <w:p w14:paraId="563BD3D6" w14:textId="094D0B3C" w:rsidR="008C1531" w:rsidRPr="00082F79" w:rsidRDefault="008C1531" w:rsidP="00C62C02">
            <w:pPr>
              <w:spacing w:line="276" w:lineRule="auto"/>
              <w:ind w:firstLine="0"/>
              <w:jc w:val="center"/>
              <w:rPr>
                <w:sz w:val="20"/>
                <w:szCs w:val="20"/>
              </w:rPr>
            </w:pPr>
            <w:r w:rsidRPr="00082F79">
              <w:rPr>
                <w:sz w:val="20"/>
                <w:szCs w:val="20"/>
              </w:rPr>
              <w:t>90</w:t>
            </w:r>
          </w:p>
        </w:tc>
        <w:tc>
          <w:tcPr>
            <w:tcW w:w="1348" w:type="dxa"/>
            <w:vAlign w:val="center"/>
          </w:tcPr>
          <w:p w14:paraId="503A90C8" w14:textId="0BBBF78C" w:rsidR="008C1531" w:rsidRPr="00082F79" w:rsidRDefault="008C1531" w:rsidP="00C62C02">
            <w:pPr>
              <w:spacing w:line="276" w:lineRule="auto"/>
              <w:ind w:firstLine="0"/>
              <w:jc w:val="center"/>
              <w:rPr>
                <w:sz w:val="20"/>
                <w:szCs w:val="20"/>
              </w:rPr>
            </w:pPr>
            <w:r w:rsidRPr="00082F79">
              <w:rPr>
                <w:sz w:val="20"/>
                <w:szCs w:val="20"/>
              </w:rPr>
              <w:t>89</w:t>
            </w:r>
          </w:p>
        </w:tc>
        <w:tc>
          <w:tcPr>
            <w:tcW w:w="1348" w:type="dxa"/>
            <w:vAlign w:val="center"/>
          </w:tcPr>
          <w:p w14:paraId="71D132E7" w14:textId="3CC90684" w:rsidR="008C1531" w:rsidRPr="00082F79" w:rsidRDefault="008C1531" w:rsidP="00C62C02">
            <w:pPr>
              <w:spacing w:line="276" w:lineRule="auto"/>
              <w:ind w:firstLine="0"/>
              <w:jc w:val="center"/>
              <w:rPr>
                <w:sz w:val="20"/>
                <w:szCs w:val="20"/>
              </w:rPr>
            </w:pPr>
            <w:r w:rsidRPr="00082F79">
              <w:rPr>
                <w:sz w:val="20"/>
                <w:szCs w:val="20"/>
              </w:rPr>
              <w:t>76</w:t>
            </w:r>
          </w:p>
        </w:tc>
        <w:tc>
          <w:tcPr>
            <w:tcW w:w="1347" w:type="dxa"/>
            <w:vAlign w:val="center"/>
          </w:tcPr>
          <w:p w14:paraId="019AB77E" w14:textId="6A7778B1" w:rsidR="008C1531" w:rsidRPr="00082F79" w:rsidRDefault="008C1531" w:rsidP="00C62C02">
            <w:pPr>
              <w:spacing w:line="276" w:lineRule="auto"/>
              <w:ind w:firstLine="0"/>
              <w:jc w:val="center"/>
              <w:rPr>
                <w:sz w:val="20"/>
                <w:szCs w:val="20"/>
              </w:rPr>
            </w:pPr>
            <w:r w:rsidRPr="00082F79">
              <w:rPr>
                <w:sz w:val="20"/>
                <w:szCs w:val="20"/>
              </w:rPr>
              <w:t>66</w:t>
            </w:r>
          </w:p>
        </w:tc>
        <w:tc>
          <w:tcPr>
            <w:tcW w:w="1348" w:type="dxa"/>
            <w:vAlign w:val="center"/>
          </w:tcPr>
          <w:p w14:paraId="277DFBB8" w14:textId="28FBD597" w:rsidR="008C1531" w:rsidRPr="00082F79" w:rsidRDefault="008C1531" w:rsidP="00C62C02">
            <w:pPr>
              <w:spacing w:line="276" w:lineRule="auto"/>
              <w:ind w:firstLine="0"/>
              <w:jc w:val="center"/>
              <w:rPr>
                <w:sz w:val="20"/>
                <w:szCs w:val="20"/>
              </w:rPr>
            </w:pPr>
            <w:r w:rsidRPr="00082F79">
              <w:rPr>
                <w:sz w:val="20"/>
                <w:szCs w:val="20"/>
              </w:rPr>
              <w:t>89</w:t>
            </w:r>
          </w:p>
        </w:tc>
        <w:tc>
          <w:tcPr>
            <w:tcW w:w="1348" w:type="dxa"/>
            <w:vAlign w:val="center"/>
          </w:tcPr>
          <w:p w14:paraId="272E9C5C" w14:textId="19BFEA52" w:rsidR="008C1531" w:rsidRPr="00082F79" w:rsidRDefault="008C1531" w:rsidP="00C62C02">
            <w:pPr>
              <w:spacing w:line="276" w:lineRule="auto"/>
              <w:ind w:firstLine="0"/>
              <w:jc w:val="center"/>
              <w:rPr>
                <w:sz w:val="20"/>
                <w:szCs w:val="20"/>
              </w:rPr>
            </w:pPr>
            <w:r w:rsidRPr="00082F79">
              <w:rPr>
                <w:sz w:val="20"/>
                <w:szCs w:val="20"/>
              </w:rPr>
              <w:t>Tepat</w:t>
            </w:r>
          </w:p>
        </w:tc>
      </w:tr>
      <w:tr w:rsidR="008C1531" w:rsidRPr="00082F79" w14:paraId="57B5EE6C" w14:textId="77777777" w:rsidTr="007F0125">
        <w:trPr>
          <w:trHeight w:val="296"/>
          <w:jc w:val="center"/>
        </w:trPr>
        <w:tc>
          <w:tcPr>
            <w:tcW w:w="705" w:type="dxa"/>
            <w:vAlign w:val="center"/>
          </w:tcPr>
          <w:p w14:paraId="5893DC04" w14:textId="798880B8" w:rsidR="008C1531" w:rsidRPr="00082F79" w:rsidRDefault="008C1531" w:rsidP="00C62C02">
            <w:pPr>
              <w:spacing w:line="276" w:lineRule="auto"/>
              <w:ind w:firstLine="0"/>
              <w:jc w:val="center"/>
              <w:rPr>
                <w:sz w:val="20"/>
                <w:szCs w:val="20"/>
              </w:rPr>
            </w:pPr>
            <w:r w:rsidRPr="00082F79">
              <w:rPr>
                <w:sz w:val="20"/>
                <w:szCs w:val="20"/>
              </w:rPr>
              <w:t>6</w:t>
            </w:r>
          </w:p>
        </w:tc>
        <w:tc>
          <w:tcPr>
            <w:tcW w:w="1347" w:type="dxa"/>
            <w:vAlign w:val="center"/>
          </w:tcPr>
          <w:p w14:paraId="3B6C72A0" w14:textId="300B7363" w:rsidR="008C1531" w:rsidRPr="00082F79" w:rsidRDefault="008C1531" w:rsidP="00C62C02">
            <w:pPr>
              <w:spacing w:line="276" w:lineRule="auto"/>
              <w:ind w:firstLine="0"/>
              <w:jc w:val="center"/>
              <w:rPr>
                <w:sz w:val="20"/>
                <w:szCs w:val="20"/>
              </w:rPr>
            </w:pPr>
            <w:r w:rsidRPr="00082F79">
              <w:rPr>
                <w:sz w:val="20"/>
                <w:szCs w:val="20"/>
              </w:rPr>
              <w:t>75</w:t>
            </w:r>
          </w:p>
        </w:tc>
        <w:tc>
          <w:tcPr>
            <w:tcW w:w="1348" w:type="dxa"/>
            <w:vAlign w:val="center"/>
          </w:tcPr>
          <w:p w14:paraId="4A76308D" w14:textId="09973455" w:rsidR="008C1531" w:rsidRPr="00082F79" w:rsidRDefault="008C1531" w:rsidP="00C62C02">
            <w:pPr>
              <w:spacing w:line="276" w:lineRule="auto"/>
              <w:ind w:firstLine="0"/>
              <w:jc w:val="center"/>
              <w:rPr>
                <w:sz w:val="20"/>
                <w:szCs w:val="20"/>
              </w:rPr>
            </w:pPr>
            <w:r w:rsidRPr="00082F79">
              <w:rPr>
                <w:sz w:val="20"/>
                <w:szCs w:val="20"/>
              </w:rPr>
              <w:t>75</w:t>
            </w:r>
          </w:p>
        </w:tc>
        <w:tc>
          <w:tcPr>
            <w:tcW w:w="1348" w:type="dxa"/>
            <w:vAlign w:val="center"/>
          </w:tcPr>
          <w:p w14:paraId="3331758E" w14:textId="2E0E6480" w:rsidR="008C1531" w:rsidRPr="00082F79" w:rsidRDefault="008C1531" w:rsidP="00C62C02">
            <w:pPr>
              <w:spacing w:line="276" w:lineRule="auto"/>
              <w:ind w:firstLine="0"/>
              <w:jc w:val="center"/>
              <w:rPr>
                <w:sz w:val="20"/>
                <w:szCs w:val="20"/>
              </w:rPr>
            </w:pPr>
            <w:r w:rsidRPr="00082F79">
              <w:rPr>
                <w:sz w:val="20"/>
                <w:szCs w:val="20"/>
              </w:rPr>
              <w:t>60</w:t>
            </w:r>
          </w:p>
        </w:tc>
        <w:tc>
          <w:tcPr>
            <w:tcW w:w="1347" w:type="dxa"/>
            <w:vAlign w:val="center"/>
          </w:tcPr>
          <w:p w14:paraId="0B778462" w14:textId="1AB176EE" w:rsidR="008C1531" w:rsidRPr="00082F79" w:rsidRDefault="008C1531" w:rsidP="00C62C02">
            <w:pPr>
              <w:spacing w:line="276" w:lineRule="auto"/>
              <w:ind w:firstLine="0"/>
              <w:jc w:val="center"/>
              <w:rPr>
                <w:sz w:val="20"/>
                <w:szCs w:val="20"/>
              </w:rPr>
            </w:pPr>
            <w:r w:rsidRPr="00082F79">
              <w:rPr>
                <w:sz w:val="20"/>
                <w:szCs w:val="20"/>
              </w:rPr>
              <w:t>50</w:t>
            </w:r>
          </w:p>
        </w:tc>
        <w:tc>
          <w:tcPr>
            <w:tcW w:w="1348" w:type="dxa"/>
            <w:vAlign w:val="center"/>
          </w:tcPr>
          <w:p w14:paraId="031E5522" w14:textId="3118D4DC" w:rsidR="008C1531" w:rsidRPr="00082F79" w:rsidRDefault="008C1531" w:rsidP="00C62C02">
            <w:pPr>
              <w:spacing w:line="276" w:lineRule="auto"/>
              <w:ind w:firstLine="0"/>
              <w:jc w:val="center"/>
              <w:rPr>
                <w:sz w:val="20"/>
                <w:szCs w:val="20"/>
              </w:rPr>
            </w:pPr>
            <w:r w:rsidRPr="00082F79">
              <w:rPr>
                <w:sz w:val="20"/>
                <w:szCs w:val="20"/>
              </w:rPr>
              <w:t>99</w:t>
            </w:r>
          </w:p>
        </w:tc>
        <w:tc>
          <w:tcPr>
            <w:tcW w:w="1348" w:type="dxa"/>
            <w:vAlign w:val="center"/>
          </w:tcPr>
          <w:p w14:paraId="3DB4AF4D" w14:textId="4096D97A" w:rsidR="008C1531" w:rsidRPr="00082F79" w:rsidRDefault="008C1531" w:rsidP="00C62C02">
            <w:pPr>
              <w:spacing w:line="276" w:lineRule="auto"/>
              <w:ind w:firstLine="0"/>
              <w:jc w:val="center"/>
              <w:rPr>
                <w:sz w:val="20"/>
                <w:szCs w:val="20"/>
              </w:rPr>
            </w:pPr>
            <w:r w:rsidRPr="00082F79">
              <w:rPr>
                <w:sz w:val="20"/>
                <w:szCs w:val="20"/>
              </w:rPr>
              <w:t>Tepat</w:t>
            </w:r>
          </w:p>
        </w:tc>
      </w:tr>
      <w:tr w:rsidR="008C1531" w:rsidRPr="00082F79" w14:paraId="05FC863D" w14:textId="77777777" w:rsidTr="007F0125">
        <w:trPr>
          <w:trHeight w:val="296"/>
          <w:jc w:val="center"/>
        </w:trPr>
        <w:tc>
          <w:tcPr>
            <w:tcW w:w="705" w:type="dxa"/>
            <w:vAlign w:val="center"/>
          </w:tcPr>
          <w:p w14:paraId="409CD1DD" w14:textId="43B69106" w:rsidR="008C1531" w:rsidRPr="00082F79" w:rsidRDefault="008C1531" w:rsidP="00C62C02">
            <w:pPr>
              <w:spacing w:line="276" w:lineRule="auto"/>
              <w:ind w:firstLine="0"/>
              <w:jc w:val="center"/>
              <w:rPr>
                <w:sz w:val="20"/>
                <w:szCs w:val="20"/>
              </w:rPr>
            </w:pPr>
            <w:r w:rsidRPr="00082F79">
              <w:rPr>
                <w:sz w:val="20"/>
                <w:szCs w:val="20"/>
              </w:rPr>
              <w:t>7</w:t>
            </w:r>
          </w:p>
        </w:tc>
        <w:tc>
          <w:tcPr>
            <w:tcW w:w="1347" w:type="dxa"/>
            <w:vAlign w:val="center"/>
          </w:tcPr>
          <w:p w14:paraId="5B2BD490" w14:textId="1E38B03D" w:rsidR="008C1531" w:rsidRPr="00082F79" w:rsidRDefault="008C1531" w:rsidP="00C62C02">
            <w:pPr>
              <w:spacing w:line="276" w:lineRule="auto"/>
              <w:ind w:firstLine="0"/>
              <w:jc w:val="center"/>
              <w:rPr>
                <w:sz w:val="20"/>
                <w:szCs w:val="20"/>
              </w:rPr>
            </w:pPr>
            <w:r w:rsidRPr="00082F79">
              <w:rPr>
                <w:sz w:val="20"/>
                <w:szCs w:val="20"/>
              </w:rPr>
              <w:t>94</w:t>
            </w:r>
          </w:p>
        </w:tc>
        <w:tc>
          <w:tcPr>
            <w:tcW w:w="1348" w:type="dxa"/>
            <w:vAlign w:val="center"/>
          </w:tcPr>
          <w:p w14:paraId="3B868AE1" w14:textId="157BDDDD" w:rsidR="008C1531" w:rsidRPr="00082F79" w:rsidRDefault="008C1531" w:rsidP="00C62C02">
            <w:pPr>
              <w:spacing w:line="276" w:lineRule="auto"/>
              <w:ind w:firstLine="0"/>
              <w:jc w:val="center"/>
              <w:rPr>
                <w:sz w:val="20"/>
                <w:szCs w:val="20"/>
              </w:rPr>
            </w:pPr>
            <w:r w:rsidRPr="00082F79">
              <w:rPr>
                <w:sz w:val="20"/>
                <w:szCs w:val="20"/>
              </w:rPr>
              <w:t>69</w:t>
            </w:r>
          </w:p>
        </w:tc>
        <w:tc>
          <w:tcPr>
            <w:tcW w:w="1348" w:type="dxa"/>
            <w:vAlign w:val="center"/>
          </w:tcPr>
          <w:p w14:paraId="338AA92A" w14:textId="7B3E7C82" w:rsidR="008C1531" w:rsidRPr="00082F79" w:rsidRDefault="008C1531" w:rsidP="00C62C02">
            <w:pPr>
              <w:spacing w:line="276" w:lineRule="auto"/>
              <w:ind w:firstLine="0"/>
              <w:jc w:val="center"/>
              <w:rPr>
                <w:sz w:val="20"/>
                <w:szCs w:val="20"/>
              </w:rPr>
            </w:pPr>
            <w:r w:rsidRPr="00082F79">
              <w:rPr>
                <w:sz w:val="20"/>
                <w:szCs w:val="20"/>
              </w:rPr>
              <w:t>71</w:t>
            </w:r>
          </w:p>
        </w:tc>
        <w:tc>
          <w:tcPr>
            <w:tcW w:w="1347" w:type="dxa"/>
            <w:vAlign w:val="center"/>
          </w:tcPr>
          <w:p w14:paraId="69887869" w14:textId="31B6197C" w:rsidR="008C1531" w:rsidRPr="00082F79" w:rsidRDefault="008C1531" w:rsidP="00C62C02">
            <w:pPr>
              <w:spacing w:line="276" w:lineRule="auto"/>
              <w:ind w:firstLine="0"/>
              <w:jc w:val="center"/>
              <w:rPr>
                <w:sz w:val="20"/>
                <w:szCs w:val="20"/>
              </w:rPr>
            </w:pPr>
            <w:r w:rsidRPr="00082F79">
              <w:rPr>
                <w:sz w:val="20"/>
                <w:szCs w:val="20"/>
              </w:rPr>
              <w:t>40</w:t>
            </w:r>
          </w:p>
        </w:tc>
        <w:tc>
          <w:tcPr>
            <w:tcW w:w="1348" w:type="dxa"/>
            <w:vAlign w:val="center"/>
          </w:tcPr>
          <w:p w14:paraId="33805147" w14:textId="3E4B596C" w:rsidR="008C1531" w:rsidRPr="00082F79" w:rsidRDefault="008C1531" w:rsidP="00C62C02">
            <w:pPr>
              <w:spacing w:line="276" w:lineRule="auto"/>
              <w:ind w:firstLine="0"/>
              <w:jc w:val="center"/>
              <w:rPr>
                <w:sz w:val="20"/>
                <w:szCs w:val="20"/>
              </w:rPr>
            </w:pPr>
            <w:r w:rsidRPr="00082F79">
              <w:rPr>
                <w:sz w:val="20"/>
                <w:szCs w:val="20"/>
              </w:rPr>
              <w:t>78</w:t>
            </w:r>
          </w:p>
        </w:tc>
        <w:tc>
          <w:tcPr>
            <w:tcW w:w="1348" w:type="dxa"/>
            <w:vAlign w:val="center"/>
          </w:tcPr>
          <w:p w14:paraId="5CBAD14E" w14:textId="4036AEA2" w:rsidR="008C1531" w:rsidRPr="00082F79" w:rsidRDefault="008C1531" w:rsidP="00C62C02">
            <w:pPr>
              <w:spacing w:line="276" w:lineRule="auto"/>
              <w:ind w:firstLine="0"/>
              <w:jc w:val="center"/>
              <w:rPr>
                <w:sz w:val="20"/>
                <w:szCs w:val="20"/>
              </w:rPr>
            </w:pPr>
            <w:r w:rsidRPr="00082F79">
              <w:rPr>
                <w:sz w:val="20"/>
                <w:szCs w:val="20"/>
              </w:rPr>
              <w:t>Tepat</w:t>
            </w:r>
          </w:p>
        </w:tc>
      </w:tr>
      <w:tr w:rsidR="008C1531" w:rsidRPr="00082F79" w14:paraId="45332229" w14:textId="77777777" w:rsidTr="007F0125">
        <w:trPr>
          <w:trHeight w:val="297"/>
          <w:jc w:val="center"/>
        </w:trPr>
        <w:tc>
          <w:tcPr>
            <w:tcW w:w="705" w:type="dxa"/>
            <w:vAlign w:val="center"/>
          </w:tcPr>
          <w:p w14:paraId="50CAE7B1" w14:textId="55B24FAB" w:rsidR="008C1531" w:rsidRPr="00082F79" w:rsidRDefault="008C1531" w:rsidP="00C62C02">
            <w:pPr>
              <w:spacing w:line="276" w:lineRule="auto"/>
              <w:ind w:firstLine="0"/>
              <w:jc w:val="center"/>
              <w:rPr>
                <w:sz w:val="20"/>
                <w:szCs w:val="20"/>
              </w:rPr>
            </w:pPr>
            <w:r w:rsidRPr="00082F79">
              <w:rPr>
                <w:sz w:val="20"/>
                <w:szCs w:val="20"/>
              </w:rPr>
              <w:t>8</w:t>
            </w:r>
          </w:p>
        </w:tc>
        <w:tc>
          <w:tcPr>
            <w:tcW w:w="1347" w:type="dxa"/>
            <w:vAlign w:val="center"/>
          </w:tcPr>
          <w:p w14:paraId="13274CCB" w14:textId="0B5AF7B7" w:rsidR="008C1531" w:rsidRPr="00082F79" w:rsidRDefault="008C1531" w:rsidP="00C62C02">
            <w:pPr>
              <w:spacing w:line="276" w:lineRule="auto"/>
              <w:ind w:firstLine="0"/>
              <w:jc w:val="center"/>
              <w:rPr>
                <w:sz w:val="20"/>
                <w:szCs w:val="20"/>
              </w:rPr>
            </w:pPr>
            <w:r w:rsidRPr="00082F79">
              <w:rPr>
                <w:sz w:val="20"/>
                <w:szCs w:val="20"/>
              </w:rPr>
              <w:t>71</w:t>
            </w:r>
          </w:p>
        </w:tc>
        <w:tc>
          <w:tcPr>
            <w:tcW w:w="1348" w:type="dxa"/>
            <w:vAlign w:val="center"/>
          </w:tcPr>
          <w:p w14:paraId="65B9B2E7" w14:textId="4C1C9889" w:rsidR="008C1531" w:rsidRPr="00082F79" w:rsidRDefault="008C1531" w:rsidP="00C62C02">
            <w:pPr>
              <w:spacing w:line="276" w:lineRule="auto"/>
              <w:ind w:firstLine="0"/>
              <w:jc w:val="center"/>
              <w:rPr>
                <w:sz w:val="20"/>
                <w:szCs w:val="20"/>
              </w:rPr>
            </w:pPr>
            <w:r w:rsidRPr="00082F79">
              <w:rPr>
                <w:sz w:val="20"/>
                <w:szCs w:val="20"/>
              </w:rPr>
              <w:t>70</w:t>
            </w:r>
          </w:p>
        </w:tc>
        <w:tc>
          <w:tcPr>
            <w:tcW w:w="1348" w:type="dxa"/>
            <w:vAlign w:val="center"/>
          </w:tcPr>
          <w:p w14:paraId="201139BC" w14:textId="2F339FEB" w:rsidR="008C1531" w:rsidRPr="00082F79" w:rsidRDefault="008C1531" w:rsidP="00C62C02">
            <w:pPr>
              <w:spacing w:line="276" w:lineRule="auto"/>
              <w:ind w:firstLine="0"/>
              <w:jc w:val="center"/>
              <w:rPr>
                <w:sz w:val="20"/>
                <w:szCs w:val="20"/>
              </w:rPr>
            </w:pPr>
            <w:r w:rsidRPr="00082F79">
              <w:rPr>
                <w:sz w:val="20"/>
                <w:szCs w:val="20"/>
              </w:rPr>
              <w:t>94</w:t>
            </w:r>
          </w:p>
        </w:tc>
        <w:tc>
          <w:tcPr>
            <w:tcW w:w="1347" w:type="dxa"/>
            <w:vAlign w:val="center"/>
          </w:tcPr>
          <w:p w14:paraId="4FE0B7C3" w14:textId="6786A2C2" w:rsidR="008C1531" w:rsidRPr="00082F79" w:rsidRDefault="008C1531" w:rsidP="00C62C02">
            <w:pPr>
              <w:spacing w:line="276" w:lineRule="auto"/>
              <w:ind w:firstLine="0"/>
              <w:jc w:val="center"/>
              <w:rPr>
                <w:sz w:val="20"/>
                <w:szCs w:val="20"/>
              </w:rPr>
            </w:pPr>
            <w:r w:rsidRPr="00082F79">
              <w:rPr>
                <w:sz w:val="20"/>
                <w:szCs w:val="20"/>
              </w:rPr>
              <w:t>99</w:t>
            </w:r>
          </w:p>
        </w:tc>
        <w:tc>
          <w:tcPr>
            <w:tcW w:w="1348" w:type="dxa"/>
            <w:vAlign w:val="center"/>
          </w:tcPr>
          <w:p w14:paraId="7AF6A534" w14:textId="3F6E5A4E" w:rsidR="008C1531" w:rsidRPr="00082F79" w:rsidRDefault="008C1531" w:rsidP="00C62C02">
            <w:pPr>
              <w:spacing w:line="276" w:lineRule="auto"/>
              <w:ind w:firstLine="0"/>
              <w:jc w:val="center"/>
              <w:rPr>
                <w:sz w:val="20"/>
                <w:szCs w:val="20"/>
              </w:rPr>
            </w:pPr>
            <w:r w:rsidRPr="00082F79">
              <w:rPr>
                <w:sz w:val="20"/>
                <w:szCs w:val="20"/>
              </w:rPr>
              <w:t>96</w:t>
            </w:r>
          </w:p>
        </w:tc>
        <w:tc>
          <w:tcPr>
            <w:tcW w:w="1348" w:type="dxa"/>
            <w:vAlign w:val="center"/>
          </w:tcPr>
          <w:p w14:paraId="632CB546" w14:textId="7636FAF0" w:rsidR="008C1531" w:rsidRPr="00082F79" w:rsidRDefault="008C1531" w:rsidP="00C62C02">
            <w:pPr>
              <w:spacing w:line="276" w:lineRule="auto"/>
              <w:ind w:firstLine="0"/>
              <w:jc w:val="center"/>
              <w:rPr>
                <w:sz w:val="20"/>
                <w:szCs w:val="20"/>
              </w:rPr>
            </w:pPr>
            <w:r w:rsidRPr="00082F79">
              <w:rPr>
                <w:sz w:val="20"/>
                <w:szCs w:val="20"/>
              </w:rPr>
              <w:t>Tepat</w:t>
            </w:r>
          </w:p>
        </w:tc>
      </w:tr>
      <w:tr w:rsidR="008C1531" w:rsidRPr="00082F79" w14:paraId="0D6CD486" w14:textId="77777777" w:rsidTr="007F0125">
        <w:trPr>
          <w:trHeight w:val="296"/>
          <w:jc w:val="center"/>
        </w:trPr>
        <w:tc>
          <w:tcPr>
            <w:tcW w:w="705" w:type="dxa"/>
            <w:vAlign w:val="center"/>
          </w:tcPr>
          <w:p w14:paraId="025B9D11" w14:textId="2321C68A" w:rsidR="008C1531" w:rsidRPr="00082F79" w:rsidRDefault="008C1531" w:rsidP="00C62C02">
            <w:pPr>
              <w:spacing w:line="276" w:lineRule="auto"/>
              <w:ind w:firstLine="0"/>
              <w:jc w:val="center"/>
              <w:rPr>
                <w:sz w:val="20"/>
                <w:szCs w:val="20"/>
              </w:rPr>
            </w:pPr>
            <w:r w:rsidRPr="00082F79">
              <w:rPr>
                <w:sz w:val="20"/>
                <w:szCs w:val="20"/>
              </w:rPr>
              <w:t>9</w:t>
            </w:r>
          </w:p>
        </w:tc>
        <w:tc>
          <w:tcPr>
            <w:tcW w:w="1347" w:type="dxa"/>
            <w:vAlign w:val="center"/>
          </w:tcPr>
          <w:p w14:paraId="0FA54788" w14:textId="2A4E5A7B" w:rsidR="008C1531" w:rsidRPr="00082F79" w:rsidRDefault="008C1531" w:rsidP="00C62C02">
            <w:pPr>
              <w:spacing w:line="276" w:lineRule="auto"/>
              <w:ind w:firstLine="0"/>
              <w:jc w:val="center"/>
              <w:rPr>
                <w:sz w:val="20"/>
                <w:szCs w:val="20"/>
              </w:rPr>
            </w:pPr>
            <w:r w:rsidRPr="00082F79">
              <w:rPr>
                <w:sz w:val="20"/>
                <w:szCs w:val="20"/>
              </w:rPr>
              <w:t>85</w:t>
            </w:r>
          </w:p>
        </w:tc>
        <w:tc>
          <w:tcPr>
            <w:tcW w:w="1348" w:type="dxa"/>
            <w:vAlign w:val="center"/>
          </w:tcPr>
          <w:p w14:paraId="52B5E248" w14:textId="4FF0FAAE" w:rsidR="008C1531" w:rsidRPr="00082F79" w:rsidRDefault="008C1531" w:rsidP="00C62C02">
            <w:pPr>
              <w:spacing w:line="276" w:lineRule="auto"/>
              <w:ind w:firstLine="0"/>
              <w:jc w:val="center"/>
              <w:rPr>
                <w:sz w:val="20"/>
                <w:szCs w:val="20"/>
              </w:rPr>
            </w:pPr>
            <w:r w:rsidRPr="00082F79">
              <w:rPr>
                <w:sz w:val="20"/>
                <w:szCs w:val="20"/>
              </w:rPr>
              <w:t>50</w:t>
            </w:r>
          </w:p>
        </w:tc>
        <w:tc>
          <w:tcPr>
            <w:tcW w:w="1348" w:type="dxa"/>
            <w:vAlign w:val="center"/>
          </w:tcPr>
          <w:p w14:paraId="26B6C5A4" w14:textId="71B42C91" w:rsidR="008C1531" w:rsidRPr="00082F79" w:rsidRDefault="008C1531" w:rsidP="00C62C02">
            <w:pPr>
              <w:spacing w:line="276" w:lineRule="auto"/>
              <w:ind w:firstLine="0"/>
              <w:jc w:val="center"/>
              <w:rPr>
                <w:sz w:val="20"/>
                <w:szCs w:val="20"/>
              </w:rPr>
            </w:pPr>
            <w:r w:rsidRPr="00082F79">
              <w:rPr>
                <w:sz w:val="20"/>
                <w:szCs w:val="20"/>
              </w:rPr>
              <w:t>50</w:t>
            </w:r>
          </w:p>
        </w:tc>
        <w:tc>
          <w:tcPr>
            <w:tcW w:w="1347" w:type="dxa"/>
            <w:vAlign w:val="center"/>
          </w:tcPr>
          <w:p w14:paraId="4CC8E41E" w14:textId="3944568F" w:rsidR="008C1531" w:rsidRPr="00082F79" w:rsidRDefault="008C1531" w:rsidP="00C62C02">
            <w:pPr>
              <w:spacing w:line="276" w:lineRule="auto"/>
              <w:ind w:firstLine="0"/>
              <w:jc w:val="center"/>
              <w:rPr>
                <w:sz w:val="20"/>
                <w:szCs w:val="20"/>
              </w:rPr>
            </w:pPr>
            <w:r w:rsidRPr="00082F79">
              <w:rPr>
                <w:sz w:val="20"/>
                <w:szCs w:val="20"/>
              </w:rPr>
              <w:t>79</w:t>
            </w:r>
          </w:p>
        </w:tc>
        <w:tc>
          <w:tcPr>
            <w:tcW w:w="1348" w:type="dxa"/>
            <w:vAlign w:val="center"/>
          </w:tcPr>
          <w:p w14:paraId="51E42DEF" w14:textId="22DDF615" w:rsidR="008C1531" w:rsidRPr="00082F79" w:rsidRDefault="008C1531" w:rsidP="00C62C02">
            <w:pPr>
              <w:spacing w:line="276" w:lineRule="auto"/>
              <w:ind w:firstLine="0"/>
              <w:jc w:val="center"/>
              <w:rPr>
                <w:sz w:val="20"/>
                <w:szCs w:val="20"/>
              </w:rPr>
            </w:pPr>
            <w:r w:rsidRPr="00082F79">
              <w:rPr>
                <w:sz w:val="20"/>
                <w:szCs w:val="20"/>
              </w:rPr>
              <w:t>77</w:t>
            </w:r>
          </w:p>
        </w:tc>
        <w:tc>
          <w:tcPr>
            <w:tcW w:w="1348" w:type="dxa"/>
            <w:vAlign w:val="center"/>
          </w:tcPr>
          <w:p w14:paraId="39C31E43" w14:textId="57079B16" w:rsidR="008C1531" w:rsidRPr="00082F79" w:rsidRDefault="008C1531" w:rsidP="00C62C02">
            <w:pPr>
              <w:spacing w:line="276" w:lineRule="auto"/>
              <w:ind w:firstLine="0"/>
              <w:jc w:val="center"/>
              <w:rPr>
                <w:sz w:val="20"/>
                <w:szCs w:val="20"/>
              </w:rPr>
            </w:pPr>
            <w:r w:rsidRPr="00082F79">
              <w:rPr>
                <w:sz w:val="20"/>
                <w:szCs w:val="20"/>
              </w:rPr>
              <w:t>Terlambat</w:t>
            </w:r>
          </w:p>
        </w:tc>
      </w:tr>
      <w:tr w:rsidR="008C1531" w:rsidRPr="00082F79" w14:paraId="1375A860" w14:textId="77777777" w:rsidTr="007F0125">
        <w:trPr>
          <w:trHeight w:val="297"/>
          <w:jc w:val="center"/>
        </w:trPr>
        <w:tc>
          <w:tcPr>
            <w:tcW w:w="705" w:type="dxa"/>
            <w:vAlign w:val="center"/>
          </w:tcPr>
          <w:p w14:paraId="27055DE0" w14:textId="76F444F9" w:rsidR="008C1531" w:rsidRPr="00082F79" w:rsidRDefault="008C1531" w:rsidP="00C62C02">
            <w:pPr>
              <w:spacing w:line="276" w:lineRule="auto"/>
              <w:ind w:firstLine="0"/>
              <w:jc w:val="center"/>
              <w:rPr>
                <w:sz w:val="20"/>
                <w:szCs w:val="20"/>
              </w:rPr>
            </w:pPr>
            <w:r w:rsidRPr="00082F79">
              <w:rPr>
                <w:sz w:val="20"/>
                <w:szCs w:val="20"/>
              </w:rPr>
              <w:t>10</w:t>
            </w:r>
          </w:p>
        </w:tc>
        <w:tc>
          <w:tcPr>
            <w:tcW w:w="1347" w:type="dxa"/>
            <w:vAlign w:val="center"/>
          </w:tcPr>
          <w:p w14:paraId="13EF2023" w14:textId="6D786B7C" w:rsidR="008C1531" w:rsidRPr="00082F79" w:rsidRDefault="008C1531" w:rsidP="00C62C02">
            <w:pPr>
              <w:spacing w:line="276" w:lineRule="auto"/>
              <w:ind w:firstLine="0"/>
              <w:jc w:val="center"/>
              <w:rPr>
                <w:sz w:val="20"/>
                <w:szCs w:val="20"/>
              </w:rPr>
            </w:pPr>
            <w:r w:rsidRPr="00082F79">
              <w:rPr>
                <w:sz w:val="20"/>
                <w:szCs w:val="20"/>
              </w:rPr>
              <w:t>79</w:t>
            </w:r>
          </w:p>
        </w:tc>
        <w:tc>
          <w:tcPr>
            <w:tcW w:w="1348" w:type="dxa"/>
            <w:vAlign w:val="center"/>
          </w:tcPr>
          <w:p w14:paraId="57B0964F" w14:textId="538C4057" w:rsidR="008C1531" w:rsidRPr="00082F79" w:rsidRDefault="008C1531" w:rsidP="00C62C02">
            <w:pPr>
              <w:spacing w:line="276" w:lineRule="auto"/>
              <w:ind w:firstLine="0"/>
              <w:jc w:val="center"/>
              <w:rPr>
                <w:sz w:val="20"/>
                <w:szCs w:val="20"/>
              </w:rPr>
            </w:pPr>
            <w:r w:rsidRPr="00082F79">
              <w:rPr>
                <w:sz w:val="20"/>
                <w:szCs w:val="20"/>
              </w:rPr>
              <w:t>99</w:t>
            </w:r>
          </w:p>
        </w:tc>
        <w:tc>
          <w:tcPr>
            <w:tcW w:w="1348" w:type="dxa"/>
            <w:vAlign w:val="center"/>
          </w:tcPr>
          <w:p w14:paraId="2C834C5C" w14:textId="31A3A66C" w:rsidR="008C1531" w:rsidRPr="00082F79" w:rsidRDefault="008C1531" w:rsidP="00C62C02">
            <w:pPr>
              <w:spacing w:line="276" w:lineRule="auto"/>
              <w:ind w:firstLine="0"/>
              <w:jc w:val="center"/>
              <w:rPr>
                <w:sz w:val="20"/>
                <w:szCs w:val="20"/>
              </w:rPr>
            </w:pPr>
            <w:r w:rsidRPr="00082F79">
              <w:rPr>
                <w:sz w:val="20"/>
                <w:szCs w:val="20"/>
              </w:rPr>
              <w:t>66</w:t>
            </w:r>
          </w:p>
        </w:tc>
        <w:tc>
          <w:tcPr>
            <w:tcW w:w="1347" w:type="dxa"/>
            <w:vAlign w:val="center"/>
          </w:tcPr>
          <w:p w14:paraId="44154255" w14:textId="652351EE" w:rsidR="008C1531" w:rsidRPr="00082F79" w:rsidRDefault="008C1531" w:rsidP="00C62C02">
            <w:pPr>
              <w:spacing w:line="276" w:lineRule="auto"/>
              <w:ind w:firstLine="0"/>
              <w:jc w:val="center"/>
              <w:rPr>
                <w:sz w:val="20"/>
                <w:szCs w:val="20"/>
              </w:rPr>
            </w:pPr>
            <w:r w:rsidRPr="00082F79">
              <w:rPr>
                <w:sz w:val="20"/>
                <w:szCs w:val="20"/>
              </w:rPr>
              <w:t>69</w:t>
            </w:r>
          </w:p>
        </w:tc>
        <w:tc>
          <w:tcPr>
            <w:tcW w:w="1348" w:type="dxa"/>
            <w:vAlign w:val="center"/>
          </w:tcPr>
          <w:p w14:paraId="7E9E99B5" w14:textId="1EA6314C" w:rsidR="008C1531" w:rsidRPr="00082F79" w:rsidRDefault="008C1531" w:rsidP="00C62C02">
            <w:pPr>
              <w:spacing w:line="276" w:lineRule="auto"/>
              <w:ind w:firstLine="0"/>
              <w:jc w:val="center"/>
              <w:rPr>
                <w:sz w:val="20"/>
                <w:szCs w:val="20"/>
              </w:rPr>
            </w:pPr>
            <w:r w:rsidRPr="00082F79">
              <w:rPr>
                <w:sz w:val="20"/>
                <w:szCs w:val="20"/>
              </w:rPr>
              <w:t>75</w:t>
            </w:r>
          </w:p>
        </w:tc>
        <w:tc>
          <w:tcPr>
            <w:tcW w:w="1348" w:type="dxa"/>
            <w:vAlign w:val="center"/>
          </w:tcPr>
          <w:p w14:paraId="257BA500" w14:textId="76278319" w:rsidR="008C1531" w:rsidRPr="00082F79" w:rsidRDefault="008C1531" w:rsidP="00C62C02">
            <w:pPr>
              <w:spacing w:line="276" w:lineRule="auto"/>
              <w:ind w:firstLine="0"/>
              <w:jc w:val="center"/>
              <w:rPr>
                <w:sz w:val="20"/>
                <w:szCs w:val="20"/>
              </w:rPr>
            </w:pPr>
            <w:r w:rsidRPr="00082F79">
              <w:rPr>
                <w:sz w:val="20"/>
                <w:szCs w:val="20"/>
              </w:rPr>
              <w:t>Tepat</w:t>
            </w:r>
          </w:p>
        </w:tc>
      </w:tr>
    </w:tbl>
    <w:p w14:paraId="22602A9D" w14:textId="01F007B8" w:rsidR="0098596E" w:rsidRDefault="0098596E" w:rsidP="00D14DD9">
      <w:pPr>
        <w:ind w:firstLine="0"/>
      </w:pPr>
    </w:p>
    <w:p w14:paraId="7064D883" w14:textId="103DDE43" w:rsidR="0098596E" w:rsidRDefault="0098596E" w:rsidP="00D14DD9">
      <w:pPr>
        <w:ind w:firstLine="0"/>
      </w:pPr>
      <w:r>
        <w:tab/>
        <w:t xml:space="preserve">Akan dicari untuk ketepatan waktu kelulusan mahasiswa dimana sebagai data uji, dengan menetapkan nilai </w:t>
      </w:r>
      <w:r>
        <w:rPr>
          <w:i/>
        </w:rPr>
        <w:t>k</w:t>
      </w:r>
      <w:r>
        <w:t xml:space="preserve"> = 5. Data uji yang dimasukkan</w:t>
      </w:r>
      <w:r w:rsidR="006A2475">
        <w:t xml:space="preserve"> dapat dilihat pada tabel 2.4-2:</w:t>
      </w:r>
    </w:p>
    <w:p w14:paraId="30846624" w14:textId="77777777" w:rsidR="003C1600" w:rsidRDefault="003C1600" w:rsidP="00D14DD9">
      <w:pPr>
        <w:ind w:firstLine="0"/>
      </w:pPr>
    </w:p>
    <w:p w14:paraId="721B37CF" w14:textId="0E965B39" w:rsidR="007D228A" w:rsidRPr="007D228A" w:rsidRDefault="007D228A" w:rsidP="007D228A">
      <w:pPr>
        <w:pStyle w:val="Caption"/>
        <w:rPr>
          <w:b w:val="0"/>
        </w:rPr>
      </w:pPr>
      <w:bookmarkStart w:id="42" w:name="_Toc516132483"/>
      <w:r>
        <w:t xml:space="preserve">Tabel </w:t>
      </w:r>
      <w:r w:rsidR="00701DB0">
        <w:rPr>
          <w:noProof/>
        </w:rPr>
        <w:fldChar w:fldCharType="begin"/>
      </w:r>
      <w:r w:rsidR="00701DB0">
        <w:rPr>
          <w:noProof/>
        </w:rPr>
        <w:instrText xml:space="preserve"> STYLEREF 2 \s </w:instrText>
      </w:r>
      <w:r w:rsidR="00701DB0">
        <w:rPr>
          <w:noProof/>
        </w:rPr>
        <w:fldChar w:fldCharType="separate"/>
      </w:r>
      <w:r w:rsidR="00444F3A">
        <w:rPr>
          <w:noProof/>
          <w:cs/>
        </w:rPr>
        <w:t>‎</w:t>
      </w:r>
      <w:r w:rsidR="00444F3A">
        <w:rPr>
          <w:noProof/>
        </w:rPr>
        <w:t>2.4</w:t>
      </w:r>
      <w:r w:rsidR="00701DB0">
        <w:rPr>
          <w:noProof/>
        </w:rPr>
        <w:fldChar w:fldCharType="end"/>
      </w:r>
      <w:r w:rsidR="001101B6">
        <w:noBreakHyphen/>
      </w:r>
      <w:r w:rsidR="00701DB0">
        <w:rPr>
          <w:noProof/>
        </w:rPr>
        <w:fldChar w:fldCharType="begin"/>
      </w:r>
      <w:r w:rsidR="00701DB0">
        <w:rPr>
          <w:noProof/>
        </w:rPr>
        <w:instrText xml:space="preserve"> SEQ Table \* ARABIC \s 2 </w:instrText>
      </w:r>
      <w:r w:rsidR="00701DB0">
        <w:rPr>
          <w:noProof/>
        </w:rPr>
        <w:fldChar w:fldCharType="separate"/>
      </w:r>
      <w:r w:rsidR="00444F3A">
        <w:rPr>
          <w:noProof/>
        </w:rPr>
        <w:t>2</w:t>
      </w:r>
      <w:r w:rsidR="00701DB0">
        <w:rPr>
          <w:noProof/>
        </w:rPr>
        <w:fldChar w:fldCharType="end"/>
      </w:r>
      <w:r>
        <w:t xml:space="preserve"> </w:t>
      </w:r>
      <w:r>
        <w:rPr>
          <w:b w:val="0"/>
        </w:rPr>
        <w:t>Data Uji Kasus Algoritma kNN</w:t>
      </w:r>
      <w:bookmarkEnd w:id="42"/>
    </w:p>
    <w:tbl>
      <w:tblPr>
        <w:tblStyle w:val="TableGrid"/>
        <w:tblW w:w="0" w:type="auto"/>
        <w:jc w:val="center"/>
        <w:tblLook w:val="04A0" w:firstRow="1" w:lastRow="0" w:firstColumn="1" w:lastColumn="0" w:noHBand="0" w:noVBand="1"/>
      </w:tblPr>
      <w:tblGrid>
        <w:gridCol w:w="704"/>
        <w:gridCol w:w="1345"/>
        <w:gridCol w:w="1346"/>
        <w:gridCol w:w="1346"/>
        <w:gridCol w:w="1345"/>
        <w:gridCol w:w="1346"/>
        <w:gridCol w:w="1346"/>
      </w:tblGrid>
      <w:tr w:rsidR="00FF49E2" w:rsidRPr="007F0125" w14:paraId="0DBE7F34" w14:textId="77777777" w:rsidTr="00E429F2">
        <w:trPr>
          <w:jc w:val="center"/>
        </w:trPr>
        <w:tc>
          <w:tcPr>
            <w:tcW w:w="704" w:type="dxa"/>
            <w:shd w:val="clear" w:color="auto" w:fill="DDD9C3" w:themeFill="background2" w:themeFillShade="E6"/>
            <w:vAlign w:val="center"/>
          </w:tcPr>
          <w:p w14:paraId="3D714E38" w14:textId="55FEEC46" w:rsidR="00FF49E2" w:rsidRPr="007F0125" w:rsidRDefault="00574914" w:rsidP="000B2714">
            <w:pPr>
              <w:spacing w:line="276" w:lineRule="auto"/>
              <w:ind w:firstLine="0"/>
              <w:jc w:val="center"/>
              <w:rPr>
                <w:b/>
                <w:sz w:val="20"/>
                <w:szCs w:val="20"/>
              </w:rPr>
            </w:pPr>
            <w:r w:rsidRPr="007F0125">
              <w:rPr>
                <w:b/>
                <w:sz w:val="20"/>
                <w:szCs w:val="20"/>
              </w:rPr>
              <w:t>Data</w:t>
            </w:r>
          </w:p>
        </w:tc>
        <w:tc>
          <w:tcPr>
            <w:tcW w:w="1345" w:type="dxa"/>
            <w:shd w:val="clear" w:color="auto" w:fill="DDD9C3" w:themeFill="background2" w:themeFillShade="E6"/>
            <w:vAlign w:val="center"/>
          </w:tcPr>
          <w:p w14:paraId="3ED29B27" w14:textId="77777777" w:rsidR="00FF49E2" w:rsidRPr="007F0125" w:rsidRDefault="00FF49E2" w:rsidP="000B2714">
            <w:pPr>
              <w:spacing w:line="276" w:lineRule="auto"/>
              <w:ind w:firstLine="0"/>
              <w:jc w:val="center"/>
              <w:rPr>
                <w:b/>
                <w:sz w:val="20"/>
                <w:szCs w:val="20"/>
              </w:rPr>
            </w:pPr>
            <w:r w:rsidRPr="007F0125">
              <w:rPr>
                <w:b/>
                <w:sz w:val="20"/>
                <w:szCs w:val="20"/>
              </w:rPr>
              <w:t>Matkul A</w:t>
            </w:r>
          </w:p>
        </w:tc>
        <w:tc>
          <w:tcPr>
            <w:tcW w:w="1346" w:type="dxa"/>
            <w:shd w:val="clear" w:color="auto" w:fill="DDD9C3" w:themeFill="background2" w:themeFillShade="E6"/>
            <w:vAlign w:val="center"/>
          </w:tcPr>
          <w:p w14:paraId="3096F4B8" w14:textId="77777777" w:rsidR="00FF49E2" w:rsidRPr="007F0125" w:rsidRDefault="00FF49E2" w:rsidP="000B2714">
            <w:pPr>
              <w:spacing w:line="276" w:lineRule="auto"/>
              <w:ind w:firstLine="0"/>
              <w:jc w:val="center"/>
              <w:rPr>
                <w:b/>
                <w:sz w:val="20"/>
                <w:szCs w:val="20"/>
              </w:rPr>
            </w:pPr>
            <w:r w:rsidRPr="007F0125">
              <w:rPr>
                <w:b/>
                <w:sz w:val="20"/>
                <w:szCs w:val="20"/>
              </w:rPr>
              <w:t>Matkul B</w:t>
            </w:r>
          </w:p>
        </w:tc>
        <w:tc>
          <w:tcPr>
            <w:tcW w:w="1346" w:type="dxa"/>
            <w:shd w:val="clear" w:color="auto" w:fill="DDD9C3" w:themeFill="background2" w:themeFillShade="E6"/>
            <w:vAlign w:val="center"/>
          </w:tcPr>
          <w:p w14:paraId="2A37109C" w14:textId="77777777" w:rsidR="00FF49E2" w:rsidRPr="007F0125" w:rsidRDefault="00FF49E2" w:rsidP="000B2714">
            <w:pPr>
              <w:spacing w:line="276" w:lineRule="auto"/>
              <w:ind w:firstLine="0"/>
              <w:jc w:val="center"/>
              <w:rPr>
                <w:b/>
                <w:sz w:val="20"/>
                <w:szCs w:val="20"/>
              </w:rPr>
            </w:pPr>
            <w:r w:rsidRPr="007F0125">
              <w:rPr>
                <w:b/>
                <w:sz w:val="20"/>
                <w:szCs w:val="20"/>
              </w:rPr>
              <w:t>Matkul C</w:t>
            </w:r>
          </w:p>
        </w:tc>
        <w:tc>
          <w:tcPr>
            <w:tcW w:w="1345" w:type="dxa"/>
            <w:shd w:val="clear" w:color="auto" w:fill="DDD9C3" w:themeFill="background2" w:themeFillShade="E6"/>
            <w:vAlign w:val="center"/>
          </w:tcPr>
          <w:p w14:paraId="1D84FB61" w14:textId="77777777" w:rsidR="00FF49E2" w:rsidRPr="007F0125" w:rsidRDefault="00FF49E2" w:rsidP="000B2714">
            <w:pPr>
              <w:spacing w:line="276" w:lineRule="auto"/>
              <w:ind w:firstLine="0"/>
              <w:jc w:val="center"/>
              <w:rPr>
                <w:b/>
                <w:sz w:val="20"/>
                <w:szCs w:val="20"/>
              </w:rPr>
            </w:pPr>
            <w:r w:rsidRPr="007F0125">
              <w:rPr>
                <w:b/>
                <w:sz w:val="20"/>
                <w:szCs w:val="20"/>
              </w:rPr>
              <w:t>Matkul D</w:t>
            </w:r>
          </w:p>
        </w:tc>
        <w:tc>
          <w:tcPr>
            <w:tcW w:w="1346" w:type="dxa"/>
            <w:shd w:val="clear" w:color="auto" w:fill="DDD9C3" w:themeFill="background2" w:themeFillShade="E6"/>
            <w:vAlign w:val="center"/>
          </w:tcPr>
          <w:p w14:paraId="11AC6F63" w14:textId="77777777" w:rsidR="00FF49E2" w:rsidRPr="007F0125" w:rsidRDefault="00FF49E2" w:rsidP="000B2714">
            <w:pPr>
              <w:spacing w:line="276" w:lineRule="auto"/>
              <w:ind w:firstLine="0"/>
              <w:jc w:val="center"/>
              <w:rPr>
                <w:b/>
                <w:sz w:val="20"/>
                <w:szCs w:val="20"/>
              </w:rPr>
            </w:pPr>
            <w:r w:rsidRPr="007F0125">
              <w:rPr>
                <w:b/>
                <w:sz w:val="20"/>
                <w:szCs w:val="20"/>
              </w:rPr>
              <w:t>Matkul E</w:t>
            </w:r>
          </w:p>
        </w:tc>
        <w:tc>
          <w:tcPr>
            <w:tcW w:w="1346" w:type="dxa"/>
            <w:shd w:val="clear" w:color="auto" w:fill="DDD9C3" w:themeFill="background2" w:themeFillShade="E6"/>
            <w:vAlign w:val="center"/>
          </w:tcPr>
          <w:p w14:paraId="1F39F6D1" w14:textId="77777777" w:rsidR="00FF49E2" w:rsidRPr="007F0125" w:rsidRDefault="00FF49E2" w:rsidP="000B2714">
            <w:pPr>
              <w:spacing w:line="276" w:lineRule="auto"/>
              <w:ind w:firstLine="0"/>
              <w:jc w:val="center"/>
              <w:rPr>
                <w:b/>
                <w:sz w:val="20"/>
                <w:szCs w:val="20"/>
              </w:rPr>
            </w:pPr>
            <w:r w:rsidRPr="007F0125">
              <w:rPr>
                <w:b/>
                <w:sz w:val="20"/>
                <w:szCs w:val="20"/>
              </w:rPr>
              <w:t>Kelulusan</w:t>
            </w:r>
          </w:p>
        </w:tc>
      </w:tr>
      <w:tr w:rsidR="00FF49E2" w:rsidRPr="007F0125" w14:paraId="0D163733" w14:textId="77777777" w:rsidTr="003140D0">
        <w:trPr>
          <w:jc w:val="center"/>
        </w:trPr>
        <w:tc>
          <w:tcPr>
            <w:tcW w:w="704" w:type="dxa"/>
            <w:vAlign w:val="center"/>
          </w:tcPr>
          <w:p w14:paraId="6022A81C" w14:textId="73E0FEF1" w:rsidR="00FF49E2" w:rsidRPr="007F0125" w:rsidRDefault="00FF49E2" w:rsidP="000B2714">
            <w:pPr>
              <w:spacing w:line="276" w:lineRule="auto"/>
              <w:ind w:firstLine="0"/>
              <w:jc w:val="center"/>
              <w:rPr>
                <w:sz w:val="20"/>
                <w:szCs w:val="20"/>
              </w:rPr>
            </w:pPr>
            <w:r w:rsidRPr="007F0125">
              <w:rPr>
                <w:sz w:val="20"/>
                <w:szCs w:val="20"/>
              </w:rPr>
              <w:t>11</w:t>
            </w:r>
          </w:p>
        </w:tc>
        <w:tc>
          <w:tcPr>
            <w:tcW w:w="1345" w:type="dxa"/>
            <w:vAlign w:val="center"/>
          </w:tcPr>
          <w:p w14:paraId="2C98192F" w14:textId="0F86E582" w:rsidR="00FF49E2" w:rsidRPr="007F0125" w:rsidRDefault="00FF49E2" w:rsidP="000B2714">
            <w:pPr>
              <w:spacing w:line="276" w:lineRule="auto"/>
              <w:ind w:firstLine="0"/>
              <w:jc w:val="center"/>
              <w:rPr>
                <w:sz w:val="20"/>
                <w:szCs w:val="20"/>
              </w:rPr>
            </w:pPr>
            <w:r w:rsidRPr="007F0125">
              <w:rPr>
                <w:sz w:val="20"/>
                <w:szCs w:val="20"/>
              </w:rPr>
              <w:t>30</w:t>
            </w:r>
          </w:p>
        </w:tc>
        <w:tc>
          <w:tcPr>
            <w:tcW w:w="1346" w:type="dxa"/>
            <w:vAlign w:val="center"/>
          </w:tcPr>
          <w:p w14:paraId="620ADFD6" w14:textId="69C276FA" w:rsidR="00FF49E2" w:rsidRPr="007F0125" w:rsidRDefault="00FF49E2" w:rsidP="000B2714">
            <w:pPr>
              <w:spacing w:line="276" w:lineRule="auto"/>
              <w:ind w:firstLine="0"/>
              <w:jc w:val="center"/>
              <w:rPr>
                <w:sz w:val="20"/>
                <w:szCs w:val="20"/>
              </w:rPr>
            </w:pPr>
            <w:r w:rsidRPr="007F0125">
              <w:rPr>
                <w:sz w:val="20"/>
                <w:szCs w:val="20"/>
              </w:rPr>
              <w:t>10</w:t>
            </w:r>
          </w:p>
        </w:tc>
        <w:tc>
          <w:tcPr>
            <w:tcW w:w="1346" w:type="dxa"/>
            <w:vAlign w:val="center"/>
          </w:tcPr>
          <w:p w14:paraId="563A04AF" w14:textId="03B2D070" w:rsidR="00FF49E2" w:rsidRPr="007F0125" w:rsidRDefault="00FF49E2" w:rsidP="000B2714">
            <w:pPr>
              <w:spacing w:line="276" w:lineRule="auto"/>
              <w:ind w:firstLine="0"/>
              <w:jc w:val="center"/>
              <w:rPr>
                <w:sz w:val="20"/>
                <w:szCs w:val="20"/>
              </w:rPr>
            </w:pPr>
            <w:r w:rsidRPr="007F0125">
              <w:rPr>
                <w:sz w:val="20"/>
                <w:szCs w:val="20"/>
              </w:rPr>
              <w:t>90</w:t>
            </w:r>
          </w:p>
        </w:tc>
        <w:tc>
          <w:tcPr>
            <w:tcW w:w="1345" w:type="dxa"/>
            <w:vAlign w:val="center"/>
          </w:tcPr>
          <w:p w14:paraId="0AD295A7" w14:textId="7360BA40" w:rsidR="00FF49E2" w:rsidRPr="007F0125" w:rsidRDefault="00FF49E2" w:rsidP="000B2714">
            <w:pPr>
              <w:spacing w:line="276" w:lineRule="auto"/>
              <w:ind w:firstLine="0"/>
              <w:jc w:val="center"/>
              <w:rPr>
                <w:sz w:val="20"/>
                <w:szCs w:val="20"/>
              </w:rPr>
            </w:pPr>
            <w:r w:rsidRPr="007F0125">
              <w:rPr>
                <w:sz w:val="20"/>
                <w:szCs w:val="20"/>
              </w:rPr>
              <w:t>60</w:t>
            </w:r>
          </w:p>
        </w:tc>
        <w:tc>
          <w:tcPr>
            <w:tcW w:w="1346" w:type="dxa"/>
            <w:vAlign w:val="center"/>
          </w:tcPr>
          <w:p w14:paraId="4BC3E69B" w14:textId="4A559F01" w:rsidR="00FF49E2" w:rsidRPr="007F0125" w:rsidRDefault="00FF49E2" w:rsidP="000B2714">
            <w:pPr>
              <w:spacing w:line="276" w:lineRule="auto"/>
              <w:ind w:firstLine="0"/>
              <w:jc w:val="center"/>
              <w:rPr>
                <w:sz w:val="20"/>
                <w:szCs w:val="20"/>
              </w:rPr>
            </w:pPr>
            <w:r w:rsidRPr="007F0125">
              <w:rPr>
                <w:sz w:val="20"/>
                <w:szCs w:val="20"/>
              </w:rPr>
              <w:t>80</w:t>
            </w:r>
          </w:p>
        </w:tc>
        <w:tc>
          <w:tcPr>
            <w:tcW w:w="1346" w:type="dxa"/>
            <w:vAlign w:val="center"/>
          </w:tcPr>
          <w:p w14:paraId="3572B854" w14:textId="13A959B3" w:rsidR="00FF49E2" w:rsidRPr="007F0125" w:rsidRDefault="00FF49E2" w:rsidP="000B2714">
            <w:pPr>
              <w:spacing w:line="276" w:lineRule="auto"/>
              <w:ind w:firstLine="0"/>
              <w:jc w:val="center"/>
              <w:rPr>
                <w:sz w:val="20"/>
                <w:szCs w:val="20"/>
              </w:rPr>
            </w:pPr>
            <w:r w:rsidRPr="007F0125">
              <w:rPr>
                <w:sz w:val="20"/>
                <w:szCs w:val="20"/>
              </w:rPr>
              <w:t>?</w:t>
            </w:r>
          </w:p>
        </w:tc>
      </w:tr>
    </w:tbl>
    <w:p w14:paraId="7AEDD577" w14:textId="6FBBF959" w:rsidR="008B5BCA" w:rsidRDefault="0093725B" w:rsidP="0093725B">
      <w:pPr>
        <w:spacing w:before="240"/>
        <w:ind w:firstLine="0"/>
      </w:pPr>
      <w:r>
        <w:tab/>
        <w:t>Melakukan perhitungan jarak Euclidean</w:t>
      </w:r>
      <w:r w:rsidR="007D228A">
        <w:t xml:space="preserve"> (</w:t>
      </w:r>
      <w:r w:rsidR="007D228A" w:rsidRPr="007D228A">
        <w:rPr>
          <w:i/>
        </w:rPr>
        <w:t>Query Instance</w:t>
      </w:r>
      <w:r w:rsidR="007D228A">
        <w:t>) data uji dengan menggunakan persamaan 2.4-1</w:t>
      </w:r>
      <w:r w:rsidR="00BB71F1">
        <w:t>:</w:t>
      </w:r>
    </w:p>
    <w:p w14:paraId="30B37AC0" w14:textId="091886D0" w:rsidR="0069135B" w:rsidRDefault="00A55795" w:rsidP="00BB71F1">
      <w:pPr>
        <w:pStyle w:val="ListParagraph"/>
        <w:numPr>
          <w:ilvl w:val="0"/>
          <w:numId w:val="22"/>
        </w:numPr>
        <w:spacing w:before="0"/>
      </w:pPr>
      <w:r>
        <w:t xml:space="preserve">Menghitung </w:t>
      </w:r>
      <w:r w:rsidR="00DA6E71">
        <w:t>selisih nilai</w:t>
      </w:r>
      <w:r w:rsidR="007D228A">
        <w:t xml:space="preserve"> </w:t>
      </w:r>
      <w:r w:rsidR="007864D8">
        <w:t>dari data uji terhadap setiap data latih yang ada</w:t>
      </w:r>
      <w:r w:rsidR="00E0682A">
        <w:t>.</w:t>
      </w:r>
      <w:r w:rsidR="007864D8">
        <w:t xml:space="preserve"> </w:t>
      </w:r>
      <w:r w:rsidR="00E0682A">
        <w:t>H</w:t>
      </w:r>
      <w:r w:rsidR="00E517E3">
        <w:t>asil</w:t>
      </w:r>
      <w:r w:rsidR="00E0682A">
        <w:t xml:space="preserve"> perhitungan </w:t>
      </w:r>
      <w:r w:rsidR="007D228A">
        <w:t>pada tabel 2.4-3</w:t>
      </w:r>
      <w:r w:rsidR="000B2714">
        <w:t>.</w:t>
      </w:r>
    </w:p>
    <w:p w14:paraId="6D654792" w14:textId="5E3E9480" w:rsidR="0068244D" w:rsidRPr="001168F0" w:rsidRDefault="0068244D" w:rsidP="0068244D">
      <w:pPr>
        <w:pStyle w:val="Caption"/>
        <w:rPr>
          <w:b w:val="0"/>
        </w:rPr>
      </w:pPr>
      <w:bookmarkStart w:id="43" w:name="_Toc516132484"/>
      <w:r>
        <w:t xml:space="preserve">Tabel </w:t>
      </w:r>
      <w:r w:rsidR="00701DB0">
        <w:rPr>
          <w:noProof/>
        </w:rPr>
        <w:fldChar w:fldCharType="begin"/>
      </w:r>
      <w:r w:rsidR="00701DB0">
        <w:rPr>
          <w:noProof/>
        </w:rPr>
        <w:instrText xml:space="preserve"> STYLEREF 2 \s </w:instrText>
      </w:r>
      <w:r w:rsidR="00701DB0">
        <w:rPr>
          <w:noProof/>
        </w:rPr>
        <w:fldChar w:fldCharType="separate"/>
      </w:r>
      <w:r w:rsidR="00444F3A">
        <w:rPr>
          <w:noProof/>
          <w:cs/>
        </w:rPr>
        <w:t>‎</w:t>
      </w:r>
      <w:r w:rsidR="00444F3A">
        <w:rPr>
          <w:noProof/>
        </w:rPr>
        <w:t>2.4</w:t>
      </w:r>
      <w:r w:rsidR="00701DB0">
        <w:rPr>
          <w:noProof/>
        </w:rPr>
        <w:fldChar w:fldCharType="end"/>
      </w:r>
      <w:r w:rsidR="001101B6">
        <w:noBreakHyphen/>
      </w:r>
      <w:r w:rsidR="00701DB0">
        <w:rPr>
          <w:noProof/>
        </w:rPr>
        <w:fldChar w:fldCharType="begin"/>
      </w:r>
      <w:r w:rsidR="00701DB0">
        <w:rPr>
          <w:noProof/>
        </w:rPr>
        <w:instrText xml:space="preserve"> SEQ Table \* ARABIC \s 2 </w:instrText>
      </w:r>
      <w:r w:rsidR="00701DB0">
        <w:rPr>
          <w:noProof/>
        </w:rPr>
        <w:fldChar w:fldCharType="separate"/>
      </w:r>
      <w:r w:rsidR="00444F3A">
        <w:rPr>
          <w:noProof/>
        </w:rPr>
        <w:t>3</w:t>
      </w:r>
      <w:r w:rsidR="00701DB0">
        <w:rPr>
          <w:noProof/>
        </w:rPr>
        <w:fldChar w:fldCharType="end"/>
      </w:r>
      <w:r>
        <w:t xml:space="preserve"> </w:t>
      </w:r>
      <w:r w:rsidR="001168F0">
        <w:rPr>
          <w:b w:val="0"/>
        </w:rPr>
        <w:t>Perhitungan Selisih Nilai Data Latih dengan Data Uji</w:t>
      </w:r>
      <w:bookmarkEnd w:id="43"/>
    </w:p>
    <w:tbl>
      <w:tblPr>
        <w:tblStyle w:val="TableGrid"/>
        <w:tblW w:w="0" w:type="auto"/>
        <w:jc w:val="center"/>
        <w:tblLook w:val="04A0" w:firstRow="1" w:lastRow="0" w:firstColumn="1" w:lastColumn="0" w:noHBand="0" w:noVBand="1"/>
      </w:tblPr>
      <w:tblGrid>
        <w:gridCol w:w="628"/>
        <w:gridCol w:w="1356"/>
        <w:gridCol w:w="1357"/>
        <w:gridCol w:w="1357"/>
        <w:gridCol w:w="1357"/>
        <w:gridCol w:w="1357"/>
        <w:gridCol w:w="1366"/>
      </w:tblGrid>
      <w:tr w:rsidR="00E429F2" w:rsidRPr="007F0125" w14:paraId="221E4DB1" w14:textId="77777777" w:rsidTr="00E429F2">
        <w:trPr>
          <w:jc w:val="center"/>
        </w:trPr>
        <w:tc>
          <w:tcPr>
            <w:tcW w:w="511" w:type="dxa"/>
            <w:shd w:val="clear" w:color="auto" w:fill="DDD9C3" w:themeFill="background2" w:themeFillShade="E6"/>
            <w:vAlign w:val="center"/>
          </w:tcPr>
          <w:p w14:paraId="39D18288" w14:textId="3B5AFE95" w:rsidR="000D0D2E" w:rsidRPr="007F0125" w:rsidRDefault="0077639E" w:rsidP="00405C46">
            <w:pPr>
              <w:spacing w:line="276" w:lineRule="auto"/>
              <w:ind w:firstLine="0"/>
              <w:jc w:val="center"/>
              <w:rPr>
                <w:b/>
                <w:sz w:val="20"/>
                <w:szCs w:val="20"/>
              </w:rPr>
            </w:pPr>
            <w:r w:rsidRPr="007F0125">
              <w:rPr>
                <w:b/>
                <w:sz w:val="20"/>
                <w:szCs w:val="20"/>
              </w:rPr>
              <w:t>Data</w:t>
            </w:r>
          </w:p>
        </w:tc>
        <w:tc>
          <w:tcPr>
            <w:tcW w:w="1377" w:type="dxa"/>
            <w:shd w:val="clear" w:color="auto" w:fill="DDD9C3" w:themeFill="background2" w:themeFillShade="E6"/>
            <w:vAlign w:val="center"/>
          </w:tcPr>
          <w:p w14:paraId="358961D7" w14:textId="77777777" w:rsidR="000D0D2E" w:rsidRPr="007F0125" w:rsidRDefault="000D0D2E" w:rsidP="00405C46">
            <w:pPr>
              <w:spacing w:line="276" w:lineRule="auto"/>
              <w:ind w:firstLine="0"/>
              <w:jc w:val="center"/>
              <w:rPr>
                <w:b/>
                <w:sz w:val="20"/>
                <w:szCs w:val="20"/>
              </w:rPr>
            </w:pPr>
            <w:r w:rsidRPr="007F0125">
              <w:rPr>
                <w:b/>
                <w:sz w:val="20"/>
                <w:szCs w:val="20"/>
              </w:rPr>
              <w:t>Matkul A</w:t>
            </w:r>
          </w:p>
        </w:tc>
        <w:tc>
          <w:tcPr>
            <w:tcW w:w="1378" w:type="dxa"/>
            <w:shd w:val="clear" w:color="auto" w:fill="DDD9C3" w:themeFill="background2" w:themeFillShade="E6"/>
            <w:vAlign w:val="center"/>
          </w:tcPr>
          <w:p w14:paraId="727B450D" w14:textId="77777777" w:rsidR="000D0D2E" w:rsidRPr="007F0125" w:rsidRDefault="000D0D2E" w:rsidP="00405C46">
            <w:pPr>
              <w:spacing w:line="276" w:lineRule="auto"/>
              <w:ind w:firstLine="0"/>
              <w:jc w:val="center"/>
              <w:rPr>
                <w:b/>
                <w:sz w:val="20"/>
                <w:szCs w:val="20"/>
              </w:rPr>
            </w:pPr>
            <w:r w:rsidRPr="007F0125">
              <w:rPr>
                <w:b/>
                <w:sz w:val="20"/>
                <w:szCs w:val="20"/>
              </w:rPr>
              <w:t>Matkul B</w:t>
            </w:r>
          </w:p>
        </w:tc>
        <w:tc>
          <w:tcPr>
            <w:tcW w:w="1378" w:type="dxa"/>
            <w:shd w:val="clear" w:color="auto" w:fill="DDD9C3" w:themeFill="background2" w:themeFillShade="E6"/>
            <w:vAlign w:val="center"/>
          </w:tcPr>
          <w:p w14:paraId="7E14FCA7" w14:textId="77777777" w:rsidR="000D0D2E" w:rsidRPr="007F0125" w:rsidRDefault="000D0D2E" w:rsidP="00405C46">
            <w:pPr>
              <w:spacing w:line="276" w:lineRule="auto"/>
              <w:ind w:firstLine="0"/>
              <w:jc w:val="center"/>
              <w:rPr>
                <w:b/>
                <w:sz w:val="20"/>
                <w:szCs w:val="20"/>
              </w:rPr>
            </w:pPr>
            <w:r w:rsidRPr="007F0125">
              <w:rPr>
                <w:b/>
                <w:sz w:val="20"/>
                <w:szCs w:val="20"/>
              </w:rPr>
              <w:t>Matkul C</w:t>
            </w:r>
          </w:p>
        </w:tc>
        <w:tc>
          <w:tcPr>
            <w:tcW w:w="1378" w:type="dxa"/>
            <w:shd w:val="clear" w:color="auto" w:fill="DDD9C3" w:themeFill="background2" w:themeFillShade="E6"/>
            <w:vAlign w:val="center"/>
          </w:tcPr>
          <w:p w14:paraId="062D9978" w14:textId="77777777" w:rsidR="000D0D2E" w:rsidRPr="007F0125" w:rsidRDefault="000D0D2E" w:rsidP="00405C46">
            <w:pPr>
              <w:spacing w:line="276" w:lineRule="auto"/>
              <w:ind w:firstLine="0"/>
              <w:jc w:val="center"/>
              <w:rPr>
                <w:b/>
                <w:sz w:val="20"/>
                <w:szCs w:val="20"/>
              </w:rPr>
            </w:pPr>
            <w:r w:rsidRPr="007F0125">
              <w:rPr>
                <w:b/>
                <w:sz w:val="20"/>
                <w:szCs w:val="20"/>
              </w:rPr>
              <w:t>Matkul D</w:t>
            </w:r>
          </w:p>
        </w:tc>
        <w:tc>
          <w:tcPr>
            <w:tcW w:w="1378" w:type="dxa"/>
            <w:shd w:val="clear" w:color="auto" w:fill="DDD9C3" w:themeFill="background2" w:themeFillShade="E6"/>
            <w:vAlign w:val="center"/>
          </w:tcPr>
          <w:p w14:paraId="1E653B61" w14:textId="77777777" w:rsidR="000D0D2E" w:rsidRPr="007F0125" w:rsidRDefault="000D0D2E" w:rsidP="00405C46">
            <w:pPr>
              <w:spacing w:line="276" w:lineRule="auto"/>
              <w:ind w:firstLine="0"/>
              <w:jc w:val="center"/>
              <w:rPr>
                <w:b/>
                <w:sz w:val="20"/>
                <w:szCs w:val="20"/>
              </w:rPr>
            </w:pPr>
            <w:r w:rsidRPr="007F0125">
              <w:rPr>
                <w:b/>
                <w:sz w:val="20"/>
                <w:szCs w:val="20"/>
              </w:rPr>
              <w:t>Matkul E</w:t>
            </w:r>
          </w:p>
        </w:tc>
        <w:tc>
          <w:tcPr>
            <w:tcW w:w="1378" w:type="dxa"/>
            <w:shd w:val="clear" w:color="auto" w:fill="DDD9C3" w:themeFill="background2" w:themeFillShade="E6"/>
            <w:vAlign w:val="center"/>
          </w:tcPr>
          <w:p w14:paraId="2CA3C737" w14:textId="77777777" w:rsidR="000D0D2E" w:rsidRPr="007F0125" w:rsidRDefault="000D0D2E" w:rsidP="00405C46">
            <w:pPr>
              <w:spacing w:line="276" w:lineRule="auto"/>
              <w:ind w:firstLine="0"/>
              <w:jc w:val="center"/>
              <w:rPr>
                <w:b/>
                <w:sz w:val="20"/>
                <w:szCs w:val="20"/>
              </w:rPr>
            </w:pPr>
            <w:r w:rsidRPr="007F0125">
              <w:rPr>
                <w:b/>
                <w:sz w:val="20"/>
                <w:szCs w:val="20"/>
              </w:rPr>
              <w:t>Kelulusan</w:t>
            </w:r>
          </w:p>
        </w:tc>
      </w:tr>
      <w:tr w:rsidR="000D0D2E" w:rsidRPr="007F0125" w14:paraId="419B3A6A" w14:textId="77777777" w:rsidTr="000D0D2E">
        <w:trPr>
          <w:jc w:val="center"/>
        </w:trPr>
        <w:tc>
          <w:tcPr>
            <w:tcW w:w="511" w:type="dxa"/>
            <w:vAlign w:val="center"/>
          </w:tcPr>
          <w:p w14:paraId="7F97486D" w14:textId="77777777" w:rsidR="000D0D2E" w:rsidRPr="007F0125" w:rsidRDefault="000D0D2E" w:rsidP="00405C46">
            <w:pPr>
              <w:spacing w:line="276" w:lineRule="auto"/>
              <w:ind w:firstLine="0"/>
              <w:jc w:val="center"/>
              <w:rPr>
                <w:sz w:val="20"/>
                <w:szCs w:val="20"/>
              </w:rPr>
            </w:pPr>
            <w:r w:rsidRPr="007F0125">
              <w:rPr>
                <w:sz w:val="20"/>
                <w:szCs w:val="20"/>
              </w:rPr>
              <w:t>1</w:t>
            </w:r>
          </w:p>
        </w:tc>
        <w:tc>
          <w:tcPr>
            <w:tcW w:w="1377" w:type="dxa"/>
            <w:vAlign w:val="center"/>
          </w:tcPr>
          <w:p w14:paraId="69C28896" w14:textId="68793A12" w:rsidR="000D0D2E" w:rsidRPr="007F0125" w:rsidRDefault="000D0D2E" w:rsidP="00405C46">
            <w:pPr>
              <w:spacing w:line="276" w:lineRule="auto"/>
              <w:ind w:firstLine="0"/>
              <w:jc w:val="center"/>
              <w:rPr>
                <w:sz w:val="20"/>
                <w:szCs w:val="20"/>
              </w:rPr>
            </w:pPr>
            <w:r w:rsidRPr="007F0125">
              <w:rPr>
                <w:sz w:val="20"/>
                <w:szCs w:val="20"/>
              </w:rPr>
              <w:t>60-30=30</w:t>
            </w:r>
          </w:p>
        </w:tc>
        <w:tc>
          <w:tcPr>
            <w:tcW w:w="1378" w:type="dxa"/>
            <w:vAlign w:val="center"/>
          </w:tcPr>
          <w:p w14:paraId="66FEE098" w14:textId="0DB5AF3E" w:rsidR="000D0D2E" w:rsidRPr="007F0125" w:rsidRDefault="000D0D2E" w:rsidP="00405C46">
            <w:pPr>
              <w:spacing w:line="276" w:lineRule="auto"/>
              <w:ind w:firstLine="0"/>
              <w:jc w:val="center"/>
              <w:rPr>
                <w:sz w:val="20"/>
                <w:szCs w:val="20"/>
              </w:rPr>
            </w:pPr>
            <w:r w:rsidRPr="007F0125">
              <w:rPr>
                <w:sz w:val="20"/>
                <w:szCs w:val="20"/>
              </w:rPr>
              <w:t>80-10=70</w:t>
            </w:r>
          </w:p>
        </w:tc>
        <w:tc>
          <w:tcPr>
            <w:tcW w:w="1378" w:type="dxa"/>
            <w:vAlign w:val="center"/>
          </w:tcPr>
          <w:p w14:paraId="5AFB1BF5" w14:textId="0E1083D1" w:rsidR="000D0D2E" w:rsidRPr="007F0125" w:rsidRDefault="000D0D2E" w:rsidP="00405C46">
            <w:pPr>
              <w:spacing w:line="276" w:lineRule="auto"/>
              <w:ind w:firstLine="0"/>
              <w:jc w:val="center"/>
              <w:rPr>
                <w:sz w:val="20"/>
                <w:szCs w:val="20"/>
              </w:rPr>
            </w:pPr>
            <w:r w:rsidRPr="007F0125">
              <w:rPr>
                <w:sz w:val="20"/>
                <w:szCs w:val="20"/>
              </w:rPr>
              <w:t>70-90=-20</w:t>
            </w:r>
          </w:p>
        </w:tc>
        <w:tc>
          <w:tcPr>
            <w:tcW w:w="1378" w:type="dxa"/>
            <w:vAlign w:val="center"/>
          </w:tcPr>
          <w:p w14:paraId="6E6C5FB1" w14:textId="36308E02" w:rsidR="000D0D2E" w:rsidRPr="007F0125" w:rsidRDefault="000D0D2E" w:rsidP="00405C46">
            <w:pPr>
              <w:spacing w:line="276" w:lineRule="auto"/>
              <w:ind w:firstLine="0"/>
              <w:jc w:val="center"/>
              <w:rPr>
                <w:sz w:val="20"/>
                <w:szCs w:val="20"/>
              </w:rPr>
            </w:pPr>
            <w:r w:rsidRPr="007F0125">
              <w:rPr>
                <w:sz w:val="20"/>
                <w:szCs w:val="20"/>
              </w:rPr>
              <w:t>80-60=20</w:t>
            </w:r>
          </w:p>
        </w:tc>
        <w:tc>
          <w:tcPr>
            <w:tcW w:w="1378" w:type="dxa"/>
            <w:vAlign w:val="center"/>
          </w:tcPr>
          <w:p w14:paraId="4E9FF366" w14:textId="7D482483" w:rsidR="000D0D2E" w:rsidRPr="007F0125" w:rsidRDefault="000D0D2E" w:rsidP="00405C46">
            <w:pPr>
              <w:spacing w:line="276" w:lineRule="auto"/>
              <w:ind w:firstLine="0"/>
              <w:jc w:val="center"/>
              <w:rPr>
                <w:sz w:val="20"/>
                <w:szCs w:val="20"/>
              </w:rPr>
            </w:pPr>
            <w:r w:rsidRPr="007F0125">
              <w:rPr>
                <w:sz w:val="20"/>
                <w:szCs w:val="20"/>
              </w:rPr>
              <w:t>90-80=10</w:t>
            </w:r>
          </w:p>
        </w:tc>
        <w:tc>
          <w:tcPr>
            <w:tcW w:w="1378" w:type="dxa"/>
            <w:vAlign w:val="center"/>
          </w:tcPr>
          <w:p w14:paraId="694971AF" w14:textId="41EE2DE7" w:rsidR="000D0D2E" w:rsidRPr="007F0125" w:rsidRDefault="000D0D2E" w:rsidP="00405C46">
            <w:pPr>
              <w:spacing w:line="276" w:lineRule="auto"/>
              <w:ind w:firstLine="0"/>
              <w:jc w:val="center"/>
              <w:rPr>
                <w:sz w:val="20"/>
                <w:szCs w:val="20"/>
              </w:rPr>
            </w:pPr>
            <w:r w:rsidRPr="007F0125">
              <w:rPr>
                <w:sz w:val="20"/>
                <w:szCs w:val="20"/>
              </w:rPr>
              <w:t>Tepat</w:t>
            </w:r>
          </w:p>
        </w:tc>
      </w:tr>
      <w:tr w:rsidR="00C015A2" w:rsidRPr="007F0125" w14:paraId="0370C2BE" w14:textId="77777777" w:rsidTr="000D0D2E">
        <w:trPr>
          <w:jc w:val="center"/>
        </w:trPr>
        <w:tc>
          <w:tcPr>
            <w:tcW w:w="511" w:type="dxa"/>
            <w:vAlign w:val="center"/>
          </w:tcPr>
          <w:p w14:paraId="1E03A33D" w14:textId="59D45718" w:rsidR="00C015A2" w:rsidRPr="007F0125" w:rsidRDefault="009C0F62" w:rsidP="00405C46">
            <w:pPr>
              <w:spacing w:line="276" w:lineRule="auto"/>
              <w:ind w:firstLine="0"/>
              <w:jc w:val="center"/>
              <w:rPr>
                <w:sz w:val="20"/>
                <w:szCs w:val="20"/>
              </w:rPr>
            </w:pPr>
            <w:r w:rsidRPr="007F0125">
              <w:rPr>
                <w:sz w:val="20"/>
                <w:szCs w:val="20"/>
              </w:rPr>
              <w:t>2</w:t>
            </w:r>
          </w:p>
        </w:tc>
        <w:tc>
          <w:tcPr>
            <w:tcW w:w="1377" w:type="dxa"/>
            <w:vAlign w:val="center"/>
          </w:tcPr>
          <w:p w14:paraId="0C9A1C80" w14:textId="20F7580B" w:rsidR="00C015A2" w:rsidRPr="007F0125" w:rsidRDefault="009C0F62" w:rsidP="00405C46">
            <w:pPr>
              <w:spacing w:line="276" w:lineRule="auto"/>
              <w:ind w:firstLine="0"/>
              <w:jc w:val="center"/>
              <w:rPr>
                <w:sz w:val="20"/>
                <w:szCs w:val="20"/>
              </w:rPr>
            </w:pPr>
            <w:r w:rsidRPr="007F0125">
              <w:rPr>
                <w:sz w:val="20"/>
                <w:szCs w:val="20"/>
              </w:rPr>
              <w:t>70-30=40</w:t>
            </w:r>
          </w:p>
        </w:tc>
        <w:tc>
          <w:tcPr>
            <w:tcW w:w="1378" w:type="dxa"/>
            <w:vAlign w:val="center"/>
          </w:tcPr>
          <w:p w14:paraId="0F441CF7" w14:textId="14AABD30" w:rsidR="00C015A2" w:rsidRPr="007F0125" w:rsidRDefault="009C0F62" w:rsidP="00405C46">
            <w:pPr>
              <w:spacing w:line="276" w:lineRule="auto"/>
              <w:ind w:firstLine="0"/>
              <w:jc w:val="center"/>
              <w:rPr>
                <w:sz w:val="20"/>
                <w:szCs w:val="20"/>
              </w:rPr>
            </w:pPr>
            <w:r w:rsidRPr="007F0125">
              <w:rPr>
                <w:sz w:val="20"/>
                <w:szCs w:val="20"/>
              </w:rPr>
              <w:t>90-10=80</w:t>
            </w:r>
          </w:p>
        </w:tc>
        <w:tc>
          <w:tcPr>
            <w:tcW w:w="1378" w:type="dxa"/>
            <w:vAlign w:val="center"/>
          </w:tcPr>
          <w:p w14:paraId="4317E7A1" w14:textId="0AFD35FF" w:rsidR="00C015A2" w:rsidRPr="007F0125" w:rsidRDefault="009C0F62" w:rsidP="00405C46">
            <w:pPr>
              <w:spacing w:line="276" w:lineRule="auto"/>
              <w:ind w:firstLine="0"/>
              <w:jc w:val="center"/>
              <w:rPr>
                <w:sz w:val="20"/>
                <w:szCs w:val="20"/>
              </w:rPr>
            </w:pPr>
            <w:r w:rsidRPr="007F0125">
              <w:rPr>
                <w:sz w:val="20"/>
                <w:szCs w:val="20"/>
              </w:rPr>
              <w:t>50-90=-40</w:t>
            </w:r>
          </w:p>
        </w:tc>
        <w:tc>
          <w:tcPr>
            <w:tcW w:w="1378" w:type="dxa"/>
            <w:vAlign w:val="center"/>
          </w:tcPr>
          <w:p w14:paraId="071DD24D" w14:textId="00D6C0E9" w:rsidR="00C015A2" w:rsidRPr="007F0125" w:rsidRDefault="009C0F62" w:rsidP="00405C46">
            <w:pPr>
              <w:spacing w:line="276" w:lineRule="auto"/>
              <w:ind w:firstLine="0"/>
              <w:jc w:val="center"/>
              <w:rPr>
                <w:sz w:val="20"/>
                <w:szCs w:val="20"/>
              </w:rPr>
            </w:pPr>
            <w:r w:rsidRPr="007F0125">
              <w:rPr>
                <w:sz w:val="20"/>
                <w:szCs w:val="20"/>
              </w:rPr>
              <w:t>70-60=10</w:t>
            </w:r>
          </w:p>
        </w:tc>
        <w:tc>
          <w:tcPr>
            <w:tcW w:w="1378" w:type="dxa"/>
            <w:vAlign w:val="center"/>
          </w:tcPr>
          <w:p w14:paraId="1E197A0A" w14:textId="53AD4375" w:rsidR="00C015A2" w:rsidRPr="007F0125" w:rsidRDefault="009C0F62" w:rsidP="00405C46">
            <w:pPr>
              <w:spacing w:line="276" w:lineRule="auto"/>
              <w:ind w:firstLine="0"/>
              <w:jc w:val="center"/>
              <w:rPr>
                <w:sz w:val="20"/>
                <w:szCs w:val="20"/>
              </w:rPr>
            </w:pPr>
            <w:r w:rsidRPr="007F0125">
              <w:rPr>
                <w:sz w:val="20"/>
                <w:szCs w:val="20"/>
              </w:rPr>
              <w:t>70-80=</w:t>
            </w:r>
            <w:r w:rsidR="00DC2A15" w:rsidRPr="007F0125">
              <w:rPr>
                <w:sz w:val="20"/>
                <w:szCs w:val="20"/>
              </w:rPr>
              <w:t>-10</w:t>
            </w:r>
          </w:p>
        </w:tc>
        <w:tc>
          <w:tcPr>
            <w:tcW w:w="1378" w:type="dxa"/>
            <w:vAlign w:val="center"/>
          </w:tcPr>
          <w:p w14:paraId="526B8F99" w14:textId="7BA2F680" w:rsidR="00C015A2" w:rsidRPr="007F0125" w:rsidRDefault="00A9426E" w:rsidP="00405C46">
            <w:pPr>
              <w:spacing w:line="276" w:lineRule="auto"/>
              <w:ind w:firstLine="0"/>
              <w:jc w:val="center"/>
              <w:rPr>
                <w:sz w:val="20"/>
                <w:szCs w:val="20"/>
              </w:rPr>
            </w:pPr>
            <w:r w:rsidRPr="007F0125">
              <w:rPr>
                <w:sz w:val="20"/>
                <w:szCs w:val="20"/>
              </w:rPr>
              <w:t>Tepat</w:t>
            </w:r>
          </w:p>
        </w:tc>
      </w:tr>
      <w:tr w:rsidR="00A9426E" w:rsidRPr="007F0125" w14:paraId="74D3969D" w14:textId="77777777" w:rsidTr="000D0D2E">
        <w:trPr>
          <w:jc w:val="center"/>
        </w:trPr>
        <w:tc>
          <w:tcPr>
            <w:tcW w:w="511" w:type="dxa"/>
            <w:vAlign w:val="center"/>
          </w:tcPr>
          <w:p w14:paraId="46FF3116" w14:textId="7445ED1C" w:rsidR="00A9426E" w:rsidRPr="007F0125" w:rsidRDefault="00A9426E" w:rsidP="00405C46">
            <w:pPr>
              <w:spacing w:line="276" w:lineRule="auto"/>
              <w:ind w:firstLine="0"/>
              <w:jc w:val="center"/>
              <w:rPr>
                <w:sz w:val="20"/>
                <w:szCs w:val="20"/>
              </w:rPr>
            </w:pPr>
            <w:r w:rsidRPr="007F0125">
              <w:rPr>
                <w:sz w:val="20"/>
                <w:szCs w:val="20"/>
              </w:rPr>
              <w:t>3</w:t>
            </w:r>
          </w:p>
        </w:tc>
        <w:tc>
          <w:tcPr>
            <w:tcW w:w="1377" w:type="dxa"/>
            <w:vAlign w:val="center"/>
          </w:tcPr>
          <w:p w14:paraId="470AF681" w14:textId="7902C9D5" w:rsidR="00A9426E" w:rsidRPr="007F0125" w:rsidRDefault="00A9426E" w:rsidP="00405C46">
            <w:pPr>
              <w:spacing w:line="276" w:lineRule="auto"/>
              <w:ind w:firstLine="0"/>
              <w:jc w:val="center"/>
              <w:rPr>
                <w:sz w:val="20"/>
                <w:szCs w:val="20"/>
              </w:rPr>
            </w:pPr>
            <w:r w:rsidRPr="007F0125">
              <w:rPr>
                <w:sz w:val="20"/>
                <w:szCs w:val="20"/>
              </w:rPr>
              <w:t>50-30=20</w:t>
            </w:r>
          </w:p>
        </w:tc>
        <w:tc>
          <w:tcPr>
            <w:tcW w:w="1378" w:type="dxa"/>
            <w:vAlign w:val="center"/>
          </w:tcPr>
          <w:p w14:paraId="0A9F80B8" w14:textId="1815DB6D" w:rsidR="00A9426E" w:rsidRPr="007F0125" w:rsidRDefault="00A9426E" w:rsidP="00405C46">
            <w:pPr>
              <w:spacing w:line="276" w:lineRule="auto"/>
              <w:ind w:firstLine="0"/>
              <w:jc w:val="center"/>
              <w:rPr>
                <w:sz w:val="20"/>
                <w:szCs w:val="20"/>
              </w:rPr>
            </w:pPr>
            <w:r w:rsidRPr="007F0125">
              <w:rPr>
                <w:sz w:val="20"/>
                <w:szCs w:val="20"/>
              </w:rPr>
              <w:t>60-10=50</w:t>
            </w:r>
          </w:p>
        </w:tc>
        <w:tc>
          <w:tcPr>
            <w:tcW w:w="1378" w:type="dxa"/>
            <w:vAlign w:val="center"/>
          </w:tcPr>
          <w:p w14:paraId="2419BBC2" w14:textId="2E58B040" w:rsidR="00A9426E" w:rsidRPr="007F0125" w:rsidRDefault="00A9426E" w:rsidP="00405C46">
            <w:pPr>
              <w:spacing w:line="276" w:lineRule="auto"/>
              <w:ind w:firstLine="0"/>
              <w:jc w:val="center"/>
              <w:rPr>
                <w:sz w:val="20"/>
                <w:szCs w:val="20"/>
              </w:rPr>
            </w:pPr>
            <w:r w:rsidRPr="007F0125">
              <w:rPr>
                <w:sz w:val="20"/>
                <w:szCs w:val="20"/>
              </w:rPr>
              <w:t>80-90=-10</w:t>
            </w:r>
          </w:p>
        </w:tc>
        <w:tc>
          <w:tcPr>
            <w:tcW w:w="1378" w:type="dxa"/>
            <w:vAlign w:val="center"/>
          </w:tcPr>
          <w:p w14:paraId="0A44BBB3" w14:textId="3F11BD20" w:rsidR="00A9426E" w:rsidRPr="007F0125" w:rsidRDefault="00A9426E" w:rsidP="00405C46">
            <w:pPr>
              <w:spacing w:line="276" w:lineRule="auto"/>
              <w:ind w:firstLine="0"/>
              <w:jc w:val="center"/>
              <w:rPr>
                <w:sz w:val="20"/>
                <w:szCs w:val="20"/>
              </w:rPr>
            </w:pPr>
            <w:r w:rsidRPr="007F0125">
              <w:rPr>
                <w:sz w:val="20"/>
                <w:szCs w:val="20"/>
              </w:rPr>
              <w:t>60-60=0</w:t>
            </w:r>
          </w:p>
        </w:tc>
        <w:tc>
          <w:tcPr>
            <w:tcW w:w="1378" w:type="dxa"/>
            <w:vAlign w:val="center"/>
          </w:tcPr>
          <w:p w14:paraId="09E17AAD" w14:textId="7EC81A9B" w:rsidR="00A9426E" w:rsidRPr="007F0125" w:rsidRDefault="00A9426E" w:rsidP="00405C46">
            <w:pPr>
              <w:spacing w:line="276" w:lineRule="auto"/>
              <w:ind w:firstLine="0"/>
              <w:jc w:val="center"/>
              <w:rPr>
                <w:sz w:val="20"/>
                <w:szCs w:val="20"/>
              </w:rPr>
            </w:pPr>
            <w:r w:rsidRPr="007F0125">
              <w:rPr>
                <w:sz w:val="20"/>
                <w:szCs w:val="20"/>
              </w:rPr>
              <w:t>80-80=0</w:t>
            </w:r>
          </w:p>
        </w:tc>
        <w:tc>
          <w:tcPr>
            <w:tcW w:w="1378" w:type="dxa"/>
            <w:vAlign w:val="center"/>
          </w:tcPr>
          <w:p w14:paraId="2A2BFE9D" w14:textId="5363DCC3" w:rsidR="00A9426E" w:rsidRPr="007F0125" w:rsidRDefault="00A9426E" w:rsidP="00405C46">
            <w:pPr>
              <w:spacing w:line="276" w:lineRule="auto"/>
              <w:ind w:firstLine="0"/>
              <w:jc w:val="center"/>
              <w:rPr>
                <w:sz w:val="20"/>
                <w:szCs w:val="20"/>
              </w:rPr>
            </w:pPr>
            <w:r w:rsidRPr="007F0125">
              <w:rPr>
                <w:sz w:val="20"/>
                <w:szCs w:val="20"/>
              </w:rPr>
              <w:t>Terlambat</w:t>
            </w:r>
          </w:p>
        </w:tc>
      </w:tr>
      <w:tr w:rsidR="00A9426E" w:rsidRPr="007F0125" w14:paraId="739D384D" w14:textId="77777777" w:rsidTr="000D0D2E">
        <w:trPr>
          <w:jc w:val="center"/>
        </w:trPr>
        <w:tc>
          <w:tcPr>
            <w:tcW w:w="511" w:type="dxa"/>
            <w:vAlign w:val="center"/>
          </w:tcPr>
          <w:p w14:paraId="086BAC4B" w14:textId="7185E206" w:rsidR="00A9426E" w:rsidRPr="007F0125" w:rsidRDefault="00A9426E" w:rsidP="00405C46">
            <w:pPr>
              <w:spacing w:line="276" w:lineRule="auto"/>
              <w:ind w:firstLine="0"/>
              <w:jc w:val="center"/>
              <w:rPr>
                <w:sz w:val="20"/>
                <w:szCs w:val="20"/>
              </w:rPr>
            </w:pPr>
            <w:r w:rsidRPr="007F0125">
              <w:rPr>
                <w:sz w:val="20"/>
                <w:szCs w:val="20"/>
              </w:rPr>
              <w:t>4</w:t>
            </w:r>
          </w:p>
        </w:tc>
        <w:tc>
          <w:tcPr>
            <w:tcW w:w="1377" w:type="dxa"/>
            <w:vAlign w:val="center"/>
          </w:tcPr>
          <w:p w14:paraId="25BD65D5" w14:textId="74239C34" w:rsidR="00A9426E" w:rsidRPr="007F0125" w:rsidRDefault="00A9426E" w:rsidP="00405C46">
            <w:pPr>
              <w:spacing w:line="276" w:lineRule="auto"/>
              <w:ind w:firstLine="0"/>
              <w:jc w:val="center"/>
              <w:rPr>
                <w:sz w:val="20"/>
                <w:szCs w:val="20"/>
              </w:rPr>
            </w:pPr>
            <w:r w:rsidRPr="007F0125">
              <w:rPr>
                <w:sz w:val="20"/>
                <w:szCs w:val="20"/>
              </w:rPr>
              <w:t>80-30=50</w:t>
            </w:r>
          </w:p>
        </w:tc>
        <w:tc>
          <w:tcPr>
            <w:tcW w:w="1378" w:type="dxa"/>
            <w:vAlign w:val="center"/>
          </w:tcPr>
          <w:p w14:paraId="6DF852C6" w14:textId="099E112D" w:rsidR="00A9426E" w:rsidRPr="007F0125" w:rsidRDefault="00A9426E" w:rsidP="00405C46">
            <w:pPr>
              <w:spacing w:line="276" w:lineRule="auto"/>
              <w:ind w:firstLine="0"/>
              <w:jc w:val="center"/>
              <w:rPr>
                <w:sz w:val="20"/>
                <w:szCs w:val="20"/>
              </w:rPr>
            </w:pPr>
            <w:r w:rsidRPr="007F0125">
              <w:rPr>
                <w:sz w:val="20"/>
                <w:szCs w:val="20"/>
              </w:rPr>
              <w:t>40-10=30</w:t>
            </w:r>
          </w:p>
        </w:tc>
        <w:tc>
          <w:tcPr>
            <w:tcW w:w="1378" w:type="dxa"/>
            <w:vAlign w:val="center"/>
          </w:tcPr>
          <w:p w14:paraId="6A8C712F" w14:textId="208E9D5A" w:rsidR="00A9426E" w:rsidRPr="007F0125" w:rsidRDefault="00A9426E" w:rsidP="00405C46">
            <w:pPr>
              <w:spacing w:line="276" w:lineRule="auto"/>
              <w:ind w:firstLine="0"/>
              <w:jc w:val="center"/>
              <w:rPr>
                <w:sz w:val="20"/>
                <w:szCs w:val="20"/>
              </w:rPr>
            </w:pPr>
            <w:r w:rsidRPr="007F0125">
              <w:rPr>
                <w:sz w:val="20"/>
                <w:szCs w:val="20"/>
              </w:rPr>
              <w:t>90-90=0</w:t>
            </w:r>
          </w:p>
        </w:tc>
        <w:tc>
          <w:tcPr>
            <w:tcW w:w="1378" w:type="dxa"/>
            <w:vAlign w:val="center"/>
          </w:tcPr>
          <w:p w14:paraId="28DF10A3" w14:textId="1615CFB1" w:rsidR="00A9426E" w:rsidRPr="007F0125" w:rsidRDefault="00A9426E" w:rsidP="00405C46">
            <w:pPr>
              <w:spacing w:line="276" w:lineRule="auto"/>
              <w:ind w:firstLine="0"/>
              <w:jc w:val="center"/>
              <w:rPr>
                <w:sz w:val="20"/>
                <w:szCs w:val="20"/>
              </w:rPr>
            </w:pPr>
            <w:r w:rsidRPr="007F0125">
              <w:rPr>
                <w:sz w:val="20"/>
                <w:szCs w:val="20"/>
              </w:rPr>
              <w:t>90-60=30</w:t>
            </w:r>
          </w:p>
        </w:tc>
        <w:tc>
          <w:tcPr>
            <w:tcW w:w="1378" w:type="dxa"/>
            <w:vAlign w:val="center"/>
          </w:tcPr>
          <w:p w14:paraId="108DFAA9" w14:textId="0BE4235A" w:rsidR="00A9426E" w:rsidRPr="007F0125" w:rsidRDefault="00A9426E" w:rsidP="00405C46">
            <w:pPr>
              <w:spacing w:line="276" w:lineRule="auto"/>
              <w:ind w:firstLine="0"/>
              <w:jc w:val="center"/>
              <w:rPr>
                <w:sz w:val="20"/>
                <w:szCs w:val="20"/>
              </w:rPr>
            </w:pPr>
            <w:r w:rsidRPr="007F0125">
              <w:rPr>
                <w:sz w:val="20"/>
                <w:szCs w:val="20"/>
              </w:rPr>
              <w:t>60-80=-20</w:t>
            </w:r>
          </w:p>
        </w:tc>
        <w:tc>
          <w:tcPr>
            <w:tcW w:w="1378" w:type="dxa"/>
            <w:vAlign w:val="center"/>
          </w:tcPr>
          <w:p w14:paraId="31D5D6C6" w14:textId="1E21ACA6" w:rsidR="00A9426E" w:rsidRPr="007F0125" w:rsidRDefault="00A9426E" w:rsidP="00405C46">
            <w:pPr>
              <w:spacing w:line="276" w:lineRule="auto"/>
              <w:ind w:firstLine="0"/>
              <w:jc w:val="center"/>
              <w:rPr>
                <w:sz w:val="20"/>
                <w:szCs w:val="20"/>
              </w:rPr>
            </w:pPr>
            <w:r w:rsidRPr="007F0125">
              <w:rPr>
                <w:sz w:val="20"/>
                <w:szCs w:val="20"/>
              </w:rPr>
              <w:t>Terlambat</w:t>
            </w:r>
          </w:p>
        </w:tc>
      </w:tr>
      <w:tr w:rsidR="00CD4FD5" w:rsidRPr="007F0125" w14:paraId="2147C12D" w14:textId="77777777" w:rsidTr="000D0D2E">
        <w:trPr>
          <w:jc w:val="center"/>
        </w:trPr>
        <w:tc>
          <w:tcPr>
            <w:tcW w:w="511" w:type="dxa"/>
            <w:vAlign w:val="center"/>
          </w:tcPr>
          <w:p w14:paraId="7B6E8621" w14:textId="58CA981D" w:rsidR="00CD4FD5" w:rsidRPr="007F0125" w:rsidRDefault="00CD4FD5" w:rsidP="00405C46">
            <w:pPr>
              <w:spacing w:line="276" w:lineRule="auto"/>
              <w:ind w:firstLine="0"/>
              <w:jc w:val="center"/>
              <w:rPr>
                <w:sz w:val="20"/>
                <w:szCs w:val="20"/>
              </w:rPr>
            </w:pPr>
            <w:r w:rsidRPr="007F0125">
              <w:rPr>
                <w:sz w:val="20"/>
                <w:szCs w:val="20"/>
              </w:rPr>
              <w:t>5</w:t>
            </w:r>
          </w:p>
        </w:tc>
        <w:tc>
          <w:tcPr>
            <w:tcW w:w="1377" w:type="dxa"/>
            <w:vAlign w:val="center"/>
          </w:tcPr>
          <w:p w14:paraId="5A1CA0CA" w14:textId="77B6F0B3" w:rsidR="00CD4FD5" w:rsidRPr="007F0125" w:rsidRDefault="00CD4FD5" w:rsidP="00405C46">
            <w:pPr>
              <w:spacing w:line="276" w:lineRule="auto"/>
              <w:ind w:firstLine="0"/>
              <w:jc w:val="center"/>
              <w:rPr>
                <w:sz w:val="20"/>
                <w:szCs w:val="20"/>
              </w:rPr>
            </w:pPr>
            <w:r w:rsidRPr="007F0125">
              <w:rPr>
                <w:sz w:val="20"/>
                <w:szCs w:val="20"/>
              </w:rPr>
              <w:t>90-30=60</w:t>
            </w:r>
          </w:p>
        </w:tc>
        <w:tc>
          <w:tcPr>
            <w:tcW w:w="1378" w:type="dxa"/>
            <w:vAlign w:val="center"/>
          </w:tcPr>
          <w:p w14:paraId="17514884" w14:textId="5BD386D2" w:rsidR="00CD4FD5" w:rsidRPr="007F0125" w:rsidRDefault="00CD4FD5" w:rsidP="00405C46">
            <w:pPr>
              <w:spacing w:line="276" w:lineRule="auto"/>
              <w:ind w:firstLine="0"/>
              <w:jc w:val="center"/>
              <w:rPr>
                <w:sz w:val="20"/>
                <w:szCs w:val="20"/>
              </w:rPr>
            </w:pPr>
            <w:r w:rsidRPr="007F0125">
              <w:rPr>
                <w:sz w:val="20"/>
                <w:szCs w:val="20"/>
              </w:rPr>
              <w:t>89-10=79</w:t>
            </w:r>
          </w:p>
        </w:tc>
        <w:tc>
          <w:tcPr>
            <w:tcW w:w="1378" w:type="dxa"/>
            <w:vAlign w:val="center"/>
          </w:tcPr>
          <w:p w14:paraId="2457AF58" w14:textId="0CA63267" w:rsidR="00CD4FD5" w:rsidRPr="007F0125" w:rsidRDefault="00CD4FD5" w:rsidP="00405C46">
            <w:pPr>
              <w:spacing w:line="276" w:lineRule="auto"/>
              <w:ind w:firstLine="0"/>
              <w:jc w:val="center"/>
              <w:rPr>
                <w:sz w:val="20"/>
                <w:szCs w:val="20"/>
              </w:rPr>
            </w:pPr>
            <w:r w:rsidRPr="007F0125">
              <w:rPr>
                <w:sz w:val="20"/>
                <w:szCs w:val="20"/>
              </w:rPr>
              <w:t>76-90=-14</w:t>
            </w:r>
          </w:p>
        </w:tc>
        <w:tc>
          <w:tcPr>
            <w:tcW w:w="1378" w:type="dxa"/>
            <w:vAlign w:val="center"/>
          </w:tcPr>
          <w:p w14:paraId="52EE9012" w14:textId="2DF619D0" w:rsidR="00CD4FD5" w:rsidRPr="007F0125" w:rsidRDefault="00CD4FD5" w:rsidP="00405C46">
            <w:pPr>
              <w:spacing w:line="276" w:lineRule="auto"/>
              <w:ind w:firstLine="0"/>
              <w:jc w:val="center"/>
              <w:rPr>
                <w:sz w:val="20"/>
                <w:szCs w:val="20"/>
              </w:rPr>
            </w:pPr>
            <w:r w:rsidRPr="007F0125">
              <w:rPr>
                <w:sz w:val="20"/>
                <w:szCs w:val="20"/>
              </w:rPr>
              <w:t>66-60=6</w:t>
            </w:r>
          </w:p>
        </w:tc>
        <w:tc>
          <w:tcPr>
            <w:tcW w:w="1378" w:type="dxa"/>
            <w:vAlign w:val="center"/>
          </w:tcPr>
          <w:p w14:paraId="2519D8DC" w14:textId="641D4353" w:rsidR="00CD4FD5" w:rsidRPr="007F0125" w:rsidRDefault="00CD4FD5" w:rsidP="00405C46">
            <w:pPr>
              <w:spacing w:line="276" w:lineRule="auto"/>
              <w:ind w:firstLine="0"/>
              <w:jc w:val="center"/>
              <w:rPr>
                <w:sz w:val="20"/>
                <w:szCs w:val="20"/>
              </w:rPr>
            </w:pPr>
            <w:r w:rsidRPr="007F0125">
              <w:rPr>
                <w:sz w:val="20"/>
                <w:szCs w:val="20"/>
              </w:rPr>
              <w:t>89-80=9</w:t>
            </w:r>
          </w:p>
        </w:tc>
        <w:tc>
          <w:tcPr>
            <w:tcW w:w="1378" w:type="dxa"/>
            <w:vAlign w:val="center"/>
          </w:tcPr>
          <w:p w14:paraId="6BA12CFC" w14:textId="73C5835F" w:rsidR="00CD4FD5" w:rsidRPr="007F0125" w:rsidRDefault="00CD4FD5" w:rsidP="00405C46">
            <w:pPr>
              <w:spacing w:line="276" w:lineRule="auto"/>
              <w:ind w:firstLine="0"/>
              <w:jc w:val="center"/>
              <w:rPr>
                <w:sz w:val="20"/>
                <w:szCs w:val="20"/>
              </w:rPr>
            </w:pPr>
            <w:r w:rsidRPr="007F0125">
              <w:rPr>
                <w:sz w:val="20"/>
                <w:szCs w:val="20"/>
              </w:rPr>
              <w:t>Tepat</w:t>
            </w:r>
          </w:p>
        </w:tc>
      </w:tr>
      <w:tr w:rsidR="000F5600" w:rsidRPr="007F0125" w14:paraId="1FAB412A" w14:textId="77777777" w:rsidTr="000D0D2E">
        <w:trPr>
          <w:jc w:val="center"/>
        </w:trPr>
        <w:tc>
          <w:tcPr>
            <w:tcW w:w="511" w:type="dxa"/>
            <w:vAlign w:val="center"/>
          </w:tcPr>
          <w:p w14:paraId="43FCBD16" w14:textId="07EFA4CE" w:rsidR="000F5600" w:rsidRPr="007F0125" w:rsidRDefault="000F5600" w:rsidP="00405C46">
            <w:pPr>
              <w:spacing w:line="276" w:lineRule="auto"/>
              <w:ind w:firstLine="0"/>
              <w:jc w:val="center"/>
              <w:rPr>
                <w:sz w:val="20"/>
                <w:szCs w:val="20"/>
              </w:rPr>
            </w:pPr>
            <w:r w:rsidRPr="007F0125">
              <w:rPr>
                <w:sz w:val="20"/>
                <w:szCs w:val="20"/>
              </w:rPr>
              <w:t>6</w:t>
            </w:r>
          </w:p>
        </w:tc>
        <w:tc>
          <w:tcPr>
            <w:tcW w:w="1377" w:type="dxa"/>
            <w:vAlign w:val="center"/>
          </w:tcPr>
          <w:p w14:paraId="51EECA09" w14:textId="0A0AAA84" w:rsidR="000F5600" w:rsidRPr="007F0125" w:rsidRDefault="000F5600" w:rsidP="00405C46">
            <w:pPr>
              <w:spacing w:line="276" w:lineRule="auto"/>
              <w:ind w:firstLine="0"/>
              <w:jc w:val="center"/>
              <w:rPr>
                <w:sz w:val="20"/>
                <w:szCs w:val="20"/>
              </w:rPr>
            </w:pPr>
            <w:r w:rsidRPr="007F0125">
              <w:rPr>
                <w:sz w:val="20"/>
                <w:szCs w:val="20"/>
              </w:rPr>
              <w:t>75-30=45</w:t>
            </w:r>
          </w:p>
        </w:tc>
        <w:tc>
          <w:tcPr>
            <w:tcW w:w="1378" w:type="dxa"/>
            <w:vAlign w:val="center"/>
          </w:tcPr>
          <w:p w14:paraId="50C99B54" w14:textId="5A9622C4" w:rsidR="000F5600" w:rsidRPr="007F0125" w:rsidRDefault="000F5600" w:rsidP="00405C46">
            <w:pPr>
              <w:spacing w:line="276" w:lineRule="auto"/>
              <w:ind w:firstLine="0"/>
              <w:jc w:val="center"/>
              <w:rPr>
                <w:sz w:val="20"/>
                <w:szCs w:val="20"/>
              </w:rPr>
            </w:pPr>
            <w:r w:rsidRPr="007F0125">
              <w:rPr>
                <w:sz w:val="20"/>
                <w:szCs w:val="20"/>
              </w:rPr>
              <w:t>75-10=65</w:t>
            </w:r>
          </w:p>
        </w:tc>
        <w:tc>
          <w:tcPr>
            <w:tcW w:w="1378" w:type="dxa"/>
            <w:vAlign w:val="center"/>
          </w:tcPr>
          <w:p w14:paraId="6158BA1C" w14:textId="59035F71" w:rsidR="000F5600" w:rsidRPr="007F0125" w:rsidRDefault="000F5600" w:rsidP="00405C46">
            <w:pPr>
              <w:spacing w:line="276" w:lineRule="auto"/>
              <w:ind w:firstLine="0"/>
              <w:jc w:val="center"/>
              <w:rPr>
                <w:sz w:val="20"/>
                <w:szCs w:val="20"/>
              </w:rPr>
            </w:pPr>
            <w:r w:rsidRPr="007F0125">
              <w:rPr>
                <w:sz w:val="20"/>
                <w:szCs w:val="20"/>
              </w:rPr>
              <w:t>60-90=-30</w:t>
            </w:r>
          </w:p>
        </w:tc>
        <w:tc>
          <w:tcPr>
            <w:tcW w:w="1378" w:type="dxa"/>
            <w:vAlign w:val="center"/>
          </w:tcPr>
          <w:p w14:paraId="23E8A0C9" w14:textId="0A3DAA44" w:rsidR="000F5600" w:rsidRPr="007F0125" w:rsidRDefault="000F5600" w:rsidP="00405C46">
            <w:pPr>
              <w:spacing w:line="276" w:lineRule="auto"/>
              <w:ind w:firstLine="0"/>
              <w:jc w:val="center"/>
              <w:rPr>
                <w:sz w:val="20"/>
                <w:szCs w:val="20"/>
              </w:rPr>
            </w:pPr>
            <w:r w:rsidRPr="007F0125">
              <w:rPr>
                <w:sz w:val="20"/>
                <w:szCs w:val="20"/>
              </w:rPr>
              <w:t>50-60=-10</w:t>
            </w:r>
          </w:p>
        </w:tc>
        <w:tc>
          <w:tcPr>
            <w:tcW w:w="1378" w:type="dxa"/>
            <w:vAlign w:val="center"/>
          </w:tcPr>
          <w:p w14:paraId="2E6D05FA" w14:textId="3E78065E" w:rsidR="000F5600" w:rsidRPr="007F0125" w:rsidRDefault="000F5600" w:rsidP="00405C46">
            <w:pPr>
              <w:spacing w:line="276" w:lineRule="auto"/>
              <w:ind w:firstLine="0"/>
              <w:jc w:val="center"/>
              <w:rPr>
                <w:sz w:val="20"/>
                <w:szCs w:val="20"/>
              </w:rPr>
            </w:pPr>
            <w:r w:rsidRPr="007F0125">
              <w:rPr>
                <w:sz w:val="20"/>
                <w:szCs w:val="20"/>
              </w:rPr>
              <w:t>99-80=19</w:t>
            </w:r>
          </w:p>
        </w:tc>
        <w:tc>
          <w:tcPr>
            <w:tcW w:w="1378" w:type="dxa"/>
            <w:vAlign w:val="center"/>
          </w:tcPr>
          <w:p w14:paraId="278B2230" w14:textId="7D1DE9B6" w:rsidR="000F5600" w:rsidRPr="007F0125" w:rsidRDefault="000F5600" w:rsidP="00405C46">
            <w:pPr>
              <w:spacing w:line="276" w:lineRule="auto"/>
              <w:ind w:firstLine="0"/>
              <w:jc w:val="center"/>
              <w:rPr>
                <w:sz w:val="20"/>
                <w:szCs w:val="20"/>
              </w:rPr>
            </w:pPr>
            <w:r w:rsidRPr="007F0125">
              <w:rPr>
                <w:sz w:val="20"/>
                <w:szCs w:val="20"/>
              </w:rPr>
              <w:t>Tepat</w:t>
            </w:r>
          </w:p>
        </w:tc>
      </w:tr>
      <w:tr w:rsidR="000C7A72" w:rsidRPr="007F0125" w14:paraId="36161C75" w14:textId="77777777" w:rsidTr="000D0D2E">
        <w:trPr>
          <w:jc w:val="center"/>
        </w:trPr>
        <w:tc>
          <w:tcPr>
            <w:tcW w:w="511" w:type="dxa"/>
            <w:vAlign w:val="center"/>
          </w:tcPr>
          <w:p w14:paraId="5CDC2C18" w14:textId="094E7FE3" w:rsidR="000C7A72" w:rsidRPr="007F0125" w:rsidRDefault="000C7A72" w:rsidP="00405C46">
            <w:pPr>
              <w:spacing w:line="276" w:lineRule="auto"/>
              <w:ind w:firstLine="0"/>
              <w:jc w:val="center"/>
              <w:rPr>
                <w:sz w:val="20"/>
                <w:szCs w:val="20"/>
              </w:rPr>
            </w:pPr>
            <w:r w:rsidRPr="007F0125">
              <w:rPr>
                <w:sz w:val="20"/>
                <w:szCs w:val="20"/>
              </w:rPr>
              <w:t>7</w:t>
            </w:r>
          </w:p>
        </w:tc>
        <w:tc>
          <w:tcPr>
            <w:tcW w:w="1377" w:type="dxa"/>
            <w:vAlign w:val="center"/>
          </w:tcPr>
          <w:p w14:paraId="05947A40" w14:textId="5DBC2228" w:rsidR="000C7A72" w:rsidRPr="007F0125" w:rsidRDefault="000C7A72" w:rsidP="00405C46">
            <w:pPr>
              <w:spacing w:line="276" w:lineRule="auto"/>
              <w:ind w:firstLine="0"/>
              <w:jc w:val="center"/>
              <w:rPr>
                <w:sz w:val="20"/>
                <w:szCs w:val="20"/>
              </w:rPr>
            </w:pPr>
            <w:r w:rsidRPr="007F0125">
              <w:rPr>
                <w:sz w:val="20"/>
                <w:szCs w:val="20"/>
              </w:rPr>
              <w:t>94-30=64</w:t>
            </w:r>
          </w:p>
        </w:tc>
        <w:tc>
          <w:tcPr>
            <w:tcW w:w="1378" w:type="dxa"/>
            <w:vAlign w:val="center"/>
          </w:tcPr>
          <w:p w14:paraId="2C22A173" w14:textId="237C50B0" w:rsidR="000C7A72" w:rsidRPr="007F0125" w:rsidRDefault="000C7A72" w:rsidP="00405C46">
            <w:pPr>
              <w:spacing w:line="276" w:lineRule="auto"/>
              <w:ind w:firstLine="0"/>
              <w:jc w:val="center"/>
              <w:rPr>
                <w:sz w:val="20"/>
                <w:szCs w:val="20"/>
              </w:rPr>
            </w:pPr>
            <w:r w:rsidRPr="007F0125">
              <w:rPr>
                <w:sz w:val="20"/>
                <w:szCs w:val="20"/>
              </w:rPr>
              <w:t>69-10=59</w:t>
            </w:r>
          </w:p>
        </w:tc>
        <w:tc>
          <w:tcPr>
            <w:tcW w:w="1378" w:type="dxa"/>
            <w:vAlign w:val="center"/>
          </w:tcPr>
          <w:p w14:paraId="47987518" w14:textId="5746B7C8" w:rsidR="000C7A72" w:rsidRPr="007F0125" w:rsidRDefault="000C7A72" w:rsidP="00405C46">
            <w:pPr>
              <w:spacing w:line="276" w:lineRule="auto"/>
              <w:ind w:firstLine="0"/>
              <w:jc w:val="center"/>
              <w:rPr>
                <w:sz w:val="20"/>
                <w:szCs w:val="20"/>
              </w:rPr>
            </w:pPr>
            <w:r w:rsidRPr="007F0125">
              <w:rPr>
                <w:sz w:val="20"/>
                <w:szCs w:val="20"/>
              </w:rPr>
              <w:t>71-90=-19</w:t>
            </w:r>
          </w:p>
        </w:tc>
        <w:tc>
          <w:tcPr>
            <w:tcW w:w="1378" w:type="dxa"/>
            <w:vAlign w:val="center"/>
          </w:tcPr>
          <w:p w14:paraId="3ED0FC06" w14:textId="52D6C19D" w:rsidR="000C7A72" w:rsidRPr="007F0125" w:rsidRDefault="000C7A72" w:rsidP="00405C46">
            <w:pPr>
              <w:spacing w:line="276" w:lineRule="auto"/>
              <w:ind w:firstLine="0"/>
              <w:jc w:val="center"/>
              <w:rPr>
                <w:sz w:val="20"/>
                <w:szCs w:val="20"/>
              </w:rPr>
            </w:pPr>
            <w:r w:rsidRPr="007F0125">
              <w:rPr>
                <w:sz w:val="20"/>
                <w:szCs w:val="20"/>
              </w:rPr>
              <w:t>40-60=-20</w:t>
            </w:r>
          </w:p>
        </w:tc>
        <w:tc>
          <w:tcPr>
            <w:tcW w:w="1378" w:type="dxa"/>
            <w:vAlign w:val="center"/>
          </w:tcPr>
          <w:p w14:paraId="72615801" w14:textId="24524FBE" w:rsidR="000C7A72" w:rsidRPr="007F0125" w:rsidRDefault="000C7A72" w:rsidP="00405C46">
            <w:pPr>
              <w:spacing w:line="276" w:lineRule="auto"/>
              <w:ind w:firstLine="0"/>
              <w:jc w:val="center"/>
              <w:rPr>
                <w:sz w:val="20"/>
                <w:szCs w:val="20"/>
              </w:rPr>
            </w:pPr>
            <w:r w:rsidRPr="007F0125">
              <w:rPr>
                <w:sz w:val="20"/>
                <w:szCs w:val="20"/>
              </w:rPr>
              <w:t>78-80=-2</w:t>
            </w:r>
          </w:p>
        </w:tc>
        <w:tc>
          <w:tcPr>
            <w:tcW w:w="1378" w:type="dxa"/>
            <w:vAlign w:val="center"/>
          </w:tcPr>
          <w:p w14:paraId="1B7A18CC" w14:textId="01FB65F2" w:rsidR="000C7A72" w:rsidRPr="007F0125" w:rsidRDefault="000C7A72" w:rsidP="00405C46">
            <w:pPr>
              <w:spacing w:line="276" w:lineRule="auto"/>
              <w:ind w:firstLine="0"/>
              <w:jc w:val="center"/>
              <w:rPr>
                <w:sz w:val="20"/>
                <w:szCs w:val="20"/>
              </w:rPr>
            </w:pPr>
            <w:r w:rsidRPr="007F0125">
              <w:rPr>
                <w:sz w:val="20"/>
                <w:szCs w:val="20"/>
              </w:rPr>
              <w:t>Tepat</w:t>
            </w:r>
          </w:p>
        </w:tc>
      </w:tr>
      <w:tr w:rsidR="000C7A72" w:rsidRPr="007F0125" w14:paraId="65503F7B" w14:textId="77777777" w:rsidTr="000D0D2E">
        <w:trPr>
          <w:jc w:val="center"/>
        </w:trPr>
        <w:tc>
          <w:tcPr>
            <w:tcW w:w="511" w:type="dxa"/>
            <w:vAlign w:val="center"/>
          </w:tcPr>
          <w:p w14:paraId="66B8CDE1" w14:textId="5D48725B" w:rsidR="000C7A72" w:rsidRPr="007F0125" w:rsidRDefault="00FB2A8B" w:rsidP="00405C46">
            <w:pPr>
              <w:spacing w:line="276" w:lineRule="auto"/>
              <w:ind w:firstLine="0"/>
              <w:jc w:val="center"/>
              <w:rPr>
                <w:sz w:val="20"/>
                <w:szCs w:val="20"/>
              </w:rPr>
            </w:pPr>
            <w:r w:rsidRPr="007F0125">
              <w:rPr>
                <w:sz w:val="20"/>
                <w:szCs w:val="20"/>
              </w:rPr>
              <w:t>8</w:t>
            </w:r>
          </w:p>
        </w:tc>
        <w:tc>
          <w:tcPr>
            <w:tcW w:w="1377" w:type="dxa"/>
            <w:vAlign w:val="center"/>
          </w:tcPr>
          <w:p w14:paraId="5ABF1969" w14:textId="6E9E5366" w:rsidR="000C7A72" w:rsidRPr="007F0125" w:rsidRDefault="00FB2A8B" w:rsidP="00405C46">
            <w:pPr>
              <w:spacing w:line="276" w:lineRule="auto"/>
              <w:ind w:firstLine="0"/>
              <w:jc w:val="center"/>
              <w:rPr>
                <w:sz w:val="20"/>
                <w:szCs w:val="20"/>
              </w:rPr>
            </w:pPr>
            <w:r w:rsidRPr="007F0125">
              <w:rPr>
                <w:sz w:val="20"/>
                <w:szCs w:val="20"/>
              </w:rPr>
              <w:t>71-30=41</w:t>
            </w:r>
          </w:p>
        </w:tc>
        <w:tc>
          <w:tcPr>
            <w:tcW w:w="1378" w:type="dxa"/>
            <w:vAlign w:val="center"/>
          </w:tcPr>
          <w:p w14:paraId="703EC7D4" w14:textId="76EAC8BE" w:rsidR="000C7A72" w:rsidRPr="007F0125" w:rsidRDefault="00FB2A8B" w:rsidP="00405C46">
            <w:pPr>
              <w:spacing w:line="276" w:lineRule="auto"/>
              <w:ind w:firstLine="0"/>
              <w:jc w:val="center"/>
              <w:rPr>
                <w:sz w:val="20"/>
                <w:szCs w:val="20"/>
              </w:rPr>
            </w:pPr>
            <w:r w:rsidRPr="007F0125">
              <w:rPr>
                <w:sz w:val="20"/>
                <w:szCs w:val="20"/>
              </w:rPr>
              <w:t>70-10=60</w:t>
            </w:r>
          </w:p>
        </w:tc>
        <w:tc>
          <w:tcPr>
            <w:tcW w:w="1378" w:type="dxa"/>
            <w:vAlign w:val="center"/>
          </w:tcPr>
          <w:p w14:paraId="3385056E" w14:textId="5F62FEBE" w:rsidR="000C7A72" w:rsidRPr="007F0125" w:rsidRDefault="001E0CC1" w:rsidP="00405C46">
            <w:pPr>
              <w:spacing w:line="276" w:lineRule="auto"/>
              <w:ind w:firstLine="0"/>
              <w:jc w:val="center"/>
              <w:rPr>
                <w:sz w:val="20"/>
                <w:szCs w:val="20"/>
              </w:rPr>
            </w:pPr>
            <w:r w:rsidRPr="007F0125">
              <w:rPr>
                <w:sz w:val="20"/>
                <w:szCs w:val="20"/>
              </w:rPr>
              <w:t>9</w:t>
            </w:r>
            <w:r w:rsidR="00FB2A8B" w:rsidRPr="007F0125">
              <w:rPr>
                <w:sz w:val="20"/>
                <w:szCs w:val="20"/>
              </w:rPr>
              <w:t>4-90=-4</w:t>
            </w:r>
          </w:p>
        </w:tc>
        <w:tc>
          <w:tcPr>
            <w:tcW w:w="1378" w:type="dxa"/>
            <w:vAlign w:val="center"/>
          </w:tcPr>
          <w:p w14:paraId="112E18B7" w14:textId="563B1DE1" w:rsidR="000C7A72" w:rsidRPr="007F0125" w:rsidRDefault="00FB2A8B" w:rsidP="00405C46">
            <w:pPr>
              <w:spacing w:line="276" w:lineRule="auto"/>
              <w:ind w:firstLine="0"/>
              <w:jc w:val="center"/>
              <w:rPr>
                <w:sz w:val="20"/>
                <w:szCs w:val="20"/>
              </w:rPr>
            </w:pPr>
            <w:r w:rsidRPr="007F0125">
              <w:rPr>
                <w:sz w:val="20"/>
                <w:szCs w:val="20"/>
              </w:rPr>
              <w:t>99-60=29</w:t>
            </w:r>
          </w:p>
        </w:tc>
        <w:tc>
          <w:tcPr>
            <w:tcW w:w="1378" w:type="dxa"/>
            <w:vAlign w:val="center"/>
          </w:tcPr>
          <w:p w14:paraId="3076F076" w14:textId="658C728A" w:rsidR="000C7A72" w:rsidRPr="007F0125" w:rsidRDefault="001E0CC1" w:rsidP="00405C46">
            <w:pPr>
              <w:spacing w:line="276" w:lineRule="auto"/>
              <w:ind w:firstLine="0"/>
              <w:jc w:val="center"/>
              <w:rPr>
                <w:sz w:val="20"/>
                <w:szCs w:val="20"/>
              </w:rPr>
            </w:pPr>
            <w:r w:rsidRPr="007F0125">
              <w:rPr>
                <w:sz w:val="20"/>
                <w:szCs w:val="20"/>
              </w:rPr>
              <w:t>96-80=16</w:t>
            </w:r>
          </w:p>
        </w:tc>
        <w:tc>
          <w:tcPr>
            <w:tcW w:w="1378" w:type="dxa"/>
            <w:vAlign w:val="center"/>
          </w:tcPr>
          <w:p w14:paraId="5DF39962" w14:textId="60ECDD9C" w:rsidR="000C7A72" w:rsidRPr="007F0125" w:rsidRDefault="001E0CC1" w:rsidP="00405C46">
            <w:pPr>
              <w:spacing w:line="276" w:lineRule="auto"/>
              <w:ind w:firstLine="0"/>
              <w:jc w:val="center"/>
              <w:rPr>
                <w:sz w:val="20"/>
                <w:szCs w:val="20"/>
              </w:rPr>
            </w:pPr>
            <w:r w:rsidRPr="007F0125">
              <w:rPr>
                <w:sz w:val="20"/>
                <w:szCs w:val="20"/>
              </w:rPr>
              <w:t>Tepat</w:t>
            </w:r>
          </w:p>
        </w:tc>
      </w:tr>
      <w:tr w:rsidR="001E0CC1" w:rsidRPr="007F0125" w14:paraId="065BD114" w14:textId="77777777" w:rsidTr="000D0D2E">
        <w:trPr>
          <w:jc w:val="center"/>
        </w:trPr>
        <w:tc>
          <w:tcPr>
            <w:tcW w:w="511" w:type="dxa"/>
            <w:vAlign w:val="center"/>
          </w:tcPr>
          <w:p w14:paraId="5D0311BC" w14:textId="0B70AE22" w:rsidR="001E0CC1" w:rsidRPr="007F0125" w:rsidRDefault="001E0CC1" w:rsidP="00405C46">
            <w:pPr>
              <w:spacing w:line="276" w:lineRule="auto"/>
              <w:ind w:firstLine="0"/>
              <w:jc w:val="center"/>
              <w:rPr>
                <w:sz w:val="20"/>
                <w:szCs w:val="20"/>
              </w:rPr>
            </w:pPr>
            <w:r w:rsidRPr="007F0125">
              <w:rPr>
                <w:sz w:val="20"/>
                <w:szCs w:val="20"/>
              </w:rPr>
              <w:t>9</w:t>
            </w:r>
          </w:p>
        </w:tc>
        <w:tc>
          <w:tcPr>
            <w:tcW w:w="1377" w:type="dxa"/>
            <w:vAlign w:val="center"/>
          </w:tcPr>
          <w:p w14:paraId="59CC3FF3" w14:textId="3FC82702" w:rsidR="001E0CC1" w:rsidRPr="007F0125" w:rsidRDefault="001E0CC1" w:rsidP="00405C46">
            <w:pPr>
              <w:spacing w:line="276" w:lineRule="auto"/>
              <w:ind w:firstLine="0"/>
              <w:jc w:val="center"/>
              <w:rPr>
                <w:sz w:val="20"/>
                <w:szCs w:val="20"/>
              </w:rPr>
            </w:pPr>
            <w:r w:rsidRPr="007F0125">
              <w:rPr>
                <w:sz w:val="20"/>
                <w:szCs w:val="20"/>
              </w:rPr>
              <w:t>85-30=55</w:t>
            </w:r>
          </w:p>
        </w:tc>
        <w:tc>
          <w:tcPr>
            <w:tcW w:w="1378" w:type="dxa"/>
            <w:vAlign w:val="center"/>
          </w:tcPr>
          <w:p w14:paraId="0BBE2147" w14:textId="142B197C" w:rsidR="001E0CC1" w:rsidRPr="007F0125" w:rsidRDefault="001E0CC1" w:rsidP="00405C46">
            <w:pPr>
              <w:spacing w:line="276" w:lineRule="auto"/>
              <w:ind w:firstLine="0"/>
              <w:jc w:val="center"/>
              <w:rPr>
                <w:sz w:val="20"/>
                <w:szCs w:val="20"/>
              </w:rPr>
            </w:pPr>
            <w:r w:rsidRPr="007F0125">
              <w:rPr>
                <w:sz w:val="20"/>
                <w:szCs w:val="20"/>
              </w:rPr>
              <w:t>50-10=40</w:t>
            </w:r>
          </w:p>
        </w:tc>
        <w:tc>
          <w:tcPr>
            <w:tcW w:w="1378" w:type="dxa"/>
            <w:vAlign w:val="center"/>
          </w:tcPr>
          <w:p w14:paraId="180F45A9" w14:textId="5A664FF8" w:rsidR="001E0CC1" w:rsidRPr="007F0125" w:rsidRDefault="001E0CC1" w:rsidP="00405C46">
            <w:pPr>
              <w:spacing w:line="276" w:lineRule="auto"/>
              <w:ind w:firstLine="0"/>
              <w:jc w:val="center"/>
              <w:rPr>
                <w:sz w:val="20"/>
                <w:szCs w:val="20"/>
              </w:rPr>
            </w:pPr>
            <w:r w:rsidRPr="007F0125">
              <w:rPr>
                <w:sz w:val="20"/>
                <w:szCs w:val="20"/>
              </w:rPr>
              <w:t>50-90=-40</w:t>
            </w:r>
          </w:p>
        </w:tc>
        <w:tc>
          <w:tcPr>
            <w:tcW w:w="1378" w:type="dxa"/>
            <w:vAlign w:val="center"/>
          </w:tcPr>
          <w:p w14:paraId="1CF025F6" w14:textId="2AD628CD" w:rsidR="001E0CC1" w:rsidRPr="007F0125" w:rsidRDefault="00375AAC" w:rsidP="00405C46">
            <w:pPr>
              <w:spacing w:line="276" w:lineRule="auto"/>
              <w:ind w:firstLine="0"/>
              <w:jc w:val="center"/>
              <w:rPr>
                <w:sz w:val="20"/>
                <w:szCs w:val="20"/>
              </w:rPr>
            </w:pPr>
            <w:r w:rsidRPr="007F0125">
              <w:rPr>
                <w:sz w:val="20"/>
                <w:szCs w:val="20"/>
              </w:rPr>
              <w:t>79-60=19</w:t>
            </w:r>
          </w:p>
        </w:tc>
        <w:tc>
          <w:tcPr>
            <w:tcW w:w="1378" w:type="dxa"/>
            <w:vAlign w:val="center"/>
          </w:tcPr>
          <w:p w14:paraId="43ECFF5F" w14:textId="03E26F75" w:rsidR="001E0CC1" w:rsidRPr="007F0125" w:rsidRDefault="00375AAC" w:rsidP="00405C46">
            <w:pPr>
              <w:spacing w:line="276" w:lineRule="auto"/>
              <w:ind w:firstLine="0"/>
              <w:jc w:val="center"/>
              <w:rPr>
                <w:sz w:val="20"/>
                <w:szCs w:val="20"/>
              </w:rPr>
            </w:pPr>
            <w:r w:rsidRPr="007F0125">
              <w:rPr>
                <w:sz w:val="20"/>
                <w:szCs w:val="20"/>
              </w:rPr>
              <w:t>77-80=-3</w:t>
            </w:r>
          </w:p>
        </w:tc>
        <w:tc>
          <w:tcPr>
            <w:tcW w:w="1378" w:type="dxa"/>
            <w:vAlign w:val="center"/>
          </w:tcPr>
          <w:p w14:paraId="760DB168" w14:textId="443F5261" w:rsidR="001E0CC1" w:rsidRPr="007F0125" w:rsidRDefault="00375AAC" w:rsidP="00405C46">
            <w:pPr>
              <w:spacing w:line="276" w:lineRule="auto"/>
              <w:ind w:firstLine="0"/>
              <w:jc w:val="center"/>
              <w:rPr>
                <w:sz w:val="20"/>
                <w:szCs w:val="20"/>
              </w:rPr>
            </w:pPr>
            <w:r w:rsidRPr="007F0125">
              <w:rPr>
                <w:sz w:val="20"/>
                <w:szCs w:val="20"/>
              </w:rPr>
              <w:t>Terlambat</w:t>
            </w:r>
          </w:p>
        </w:tc>
      </w:tr>
      <w:tr w:rsidR="00375AAC" w:rsidRPr="007F0125" w14:paraId="146B294B" w14:textId="77777777" w:rsidTr="000D0D2E">
        <w:trPr>
          <w:jc w:val="center"/>
        </w:trPr>
        <w:tc>
          <w:tcPr>
            <w:tcW w:w="511" w:type="dxa"/>
            <w:vAlign w:val="center"/>
          </w:tcPr>
          <w:p w14:paraId="1AC72C17" w14:textId="3E2A9D23" w:rsidR="00375AAC" w:rsidRPr="007F0125" w:rsidRDefault="00375AAC" w:rsidP="00405C46">
            <w:pPr>
              <w:spacing w:line="276" w:lineRule="auto"/>
              <w:ind w:firstLine="0"/>
              <w:jc w:val="center"/>
              <w:rPr>
                <w:sz w:val="20"/>
                <w:szCs w:val="20"/>
              </w:rPr>
            </w:pPr>
            <w:r w:rsidRPr="007F0125">
              <w:rPr>
                <w:sz w:val="20"/>
                <w:szCs w:val="20"/>
              </w:rPr>
              <w:t>10</w:t>
            </w:r>
          </w:p>
        </w:tc>
        <w:tc>
          <w:tcPr>
            <w:tcW w:w="1377" w:type="dxa"/>
            <w:vAlign w:val="center"/>
          </w:tcPr>
          <w:p w14:paraId="65F32367" w14:textId="1B2F9635" w:rsidR="00375AAC" w:rsidRPr="007F0125" w:rsidRDefault="00375AAC" w:rsidP="00405C46">
            <w:pPr>
              <w:spacing w:line="276" w:lineRule="auto"/>
              <w:ind w:firstLine="0"/>
              <w:jc w:val="center"/>
              <w:rPr>
                <w:sz w:val="20"/>
                <w:szCs w:val="20"/>
              </w:rPr>
            </w:pPr>
            <w:r w:rsidRPr="007F0125">
              <w:rPr>
                <w:sz w:val="20"/>
                <w:szCs w:val="20"/>
              </w:rPr>
              <w:t>79-30=49</w:t>
            </w:r>
          </w:p>
        </w:tc>
        <w:tc>
          <w:tcPr>
            <w:tcW w:w="1378" w:type="dxa"/>
            <w:vAlign w:val="center"/>
          </w:tcPr>
          <w:p w14:paraId="3BA21756" w14:textId="1F7520AD" w:rsidR="00375AAC" w:rsidRPr="007F0125" w:rsidRDefault="00375AAC" w:rsidP="00405C46">
            <w:pPr>
              <w:spacing w:line="276" w:lineRule="auto"/>
              <w:ind w:firstLine="0"/>
              <w:jc w:val="center"/>
              <w:rPr>
                <w:sz w:val="20"/>
                <w:szCs w:val="20"/>
              </w:rPr>
            </w:pPr>
            <w:r w:rsidRPr="007F0125">
              <w:rPr>
                <w:sz w:val="20"/>
                <w:szCs w:val="20"/>
              </w:rPr>
              <w:t>99-10=89</w:t>
            </w:r>
          </w:p>
        </w:tc>
        <w:tc>
          <w:tcPr>
            <w:tcW w:w="1378" w:type="dxa"/>
            <w:vAlign w:val="center"/>
          </w:tcPr>
          <w:p w14:paraId="54660DD1" w14:textId="22CA8EDD" w:rsidR="00375AAC" w:rsidRPr="007F0125" w:rsidRDefault="00375AAC" w:rsidP="00405C46">
            <w:pPr>
              <w:spacing w:line="276" w:lineRule="auto"/>
              <w:ind w:firstLine="0"/>
              <w:jc w:val="center"/>
              <w:rPr>
                <w:sz w:val="20"/>
                <w:szCs w:val="20"/>
              </w:rPr>
            </w:pPr>
            <w:r w:rsidRPr="007F0125">
              <w:rPr>
                <w:sz w:val="20"/>
                <w:szCs w:val="20"/>
              </w:rPr>
              <w:t>66-90=-24</w:t>
            </w:r>
          </w:p>
        </w:tc>
        <w:tc>
          <w:tcPr>
            <w:tcW w:w="1378" w:type="dxa"/>
            <w:vAlign w:val="center"/>
          </w:tcPr>
          <w:p w14:paraId="6A2CE104" w14:textId="128D1802" w:rsidR="00375AAC" w:rsidRPr="007F0125" w:rsidRDefault="00375AAC" w:rsidP="00405C46">
            <w:pPr>
              <w:spacing w:line="276" w:lineRule="auto"/>
              <w:ind w:firstLine="0"/>
              <w:jc w:val="center"/>
              <w:rPr>
                <w:sz w:val="20"/>
                <w:szCs w:val="20"/>
              </w:rPr>
            </w:pPr>
            <w:r w:rsidRPr="007F0125">
              <w:rPr>
                <w:sz w:val="20"/>
                <w:szCs w:val="20"/>
              </w:rPr>
              <w:t>69-60=9</w:t>
            </w:r>
          </w:p>
        </w:tc>
        <w:tc>
          <w:tcPr>
            <w:tcW w:w="1378" w:type="dxa"/>
            <w:vAlign w:val="center"/>
          </w:tcPr>
          <w:p w14:paraId="56C14B57" w14:textId="1BD5B48B" w:rsidR="00375AAC" w:rsidRPr="007F0125" w:rsidRDefault="00375AAC" w:rsidP="00405C46">
            <w:pPr>
              <w:spacing w:line="276" w:lineRule="auto"/>
              <w:ind w:firstLine="0"/>
              <w:jc w:val="center"/>
              <w:rPr>
                <w:sz w:val="20"/>
                <w:szCs w:val="20"/>
              </w:rPr>
            </w:pPr>
            <w:r w:rsidRPr="007F0125">
              <w:rPr>
                <w:sz w:val="20"/>
                <w:szCs w:val="20"/>
              </w:rPr>
              <w:t>75-80=-5</w:t>
            </w:r>
          </w:p>
        </w:tc>
        <w:tc>
          <w:tcPr>
            <w:tcW w:w="1378" w:type="dxa"/>
            <w:vAlign w:val="center"/>
          </w:tcPr>
          <w:p w14:paraId="5074303B" w14:textId="4496203E" w:rsidR="00375AAC" w:rsidRPr="007F0125" w:rsidRDefault="00375AAC" w:rsidP="00405C46">
            <w:pPr>
              <w:spacing w:line="276" w:lineRule="auto"/>
              <w:ind w:firstLine="0"/>
              <w:jc w:val="center"/>
              <w:rPr>
                <w:sz w:val="20"/>
                <w:szCs w:val="20"/>
              </w:rPr>
            </w:pPr>
            <w:r w:rsidRPr="007F0125">
              <w:rPr>
                <w:sz w:val="20"/>
                <w:szCs w:val="20"/>
              </w:rPr>
              <w:t>Tepat</w:t>
            </w:r>
          </w:p>
        </w:tc>
      </w:tr>
    </w:tbl>
    <w:p w14:paraId="2DC8185E" w14:textId="4B7B1A35" w:rsidR="005C1DED" w:rsidRPr="00582029" w:rsidRDefault="005C1DED" w:rsidP="00582029">
      <w:pPr>
        <w:spacing w:after="160" w:line="259" w:lineRule="auto"/>
        <w:ind w:firstLine="0"/>
        <w:jc w:val="left"/>
        <w:rPr>
          <w:lang w:val="en-ID"/>
        </w:rPr>
      </w:pPr>
    </w:p>
    <w:p w14:paraId="45C37C61" w14:textId="7F5EC9F9" w:rsidR="001319F4" w:rsidRDefault="001319F4" w:rsidP="001319F4">
      <w:pPr>
        <w:pStyle w:val="ListParagraph"/>
        <w:numPr>
          <w:ilvl w:val="0"/>
          <w:numId w:val="22"/>
        </w:numPr>
        <w:spacing w:before="0"/>
      </w:pPr>
      <w:r>
        <w:lastRenderedPageBreak/>
        <w:t>Menghitung jarak</w:t>
      </w:r>
      <w:r w:rsidR="006E1A91">
        <w:t xml:space="preserve"> Euclidean</w:t>
      </w:r>
    </w:p>
    <w:p w14:paraId="23E939E4" w14:textId="3F989E41" w:rsidR="006E1A91" w:rsidRPr="006E1A91" w:rsidRDefault="006E1A91" w:rsidP="006E1A91">
      <w:pPr>
        <w:pStyle w:val="Caption"/>
        <w:rPr>
          <w:b w:val="0"/>
        </w:rPr>
      </w:pPr>
      <w:bookmarkStart w:id="44" w:name="_Toc516132485"/>
      <w:r>
        <w:t xml:space="preserve">Tabel </w:t>
      </w:r>
      <w:r w:rsidR="00701DB0">
        <w:rPr>
          <w:noProof/>
        </w:rPr>
        <w:fldChar w:fldCharType="begin"/>
      </w:r>
      <w:r w:rsidR="00701DB0">
        <w:rPr>
          <w:noProof/>
        </w:rPr>
        <w:instrText xml:space="preserve"> STYLEREF 2 \s </w:instrText>
      </w:r>
      <w:r w:rsidR="00701DB0">
        <w:rPr>
          <w:noProof/>
        </w:rPr>
        <w:fldChar w:fldCharType="separate"/>
      </w:r>
      <w:r w:rsidR="00444F3A">
        <w:rPr>
          <w:noProof/>
          <w:cs/>
        </w:rPr>
        <w:t>‎</w:t>
      </w:r>
      <w:r w:rsidR="00444F3A">
        <w:rPr>
          <w:noProof/>
        </w:rPr>
        <w:t>2.4</w:t>
      </w:r>
      <w:r w:rsidR="00701DB0">
        <w:rPr>
          <w:noProof/>
        </w:rPr>
        <w:fldChar w:fldCharType="end"/>
      </w:r>
      <w:r w:rsidR="001101B6">
        <w:noBreakHyphen/>
      </w:r>
      <w:r w:rsidR="00701DB0">
        <w:rPr>
          <w:noProof/>
        </w:rPr>
        <w:fldChar w:fldCharType="begin"/>
      </w:r>
      <w:r w:rsidR="00701DB0">
        <w:rPr>
          <w:noProof/>
        </w:rPr>
        <w:instrText xml:space="preserve"> SEQ Table \* ARABIC \s 2 </w:instrText>
      </w:r>
      <w:r w:rsidR="00701DB0">
        <w:rPr>
          <w:noProof/>
        </w:rPr>
        <w:fldChar w:fldCharType="separate"/>
      </w:r>
      <w:r w:rsidR="00444F3A">
        <w:rPr>
          <w:noProof/>
        </w:rPr>
        <w:t>4</w:t>
      </w:r>
      <w:r w:rsidR="00701DB0">
        <w:rPr>
          <w:noProof/>
        </w:rPr>
        <w:fldChar w:fldCharType="end"/>
      </w:r>
      <w:r>
        <w:t xml:space="preserve"> </w:t>
      </w:r>
      <w:r w:rsidR="0057376B">
        <w:rPr>
          <w:b w:val="0"/>
        </w:rPr>
        <w:t>Hasil Perhitungan Euclidean Distance</w:t>
      </w:r>
      <w:bookmarkEnd w:id="44"/>
    </w:p>
    <w:tbl>
      <w:tblPr>
        <w:tblStyle w:val="TableGrid"/>
        <w:tblW w:w="8784" w:type="dxa"/>
        <w:jc w:val="center"/>
        <w:tblLook w:val="04A0" w:firstRow="1" w:lastRow="0" w:firstColumn="1" w:lastColumn="0" w:noHBand="0" w:noVBand="1"/>
      </w:tblPr>
      <w:tblGrid>
        <w:gridCol w:w="628"/>
        <w:gridCol w:w="6055"/>
        <w:gridCol w:w="2101"/>
      </w:tblGrid>
      <w:tr w:rsidR="001E145E" w:rsidRPr="007F0125" w14:paraId="4C33E9A2" w14:textId="77777777" w:rsidTr="00E429F2">
        <w:trPr>
          <w:jc w:val="center"/>
        </w:trPr>
        <w:tc>
          <w:tcPr>
            <w:tcW w:w="510" w:type="dxa"/>
            <w:shd w:val="clear" w:color="auto" w:fill="DDD9C3" w:themeFill="background2" w:themeFillShade="E6"/>
            <w:vAlign w:val="center"/>
          </w:tcPr>
          <w:p w14:paraId="55391A26" w14:textId="5B998ACB" w:rsidR="001E145E" w:rsidRPr="007F0125" w:rsidRDefault="00721943" w:rsidP="00405C46">
            <w:pPr>
              <w:pStyle w:val="ListParagraph"/>
              <w:spacing w:before="0" w:after="0"/>
              <w:ind w:left="0" w:firstLine="0"/>
              <w:rPr>
                <w:rFonts w:asciiTheme="majorHAnsi" w:hAnsiTheme="majorHAnsi" w:cstheme="majorHAnsi"/>
                <w:b/>
                <w:sz w:val="20"/>
                <w:szCs w:val="20"/>
              </w:rPr>
            </w:pPr>
            <w:r w:rsidRPr="007F0125">
              <w:rPr>
                <w:rFonts w:asciiTheme="majorHAnsi" w:hAnsiTheme="majorHAnsi" w:cstheme="majorHAnsi"/>
                <w:b/>
                <w:sz w:val="20"/>
                <w:szCs w:val="20"/>
              </w:rPr>
              <w:t>Data</w:t>
            </w:r>
          </w:p>
        </w:tc>
        <w:tc>
          <w:tcPr>
            <w:tcW w:w="6136" w:type="dxa"/>
            <w:shd w:val="clear" w:color="auto" w:fill="DDD9C3" w:themeFill="background2" w:themeFillShade="E6"/>
            <w:vAlign w:val="center"/>
          </w:tcPr>
          <w:p w14:paraId="0AAD066A" w14:textId="77777777" w:rsidR="001E145E" w:rsidRPr="007F0125" w:rsidRDefault="001E145E" w:rsidP="00405C46">
            <w:pPr>
              <w:pStyle w:val="ListParagraph"/>
              <w:spacing w:before="0" w:after="0"/>
              <w:ind w:left="0" w:firstLine="0"/>
              <w:jc w:val="center"/>
              <w:rPr>
                <w:rFonts w:asciiTheme="majorHAnsi" w:hAnsiTheme="majorHAnsi" w:cstheme="majorHAnsi"/>
                <w:b/>
                <w:sz w:val="20"/>
                <w:szCs w:val="20"/>
              </w:rPr>
            </w:pPr>
            <w:r w:rsidRPr="007F0125">
              <w:rPr>
                <w:rFonts w:asciiTheme="majorHAnsi" w:hAnsiTheme="majorHAnsi" w:cstheme="majorHAnsi"/>
                <w:b/>
                <w:sz w:val="20"/>
                <w:szCs w:val="20"/>
              </w:rPr>
              <w:t>Perhitungan</w:t>
            </w:r>
          </w:p>
        </w:tc>
        <w:tc>
          <w:tcPr>
            <w:tcW w:w="2138" w:type="dxa"/>
            <w:shd w:val="clear" w:color="auto" w:fill="DDD9C3" w:themeFill="background2" w:themeFillShade="E6"/>
            <w:vAlign w:val="center"/>
          </w:tcPr>
          <w:p w14:paraId="2ADBC57C" w14:textId="77777777" w:rsidR="001E145E" w:rsidRPr="007F0125" w:rsidRDefault="001E145E" w:rsidP="00405C46">
            <w:pPr>
              <w:pStyle w:val="ListParagraph"/>
              <w:spacing w:before="0" w:after="0"/>
              <w:ind w:left="0" w:firstLine="0"/>
              <w:rPr>
                <w:rFonts w:asciiTheme="majorHAnsi" w:hAnsiTheme="majorHAnsi" w:cstheme="majorHAnsi"/>
                <w:b/>
                <w:sz w:val="20"/>
                <w:szCs w:val="20"/>
              </w:rPr>
            </w:pPr>
            <w:r w:rsidRPr="007F0125">
              <w:rPr>
                <w:rFonts w:asciiTheme="majorHAnsi" w:hAnsiTheme="majorHAnsi" w:cstheme="majorHAnsi"/>
                <w:b/>
                <w:sz w:val="20"/>
                <w:szCs w:val="20"/>
              </w:rPr>
              <w:t>Hasil</w:t>
            </w:r>
          </w:p>
        </w:tc>
      </w:tr>
      <w:tr w:rsidR="001E145E" w:rsidRPr="007F0125" w14:paraId="4802AF81" w14:textId="77777777" w:rsidTr="00405C46">
        <w:trPr>
          <w:jc w:val="center"/>
        </w:trPr>
        <w:tc>
          <w:tcPr>
            <w:tcW w:w="510" w:type="dxa"/>
            <w:vAlign w:val="center"/>
          </w:tcPr>
          <w:p w14:paraId="7E96BF8B"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1</w:t>
            </w:r>
          </w:p>
        </w:tc>
        <w:tc>
          <w:tcPr>
            <w:tcW w:w="6136" w:type="dxa"/>
            <w:vAlign w:val="center"/>
          </w:tcPr>
          <w:p w14:paraId="783F3393" w14:textId="77777777" w:rsidR="001E145E" w:rsidRPr="007F0125" w:rsidRDefault="00FE6273" w:rsidP="00405C46">
            <w:pPr>
              <w:pStyle w:val="ListParagraph"/>
              <w:spacing w:before="0" w:after="0"/>
              <w:ind w:left="0" w:firstLine="0"/>
              <w:jc w:val="center"/>
              <w:rPr>
                <w:rFonts w:asciiTheme="majorHAnsi" w:hAnsiTheme="majorHAnsi" w:cstheme="majorHAnsi"/>
                <w:sz w:val="20"/>
                <w:szCs w:val="20"/>
              </w:rPr>
            </w:pPr>
            <m:oMathPara>
              <m:oMathParaPr>
                <m:jc m:val="left"/>
              </m:oMathParaPr>
              <m:oMath>
                <m:rad>
                  <m:radPr>
                    <m:degHide m:val="1"/>
                    <m:ctrlPr>
                      <w:rPr>
                        <w:rFonts w:ascii="Cambria Math" w:hAnsi="Cambria Math" w:cstheme="majorHAnsi"/>
                        <w:i/>
                        <w:sz w:val="20"/>
                        <w:szCs w:val="20"/>
                      </w:rPr>
                    </m:ctrlPr>
                  </m:radPr>
                  <m:deg/>
                  <m:e>
                    <m:sSup>
                      <m:sSupPr>
                        <m:ctrlPr>
                          <w:rPr>
                            <w:rFonts w:ascii="Cambria Math" w:hAnsi="Cambria Math" w:cstheme="majorHAnsi"/>
                            <w:i/>
                            <w:sz w:val="20"/>
                            <w:szCs w:val="20"/>
                          </w:rPr>
                        </m:ctrlPr>
                      </m:sSupPr>
                      <m:e>
                        <m:r>
                          <w:rPr>
                            <w:rFonts w:ascii="Cambria Math" w:hAnsi="Cambria Math" w:cstheme="majorHAnsi"/>
                            <w:sz w:val="20"/>
                            <w:szCs w:val="20"/>
                          </w:rPr>
                          <m:t>30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70</m:t>
                        </m:r>
                      </m:e>
                      <m:sup>
                        <m:r>
                          <w:rPr>
                            <w:rFonts w:ascii="Cambria Math" w:hAnsi="Cambria Math" w:cstheme="majorHAnsi"/>
                            <w:sz w:val="20"/>
                            <w:szCs w:val="20"/>
                          </w:rPr>
                          <m:t>2</m:t>
                        </m:r>
                      </m:sup>
                    </m:sSup>
                    <m:sSup>
                      <m:sSupPr>
                        <m:ctrlPr>
                          <w:rPr>
                            <w:rFonts w:ascii="Cambria Math" w:hAnsi="Cambria Math" w:cstheme="majorHAnsi"/>
                            <w:i/>
                            <w:sz w:val="20"/>
                            <w:szCs w:val="20"/>
                          </w:rPr>
                        </m:ctrlPr>
                      </m:sSupPr>
                      <m:e>
                        <m:r>
                          <w:rPr>
                            <w:rFonts w:ascii="Cambria Math" w:hAnsi="Cambria Math" w:cstheme="majorHAnsi"/>
                            <w:sz w:val="20"/>
                            <w:szCs w:val="20"/>
                          </w:rPr>
                          <m:t>+(-20)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20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10</m:t>
                        </m:r>
                      </m:e>
                      <m:sup>
                        <m:r>
                          <w:rPr>
                            <w:rFonts w:ascii="Cambria Math" w:hAnsi="Cambria Math" w:cstheme="majorHAnsi"/>
                            <w:sz w:val="20"/>
                            <w:szCs w:val="20"/>
                          </w:rPr>
                          <m:t>2</m:t>
                        </m:r>
                      </m:sup>
                    </m:sSup>
                  </m:e>
                </m:rad>
              </m:oMath>
            </m:oMathPara>
          </w:p>
        </w:tc>
        <w:tc>
          <w:tcPr>
            <w:tcW w:w="2138" w:type="dxa"/>
            <w:vAlign w:val="center"/>
          </w:tcPr>
          <w:p w14:paraId="2BAA86D0"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81.85353</w:t>
            </w:r>
          </w:p>
        </w:tc>
      </w:tr>
      <w:tr w:rsidR="00721943" w:rsidRPr="007F0125" w14:paraId="706B7799" w14:textId="77777777" w:rsidTr="00405C46">
        <w:trPr>
          <w:jc w:val="center"/>
        </w:trPr>
        <w:tc>
          <w:tcPr>
            <w:tcW w:w="510" w:type="dxa"/>
            <w:vAlign w:val="center"/>
          </w:tcPr>
          <w:p w14:paraId="2A13CED1"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2</w:t>
            </w:r>
          </w:p>
        </w:tc>
        <w:tc>
          <w:tcPr>
            <w:tcW w:w="6136" w:type="dxa"/>
            <w:vAlign w:val="center"/>
          </w:tcPr>
          <w:p w14:paraId="54F1F16E" w14:textId="77777777" w:rsidR="001E145E" w:rsidRPr="007F0125" w:rsidRDefault="00FE6273" w:rsidP="00405C46">
            <w:pPr>
              <w:pStyle w:val="ListParagraph"/>
              <w:spacing w:before="0" w:after="0"/>
              <w:ind w:left="0" w:firstLine="0"/>
              <w:jc w:val="center"/>
              <w:rPr>
                <w:rFonts w:asciiTheme="majorHAnsi" w:hAnsiTheme="majorHAnsi" w:cstheme="majorHAnsi"/>
                <w:sz w:val="20"/>
                <w:szCs w:val="20"/>
              </w:rPr>
            </w:pPr>
            <m:oMathPara>
              <m:oMathParaPr>
                <m:jc m:val="left"/>
              </m:oMathParaPr>
              <m:oMath>
                <m:rad>
                  <m:radPr>
                    <m:degHide m:val="1"/>
                    <m:ctrlPr>
                      <w:rPr>
                        <w:rFonts w:ascii="Cambria Math" w:hAnsi="Cambria Math" w:cstheme="majorHAnsi"/>
                        <w:i/>
                        <w:sz w:val="20"/>
                        <w:szCs w:val="20"/>
                      </w:rPr>
                    </m:ctrlPr>
                  </m:radPr>
                  <m:deg/>
                  <m:e>
                    <m:sSup>
                      <m:sSupPr>
                        <m:ctrlPr>
                          <w:rPr>
                            <w:rFonts w:ascii="Cambria Math" w:hAnsi="Cambria Math" w:cstheme="majorHAnsi"/>
                            <w:i/>
                            <w:sz w:val="20"/>
                            <w:szCs w:val="20"/>
                          </w:rPr>
                        </m:ctrlPr>
                      </m:sSupPr>
                      <m:e>
                        <m:r>
                          <w:rPr>
                            <w:rFonts w:ascii="Cambria Math" w:hAnsi="Cambria Math" w:cstheme="majorHAnsi"/>
                            <w:sz w:val="20"/>
                            <w:szCs w:val="20"/>
                          </w:rPr>
                          <m:t>40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80</m:t>
                        </m:r>
                      </m:e>
                      <m:sup>
                        <m:r>
                          <w:rPr>
                            <w:rFonts w:ascii="Cambria Math" w:hAnsi="Cambria Math" w:cstheme="majorHAnsi"/>
                            <w:sz w:val="20"/>
                            <w:szCs w:val="20"/>
                          </w:rPr>
                          <m:t>2</m:t>
                        </m:r>
                      </m:sup>
                    </m:sSup>
                    <m:sSup>
                      <m:sSupPr>
                        <m:ctrlPr>
                          <w:rPr>
                            <w:rFonts w:ascii="Cambria Math" w:hAnsi="Cambria Math" w:cstheme="majorHAnsi"/>
                            <w:i/>
                            <w:sz w:val="20"/>
                            <w:szCs w:val="20"/>
                          </w:rPr>
                        </m:ctrlPr>
                      </m:sSupPr>
                      <m:e>
                        <m:r>
                          <w:rPr>
                            <w:rFonts w:ascii="Cambria Math" w:hAnsi="Cambria Math" w:cstheme="majorHAnsi"/>
                            <w:sz w:val="20"/>
                            <w:szCs w:val="20"/>
                          </w:rPr>
                          <m:t>+(-40)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10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10)</m:t>
                        </m:r>
                      </m:e>
                      <m:sup>
                        <m:r>
                          <w:rPr>
                            <w:rFonts w:ascii="Cambria Math" w:hAnsi="Cambria Math" w:cstheme="majorHAnsi"/>
                            <w:sz w:val="20"/>
                            <w:szCs w:val="20"/>
                          </w:rPr>
                          <m:t>2</m:t>
                        </m:r>
                      </m:sup>
                    </m:sSup>
                  </m:e>
                </m:rad>
              </m:oMath>
            </m:oMathPara>
          </w:p>
        </w:tc>
        <w:tc>
          <w:tcPr>
            <w:tcW w:w="2138" w:type="dxa"/>
            <w:vAlign w:val="center"/>
          </w:tcPr>
          <w:p w14:paraId="60C7EA11"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98.99495</w:t>
            </w:r>
          </w:p>
        </w:tc>
      </w:tr>
      <w:tr w:rsidR="001E145E" w:rsidRPr="007F0125" w14:paraId="4099A67F" w14:textId="77777777" w:rsidTr="00405C46">
        <w:trPr>
          <w:jc w:val="center"/>
        </w:trPr>
        <w:tc>
          <w:tcPr>
            <w:tcW w:w="510" w:type="dxa"/>
            <w:vAlign w:val="center"/>
          </w:tcPr>
          <w:p w14:paraId="65D81839"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3</w:t>
            </w:r>
          </w:p>
        </w:tc>
        <w:tc>
          <w:tcPr>
            <w:tcW w:w="6136" w:type="dxa"/>
            <w:vAlign w:val="center"/>
          </w:tcPr>
          <w:p w14:paraId="2E26356C" w14:textId="77777777" w:rsidR="001E145E" w:rsidRPr="007F0125" w:rsidRDefault="00FE6273" w:rsidP="00405C46">
            <w:pPr>
              <w:pStyle w:val="ListParagraph"/>
              <w:spacing w:before="0" w:after="0"/>
              <w:ind w:left="0" w:firstLine="0"/>
              <w:jc w:val="center"/>
              <w:rPr>
                <w:rFonts w:asciiTheme="majorHAnsi" w:eastAsia="Times New Roman" w:hAnsiTheme="majorHAnsi" w:cstheme="majorHAnsi"/>
                <w:sz w:val="20"/>
                <w:szCs w:val="20"/>
              </w:rPr>
            </w:pPr>
            <m:oMathPara>
              <m:oMathParaPr>
                <m:jc m:val="left"/>
              </m:oMathParaPr>
              <m:oMath>
                <m:rad>
                  <m:radPr>
                    <m:degHide m:val="1"/>
                    <m:ctrlPr>
                      <w:rPr>
                        <w:rFonts w:ascii="Cambria Math" w:hAnsi="Cambria Math" w:cstheme="majorHAnsi"/>
                        <w:i/>
                        <w:sz w:val="20"/>
                        <w:szCs w:val="20"/>
                      </w:rPr>
                    </m:ctrlPr>
                  </m:radPr>
                  <m:deg/>
                  <m:e>
                    <m:sSup>
                      <m:sSupPr>
                        <m:ctrlPr>
                          <w:rPr>
                            <w:rFonts w:ascii="Cambria Math" w:hAnsi="Cambria Math" w:cstheme="majorHAnsi"/>
                            <w:i/>
                            <w:sz w:val="20"/>
                            <w:szCs w:val="20"/>
                          </w:rPr>
                        </m:ctrlPr>
                      </m:sSupPr>
                      <m:e>
                        <m:r>
                          <w:rPr>
                            <w:rFonts w:ascii="Cambria Math" w:hAnsi="Cambria Math" w:cstheme="majorHAnsi"/>
                            <w:sz w:val="20"/>
                            <w:szCs w:val="20"/>
                          </w:rPr>
                          <m:t>20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50</m:t>
                        </m:r>
                      </m:e>
                      <m:sup>
                        <m:r>
                          <w:rPr>
                            <w:rFonts w:ascii="Cambria Math" w:hAnsi="Cambria Math" w:cstheme="majorHAnsi"/>
                            <w:sz w:val="20"/>
                            <w:szCs w:val="20"/>
                          </w:rPr>
                          <m:t>2</m:t>
                        </m:r>
                      </m:sup>
                    </m:sSup>
                    <m:sSup>
                      <m:sSupPr>
                        <m:ctrlPr>
                          <w:rPr>
                            <w:rFonts w:ascii="Cambria Math" w:hAnsi="Cambria Math" w:cstheme="majorHAnsi"/>
                            <w:i/>
                            <w:sz w:val="20"/>
                            <w:szCs w:val="20"/>
                          </w:rPr>
                        </m:ctrlPr>
                      </m:sSupPr>
                      <m:e>
                        <m:r>
                          <w:rPr>
                            <w:rFonts w:ascii="Cambria Math" w:hAnsi="Cambria Math" w:cstheme="majorHAnsi"/>
                            <w:sz w:val="20"/>
                            <w:szCs w:val="20"/>
                          </w:rPr>
                          <m:t>+(-10)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0</m:t>
                        </m:r>
                      </m:e>
                      <m:sup>
                        <m:r>
                          <w:rPr>
                            <w:rFonts w:ascii="Cambria Math" w:hAnsi="Cambria Math" w:cstheme="majorHAnsi"/>
                            <w:sz w:val="20"/>
                            <w:szCs w:val="20"/>
                          </w:rPr>
                          <m:t>2</m:t>
                        </m:r>
                      </m:sup>
                    </m:sSup>
                  </m:e>
                </m:rad>
              </m:oMath>
            </m:oMathPara>
          </w:p>
        </w:tc>
        <w:tc>
          <w:tcPr>
            <w:tcW w:w="2138" w:type="dxa"/>
            <w:vAlign w:val="center"/>
          </w:tcPr>
          <w:p w14:paraId="0ADC4D99"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54.77226</w:t>
            </w:r>
          </w:p>
        </w:tc>
      </w:tr>
      <w:tr w:rsidR="001E145E" w:rsidRPr="007F0125" w14:paraId="2862C533" w14:textId="77777777" w:rsidTr="00405C46">
        <w:trPr>
          <w:jc w:val="center"/>
        </w:trPr>
        <w:tc>
          <w:tcPr>
            <w:tcW w:w="510" w:type="dxa"/>
            <w:vAlign w:val="center"/>
          </w:tcPr>
          <w:p w14:paraId="61952DA7"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4</w:t>
            </w:r>
          </w:p>
        </w:tc>
        <w:tc>
          <w:tcPr>
            <w:tcW w:w="6136" w:type="dxa"/>
            <w:vAlign w:val="center"/>
          </w:tcPr>
          <w:p w14:paraId="33053F81" w14:textId="77777777" w:rsidR="001E145E" w:rsidRPr="007F0125" w:rsidRDefault="00FE6273" w:rsidP="00405C46">
            <w:pPr>
              <w:pStyle w:val="ListParagraph"/>
              <w:spacing w:before="0" w:after="0"/>
              <w:ind w:left="0" w:firstLine="0"/>
              <w:jc w:val="center"/>
              <w:rPr>
                <w:rFonts w:asciiTheme="majorHAnsi" w:eastAsia="Times New Roman" w:hAnsiTheme="majorHAnsi" w:cstheme="majorHAnsi"/>
                <w:sz w:val="20"/>
                <w:szCs w:val="20"/>
              </w:rPr>
            </w:pPr>
            <m:oMathPara>
              <m:oMathParaPr>
                <m:jc m:val="left"/>
              </m:oMathParaPr>
              <m:oMath>
                <m:rad>
                  <m:radPr>
                    <m:degHide m:val="1"/>
                    <m:ctrlPr>
                      <w:rPr>
                        <w:rFonts w:ascii="Cambria Math" w:hAnsi="Cambria Math" w:cstheme="majorHAnsi"/>
                        <w:i/>
                        <w:sz w:val="20"/>
                        <w:szCs w:val="20"/>
                      </w:rPr>
                    </m:ctrlPr>
                  </m:radPr>
                  <m:deg/>
                  <m:e>
                    <m:sSup>
                      <m:sSupPr>
                        <m:ctrlPr>
                          <w:rPr>
                            <w:rFonts w:ascii="Cambria Math" w:hAnsi="Cambria Math" w:cstheme="majorHAnsi"/>
                            <w:i/>
                            <w:sz w:val="20"/>
                            <w:szCs w:val="20"/>
                          </w:rPr>
                        </m:ctrlPr>
                      </m:sSupPr>
                      <m:e>
                        <m:r>
                          <w:rPr>
                            <w:rFonts w:ascii="Cambria Math" w:hAnsi="Cambria Math" w:cstheme="majorHAnsi"/>
                            <w:sz w:val="20"/>
                            <w:szCs w:val="20"/>
                          </w:rPr>
                          <m:t>50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30</m:t>
                        </m:r>
                      </m:e>
                      <m:sup>
                        <m:r>
                          <w:rPr>
                            <w:rFonts w:ascii="Cambria Math" w:hAnsi="Cambria Math" w:cstheme="majorHAnsi"/>
                            <w:sz w:val="20"/>
                            <w:szCs w:val="20"/>
                          </w:rPr>
                          <m:t>2</m:t>
                        </m:r>
                      </m:sup>
                    </m:sSup>
                    <m:sSup>
                      <m:sSupPr>
                        <m:ctrlPr>
                          <w:rPr>
                            <w:rFonts w:ascii="Cambria Math" w:hAnsi="Cambria Math" w:cstheme="majorHAnsi"/>
                            <w:i/>
                            <w:sz w:val="20"/>
                            <w:szCs w:val="20"/>
                          </w:rPr>
                        </m:ctrlPr>
                      </m:sSupPr>
                      <m:e>
                        <m:r>
                          <w:rPr>
                            <w:rFonts w:ascii="Cambria Math" w:hAnsi="Cambria Math" w:cstheme="majorHAnsi"/>
                            <w:sz w:val="20"/>
                            <w:szCs w:val="20"/>
                          </w:rPr>
                          <m:t>+0</m:t>
                        </m:r>
                      </m:e>
                      <m:sup>
                        <m:r>
                          <w:rPr>
                            <w:rFonts w:ascii="Cambria Math" w:hAnsi="Cambria Math" w:cstheme="majorHAnsi"/>
                            <w:sz w:val="20"/>
                            <w:szCs w:val="20"/>
                          </w:rPr>
                          <m:t>2</m:t>
                        </m:r>
                      </m:sup>
                    </m:sSup>
                    <m:r>
                      <w:rPr>
                        <w:rFonts w:ascii="Cambria Math" w:hAnsi="Cambria Math" w:cstheme="majorHAnsi"/>
                        <w:sz w:val="20"/>
                        <w:szCs w:val="20"/>
                      </w:rPr>
                      <m:t>+3</m:t>
                    </m:r>
                    <m:sSup>
                      <m:sSupPr>
                        <m:ctrlPr>
                          <w:rPr>
                            <w:rFonts w:ascii="Cambria Math" w:hAnsi="Cambria Math" w:cstheme="majorHAnsi"/>
                            <w:i/>
                            <w:sz w:val="20"/>
                            <w:szCs w:val="20"/>
                          </w:rPr>
                        </m:ctrlPr>
                      </m:sSupPr>
                      <m:e>
                        <m:r>
                          <w:rPr>
                            <w:rFonts w:ascii="Cambria Math" w:hAnsi="Cambria Math" w:cstheme="majorHAnsi"/>
                            <w:sz w:val="20"/>
                            <w:szCs w:val="20"/>
                          </w:rPr>
                          <m:t>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(-20)</m:t>
                        </m:r>
                      </m:e>
                      <m:sup>
                        <m:r>
                          <w:rPr>
                            <w:rFonts w:ascii="Cambria Math" w:hAnsi="Cambria Math" w:cstheme="majorHAnsi"/>
                            <w:sz w:val="20"/>
                            <w:szCs w:val="20"/>
                          </w:rPr>
                          <m:t>2</m:t>
                        </m:r>
                      </m:sup>
                    </m:sSup>
                  </m:e>
                </m:rad>
              </m:oMath>
            </m:oMathPara>
          </w:p>
        </w:tc>
        <w:tc>
          <w:tcPr>
            <w:tcW w:w="2138" w:type="dxa"/>
            <w:vAlign w:val="center"/>
          </w:tcPr>
          <w:p w14:paraId="6B61F78D"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68.55655</w:t>
            </w:r>
          </w:p>
        </w:tc>
      </w:tr>
      <w:tr w:rsidR="001E145E" w:rsidRPr="007F0125" w14:paraId="5861A280" w14:textId="77777777" w:rsidTr="00405C46">
        <w:trPr>
          <w:jc w:val="center"/>
        </w:trPr>
        <w:tc>
          <w:tcPr>
            <w:tcW w:w="510" w:type="dxa"/>
            <w:vAlign w:val="center"/>
          </w:tcPr>
          <w:p w14:paraId="7033FB6F"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5</w:t>
            </w:r>
          </w:p>
        </w:tc>
        <w:tc>
          <w:tcPr>
            <w:tcW w:w="6136" w:type="dxa"/>
            <w:vAlign w:val="center"/>
          </w:tcPr>
          <w:p w14:paraId="1541BD39" w14:textId="77777777" w:rsidR="001E145E" w:rsidRPr="007F0125" w:rsidRDefault="00FE6273" w:rsidP="00405C46">
            <w:pPr>
              <w:pStyle w:val="ListParagraph"/>
              <w:spacing w:before="0" w:after="0"/>
              <w:ind w:left="0" w:firstLine="0"/>
              <w:rPr>
                <w:rFonts w:asciiTheme="majorHAnsi" w:eastAsia="Times New Roman" w:hAnsiTheme="majorHAnsi" w:cstheme="majorHAnsi"/>
                <w:sz w:val="20"/>
                <w:szCs w:val="20"/>
              </w:rPr>
            </w:pPr>
            <m:oMathPara>
              <m:oMathParaPr>
                <m:jc m:val="left"/>
              </m:oMathParaPr>
              <m:oMath>
                <m:rad>
                  <m:radPr>
                    <m:degHide m:val="1"/>
                    <m:ctrlPr>
                      <w:rPr>
                        <w:rFonts w:ascii="Cambria Math" w:hAnsi="Cambria Math" w:cstheme="majorHAnsi"/>
                        <w:i/>
                        <w:sz w:val="20"/>
                        <w:szCs w:val="20"/>
                      </w:rPr>
                    </m:ctrlPr>
                  </m:radPr>
                  <m:deg/>
                  <m:e>
                    <m:sSup>
                      <m:sSupPr>
                        <m:ctrlPr>
                          <w:rPr>
                            <w:rFonts w:ascii="Cambria Math" w:hAnsi="Cambria Math" w:cstheme="majorHAnsi"/>
                            <w:i/>
                            <w:sz w:val="20"/>
                            <w:szCs w:val="20"/>
                          </w:rPr>
                        </m:ctrlPr>
                      </m:sSupPr>
                      <m:e>
                        <m:r>
                          <w:rPr>
                            <w:rFonts w:ascii="Cambria Math" w:hAnsi="Cambria Math" w:cstheme="majorHAnsi"/>
                            <w:sz w:val="20"/>
                            <w:szCs w:val="20"/>
                          </w:rPr>
                          <m:t>60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79</m:t>
                        </m:r>
                      </m:e>
                      <m:sup>
                        <m:r>
                          <w:rPr>
                            <w:rFonts w:ascii="Cambria Math" w:hAnsi="Cambria Math" w:cstheme="majorHAnsi"/>
                            <w:sz w:val="20"/>
                            <w:szCs w:val="20"/>
                          </w:rPr>
                          <m:t>2</m:t>
                        </m:r>
                      </m:sup>
                    </m:sSup>
                    <m:sSup>
                      <m:sSupPr>
                        <m:ctrlPr>
                          <w:rPr>
                            <w:rFonts w:ascii="Cambria Math" w:hAnsi="Cambria Math" w:cstheme="majorHAnsi"/>
                            <w:i/>
                            <w:sz w:val="20"/>
                            <w:szCs w:val="20"/>
                          </w:rPr>
                        </m:ctrlPr>
                      </m:sSupPr>
                      <m:e>
                        <m:r>
                          <w:rPr>
                            <w:rFonts w:ascii="Cambria Math" w:hAnsi="Cambria Math" w:cstheme="majorHAnsi"/>
                            <w:sz w:val="20"/>
                            <w:szCs w:val="20"/>
                          </w:rPr>
                          <m:t>+(-14)</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6</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9</m:t>
                        </m:r>
                      </m:e>
                      <m:sup>
                        <m:r>
                          <w:rPr>
                            <w:rFonts w:ascii="Cambria Math" w:hAnsi="Cambria Math" w:cstheme="majorHAnsi"/>
                            <w:sz w:val="20"/>
                            <w:szCs w:val="20"/>
                          </w:rPr>
                          <m:t>2</m:t>
                        </m:r>
                      </m:sup>
                    </m:sSup>
                  </m:e>
                </m:rad>
              </m:oMath>
            </m:oMathPara>
          </w:p>
        </w:tc>
        <w:tc>
          <w:tcPr>
            <w:tcW w:w="2138" w:type="dxa"/>
            <w:vAlign w:val="center"/>
          </w:tcPr>
          <w:p w14:paraId="1604FCC4"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100.7671</w:t>
            </w:r>
          </w:p>
        </w:tc>
      </w:tr>
      <w:tr w:rsidR="001E145E" w:rsidRPr="007F0125" w14:paraId="5DA9C492" w14:textId="77777777" w:rsidTr="00405C46">
        <w:trPr>
          <w:jc w:val="center"/>
        </w:trPr>
        <w:tc>
          <w:tcPr>
            <w:tcW w:w="510" w:type="dxa"/>
            <w:vAlign w:val="center"/>
          </w:tcPr>
          <w:p w14:paraId="34A3E44A"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6</w:t>
            </w:r>
          </w:p>
        </w:tc>
        <w:tc>
          <w:tcPr>
            <w:tcW w:w="6136" w:type="dxa"/>
            <w:vAlign w:val="center"/>
          </w:tcPr>
          <w:p w14:paraId="0E79B1EB" w14:textId="77777777" w:rsidR="001E145E" w:rsidRPr="007F0125" w:rsidRDefault="00FE6273" w:rsidP="00405C46">
            <w:pPr>
              <w:pStyle w:val="ListParagraph"/>
              <w:spacing w:before="0" w:after="0"/>
              <w:ind w:left="0" w:firstLine="0"/>
              <w:rPr>
                <w:rFonts w:asciiTheme="majorHAnsi" w:eastAsia="Times New Roman" w:hAnsiTheme="majorHAnsi" w:cstheme="majorHAnsi"/>
                <w:sz w:val="20"/>
                <w:szCs w:val="20"/>
              </w:rPr>
            </w:pPr>
            <m:oMathPara>
              <m:oMathParaPr>
                <m:jc m:val="left"/>
              </m:oMathParaPr>
              <m:oMath>
                <m:rad>
                  <m:radPr>
                    <m:degHide m:val="1"/>
                    <m:ctrlPr>
                      <w:rPr>
                        <w:rFonts w:ascii="Cambria Math" w:hAnsi="Cambria Math" w:cstheme="majorHAnsi"/>
                        <w:i/>
                        <w:sz w:val="20"/>
                        <w:szCs w:val="20"/>
                      </w:rPr>
                    </m:ctrlPr>
                  </m:radPr>
                  <m:deg/>
                  <m:e>
                    <m:sSup>
                      <m:sSupPr>
                        <m:ctrlPr>
                          <w:rPr>
                            <w:rFonts w:ascii="Cambria Math" w:hAnsi="Cambria Math" w:cstheme="majorHAnsi"/>
                            <w:i/>
                            <w:sz w:val="20"/>
                            <w:szCs w:val="20"/>
                          </w:rPr>
                        </m:ctrlPr>
                      </m:sSupPr>
                      <m:e>
                        <m:r>
                          <w:rPr>
                            <w:rFonts w:ascii="Cambria Math" w:hAnsi="Cambria Math" w:cstheme="majorHAnsi"/>
                            <w:sz w:val="20"/>
                            <w:szCs w:val="20"/>
                          </w:rPr>
                          <m:t>45</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65</m:t>
                        </m:r>
                      </m:e>
                      <m:sup>
                        <m:r>
                          <w:rPr>
                            <w:rFonts w:ascii="Cambria Math" w:hAnsi="Cambria Math" w:cstheme="majorHAnsi"/>
                            <w:sz w:val="20"/>
                            <w:szCs w:val="20"/>
                          </w:rPr>
                          <m:t>2</m:t>
                        </m:r>
                      </m:sup>
                    </m:sSup>
                    <m:sSup>
                      <m:sSupPr>
                        <m:ctrlPr>
                          <w:rPr>
                            <w:rFonts w:ascii="Cambria Math" w:hAnsi="Cambria Math" w:cstheme="majorHAnsi"/>
                            <w:i/>
                            <w:sz w:val="20"/>
                            <w:szCs w:val="20"/>
                          </w:rPr>
                        </m:ctrlPr>
                      </m:sSupPr>
                      <m:e>
                        <m:r>
                          <w:rPr>
                            <w:rFonts w:ascii="Cambria Math" w:hAnsi="Cambria Math" w:cstheme="majorHAnsi"/>
                            <w:sz w:val="20"/>
                            <w:szCs w:val="20"/>
                          </w:rPr>
                          <m:t>+(-30)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(-10)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19</m:t>
                        </m:r>
                      </m:e>
                      <m:sup>
                        <m:r>
                          <w:rPr>
                            <w:rFonts w:ascii="Cambria Math" w:hAnsi="Cambria Math" w:cstheme="majorHAnsi"/>
                            <w:sz w:val="20"/>
                            <w:szCs w:val="20"/>
                          </w:rPr>
                          <m:t>2</m:t>
                        </m:r>
                      </m:sup>
                    </m:sSup>
                  </m:e>
                </m:rad>
              </m:oMath>
            </m:oMathPara>
          </w:p>
        </w:tc>
        <w:tc>
          <w:tcPr>
            <w:tcW w:w="2138" w:type="dxa"/>
            <w:vAlign w:val="center"/>
          </w:tcPr>
          <w:p w14:paraId="6DAB3F56"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87.24105</w:t>
            </w:r>
          </w:p>
        </w:tc>
      </w:tr>
      <w:tr w:rsidR="001E145E" w:rsidRPr="007F0125" w14:paraId="7EEAC7F2" w14:textId="77777777" w:rsidTr="00405C46">
        <w:trPr>
          <w:jc w:val="center"/>
        </w:trPr>
        <w:tc>
          <w:tcPr>
            <w:tcW w:w="510" w:type="dxa"/>
            <w:vAlign w:val="center"/>
          </w:tcPr>
          <w:p w14:paraId="54E6F878"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7</w:t>
            </w:r>
          </w:p>
        </w:tc>
        <w:tc>
          <w:tcPr>
            <w:tcW w:w="6136" w:type="dxa"/>
            <w:vAlign w:val="center"/>
          </w:tcPr>
          <w:p w14:paraId="3BD6EEDB" w14:textId="77777777" w:rsidR="001E145E" w:rsidRPr="007F0125" w:rsidRDefault="00FE6273" w:rsidP="00405C46">
            <w:pPr>
              <w:pStyle w:val="ListParagraph"/>
              <w:spacing w:before="0" w:after="0"/>
              <w:ind w:left="0" w:firstLine="0"/>
              <w:rPr>
                <w:rFonts w:asciiTheme="majorHAnsi" w:eastAsia="Times New Roman" w:hAnsiTheme="majorHAnsi" w:cstheme="majorHAnsi"/>
                <w:sz w:val="20"/>
                <w:szCs w:val="20"/>
              </w:rPr>
            </w:pPr>
            <m:oMathPara>
              <m:oMathParaPr>
                <m:jc m:val="left"/>
              </m:oMathParaPr>
              <m:oMath>
                <m:rad>
                  <m:radPr>
                    <m:degHide m:val="1"/>
                    <m:ctrlPr>
                      <w:rPr>
                        <w:rFonts w:ascii="Cambria Math" w:hAnsi="Cambria Math" w:cstheme="majorHAnsi"/>
                        <w:i/>
                        <w:sz w:val="20"/>
                        <w:szCs w:val="20"/>
                      </w:rPr>
                    </m:ctrlPr>
                  </m:radPr>
                  <m:deg/>
                  <m:e>
                    <m:sSup>
                      <m:sSupPr>
                        <m:ctrlPr>
                          <w:rPr>
                            <w:rFonts w:ascii="Cambria Math" w:hAnsi="Cambria Math" w:cstheme="majorHAnsi"/>
                            <w:i/>
                            <w:sz w:val="20"/>
                            <w:szCs w:val="20"/>
                          </w:rPr>
                        </m:ctrlPr>
                      </m:sSupPr>
                      <m:e>
                        <m:r>
                          <w:rPr>
                            <w:rFonts w:ascii="Cambria Math" w:hAnsi="Cambria Math" w:cstheme="majorHAnsi"/>
                            <w:sz w:val="20"/>
                            <w:szCs w:val="20"/>
                          </w:rPr>
                          <m:t>64</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59</m:t>
                        </m:r>
                      </m:e>
                      <m:sup>
                        <m:r>
                          <w:rPr>
                            <w:rFonts w:ascii="Cambria Math" w:hAnsi="Cambria Math" w:cstheme="majorHAnsi"/>
                            <w:sz w:val="20"/>
                            <w:szCs w:val="20"/>
                          </w:rPr>
                          <m:t>2</m:t>
                        </m:r>
                      </m:sup>
                    </m:sSup>
                    <m:sSup>
                      <m:sSupPr>
                        <m:ctrlPr>
                          <w:rPr>
                            <w:rFonts w:ascii="Cambria Math" w:hAnsi="Cambria Math" w:cstheme="majorHAnsi"/>
                            <w:i/>
                            <w:sz w:val="20"/>
                            <w:szCs w:val="20"/>
                          </w:rPr>
                        </m:ctrlPr>
                      </m:sSupPr>
                      <m:e>
                        <m:r>
                          <w:rPr>
                            <w:rFonts w:ascii="Cambria Math" w:hAnsi="Cambria Math" w:cstheme="majorHAnsi"/>
                            <w:sz w:val="20"/>
                            <w:szCs w:val="20"/>
                          </w:rPr>
                          <m:t>+(-19)</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(-20)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(-2)</m:t>
                        </m:r>
                      </m:e>
                      <m:sup>
                        <m:r>
                          <w:rPr>
                            <w:rFonts w:ascii="Cambria Math" w:hAnsi="Cambria Math" w:cstheme="majorHAnsi"/>
                            <w:sz w:val="20"/>
                            <w:szCs w:val="20"/>
                          </w:rPr>
                          <m:t>2</m:t>
                        </m:r>
                      </m:sup>
                    </m:sSup>
                  </m:e>
                </m:rad>
              </m:oMath>
            </m:oMathPara>
          </w:p>
        </w:tc>
        <w:tc>
          <w:tcPr>
            <w:tcW w:w="2138" w:type="dxa"/>
            <w:vAlign w:val="center"/>
          </w:tcPr>
          <w:p w14:paraId="3F962A8A"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91.33455</w:t>
            </w:r>
          </w:p>
        </w:tc>
      </w:tr>
      <w:tr w:rsidR="001E145E" w:rsidRPr="007F0125" w14:paraId="043614EA" w14:textId="77777777" w:rsidTr="00405C46">
        <w:trPr>
          <w:jc w:val="center"/>
        </w:trPr>
        <w:tc>
          <w:tcPr>
            <w:tcW w:w="510" w:type="dxa"/>
            <w:vAlign w:val="center"/>
          </w:tcPr>
          <w:p w14:paraId="10058AA0"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8</w:t>
            </w:r>
          </w:p>
        </w:tc>
        <w:tc>
          <w:tcPr>
            <w:tcW w:w="6136" w:type="dxa"/>
            <w:vAlign w:val="center"/>
          </w:tcPr>
          <w:p w14:paraId="3FA3CB68" w14:textId="77777777" w:rsidR="001E145E" w:rsidRPr="007F0125" w:rsidRDefault="00FE6273" w:rsidP="00405C46">
            <w:pPr>
              <w:pStyle w:val="ListParagraph"/>
              <w:spacing w:before="0" w:after="0"/>
              <w:ind w:left="0" w:firstLine="0"/>
              <w:rPr>
                <w:rFonts w:asciiTheme="majorHAnsi" w:eastAsia="Times New Roman" w:hAnsiTheme="majorHAnsi" w:cstheme="majorHAnsi"/>
                <w:sz w:val="20"/>
                <w:szCs w:val="20"/>
              </w:rPr>
            </w:pPr>
            <m:oMathPara>
              <m:oMathParaPr>
                <m:jc m:val="left"/>
              </m:oMathParaPr>
              <m:oMath>
                <m:rad>
                  <m:radPr>
                    <m:degHide m:val="1"/>
                    <m:ctrlPr>
                      <w:rPr>
                        <w:rFonts w:ascii="Cambria Math" w:hAnsi="Cambria Math" w:cstheme="majorHAnsi"/>
                        <w:i/>
                        <w:sz w:val="20"/>
                        <w:szCs w:val="20"/>
                      </w:rPr>
                    </m:ctrlPr>
                  </m:radPr>
                  <m:deg/>
                  <m:e>
                    <m:sSup>
                      <m:sSupPr>
                        <m:ctrlPr>
                          <w:rPr>
                            <w:rFonts w:ascii="Cambria Math" w:hAnsi="Cambria Math" w:cstheme="majorHAnsi"/>
                            <w:i/>
                            <w:sz w:val="20"/>
                            <w:szCs w:val="20"/>
                          </w:rPr>
                        </m:ctrlPr>
                      </m:sSupPr>
                      <m:e>
                        <m:r>
                          <w:rPr>
                            <w:rFonts w:ascii="Cambria Math" w:hAnsi="Cambria Math" w:cstheme="majorHAnsi"/>
                            <w:sz w:val="20"/>
                            <w:szCs w:val="20"/>
                          </w:rPr>
                          <m:t>41</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60</m:t>
                        </m:r>
                      </m:e>
                      <m:sup>
                        <m:r>
                          <w:rPr>
                            <w:rFonts w:ascii="Cambria Math" w:hAnsi="Cambria Math" w:cstheme="majorHAnsi"/>
                            <w:sz w:val="20"/>
                            <w:szCs w:val="20"/>
                          </w:rPr>
                          <m:t>2</m:t>
                        </m:r>
                      </m:sup>
                    </m:sSup>
                    <m:sSup>
                      <m:sSupPr>
                        <m:ctrlPr>
                          <w:rPr>
                            <w:rFonts w:ascii="Cambria Math" w:hAnsi="Cambria Math" w:cstheme="majorHAnsi"/>
                            <w:i/>
                            <w:sz w:val="20"/>
                            <w:szCs w:val="20"/>
                          </w:rPr>
                        </m:ctrlPr>
                      </m:sSupPr>
                      <m:e>
                        <m:r>
                          <w:rPr>
                            <w:rFonts w:ascii="Cambria Math" w:hAnsi="Cambria Math" w:cstheme="majorHAnsi"/>
                            <w:sz w:val="20"/>
                            <w:szCs w:val="20"/>
                          </w:rPr>
                          <m:t>+4</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29</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16</m:t>
                        </m:r>
                      </m:e>
                      <m:sup>
                        <m:r>
                          <w:rPr>
                            <w:rFonts w:ascii="Cambria Math" w:hAnsi="Cambria Math" w:cstheme="majorHAnsi"/>
                            <w:sz w:val="20"/>
                            <w:szCs w:val="20"/>
                          </w:rPr>
                          <m:t>2</m:t>
                        </m:r>
                      </m:sup>
                    </m:sSup>
                  </m:e>
                </m:rad>
              </m:oMath>
            </m:oMathPara>
          </w:p>
        </w:tc>
        <w:tc>
          <w:tcPr>
            <w:tcW w:w="2138" w:type="dxa"/>
            <w:vAlign w:val="center"/>
          </w:tcPr>
          <w:p w14:paraId="09BF1FDD"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84.10707</w:t>
            </w:r>
          </w:p>
        </w:tc>
      </w:tr>
      <w:tr w:rsidR="001E145E" w:rsidRPr="007F0125" w14:paraId="21F765A3" w14:textId="77777777" w:rsidTr="00405C46">
        <w:trPr>
          <w:jc w:val="center"/>
        </w:trPr>
        <w:tc>
          <w:tcPr>
            <w:tcW w:w="510" w:type="dxa"/>
            <w:vAlign w:val="center"/>
          </w:tcPr>
          <w:p w14:paraId="29CD0E41"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9</w:t>
            </w:r>
          </w:p>
        </w:tc>
        <w:tc>
          <w:tcPr>
            <w:tcW w:w="6136" w:type="dxa"/>
            <w:vAlign w:val="center"/>
          </w:tcPr>
          <w:p w14:paraId="3AA8A4C3" w14:textId="77777777" w:rsidR="001E145E" w:rsidRPr="007F0125" w:rsidRDefault="00FE6273" w:rsidP="00405C46">
            <w:pPr>
              <w:pStyle w:val="ListParagraph"/>
              <w:spacing w:before="0" w:after="0"/>
              <w:ind w:left="0" w:firstLine="0"/>
              <w:rPr>
                <w:rFonts w:asciiTheme="majorHAnsi" w:eastAsia="Times New Roman" w:hAnsiTheme="majorHAnsi" w:cstheme="majorHAnsi"/>
                <w:sz w:val="20"/>
                <w:szCs w:val="20"/>
              </w:rPr>
            </w:pPr>
            <m:oMathPara>
              <m:oMathParaPr>
                <m:jc m:val="left"/>
              </m:oMathParaPr>
              <m:oMath>
                <m:rad>
                  <m:radPr>
                    <m:degHide m:val="1"/>
                    <m:ctrlPr>
                      <w:rPr>
                        <w:rFonts w:ascii="Cambria Math" w:hAnsi="Cambria Math" w:cstheme="majorHAnsi"/>
                        <w:i/>
                        <w:sz w:val="20"/>
                        <w:szCs w:val="20"/>
                      </w:rPr>
                    </m:ctrlPr>
                  </m:radPr>
                  <m:deg/>
                  <m:e>
                    <m:sSup>
                      <m:sSupPr>
                        <m:ctrlPr>
                          <w:rPr>
                            <w:rFonts w:ascii="Cambria Math" w:hAnsi="Cambria Math" w:cstheme="majorHAnsi"/>
                            <w:i/>
                            <w:sz w:val="20"/>
                            <w:szCs w:val="20"/>
                          </w:rPr>
                        </m:ctrlPr>
                      </m:sSupPr>
                      <m:e>
                        <m:r>
                          <w:rPr>
                            <w:rFonts w:ascii="Cambria Math" w:hAnsi="Cambria Math" w:cstheme="majorHAnsi"/>
                            <w:sz w:val="20"/>
                            <w:szCs w:val="20"/>
                          </w:rPr>
                          <m:t>55</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40</m:t>
                        </m:r>
                      </m:e>
                      <m:sup>
                        <m:r>
                          <w:rPr>
                            <w:rFonts w:ascii="Cambria Math" w:hAnsi="Cambria Math" w:cstheme="majorHAnsi"/>
                            <w:sz w:val="20"/>
                            <w:szCs w:val="20"/>
                          </w:rPr>
                          <m:t>2</m:t>
                        </m:r>
                      </m:sup>
                    </m:sSup>
                    <m:sSup>
                      <m:sSupPr>
                        <m:ctrlPr>
                          <w:rPr>
                            <w:rFonts w:ascii="Cambria Math" w:hAnsi="Cambria Math" w:cstheme="majorHAnsi"/>
                            <w:i/>
                            <w:sz w:val="20"/>
                            <w:szCs w:val="20"/>
                          </w:rPr>
                        </m:ctrlPr>
                      </m:sSupPr>
                      <m:e>
                        <m:r>
                          <w:rPr>
                            <w:rFonts w:ascii="Cambria Math" w:hAnsi="Cambria Math" w:cstheme="majorHAnsi"/>
                            <w:sz w:val="20"/>
                            <w:szCs w:val="20"/>
                          </w:rPr>
                          <m:t>+(-40)</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19</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(-3)</m:t>
                        </m:r>
                      </m:e>
                      <m:sup>
                        <m:r>
                          <w:rPr>
                            <w:rFonts w:ascii="Cambria Math" w:hAnsi="Cambria Math" w:cstheme="majorHAnsi"/>
                            <w:sz w:val="20"/>
                            <w:szCs w:val="20"/>
                          </w:rPr>
                          <m:t>2</m:t>
                        </m:r>
                      </m:sup>
                    </m:sSup>
                  </m:e>
                </m:rad>
              </m:oMath>
            </m:oMathPara>
          </w:p>
        </w:tc>
        <w:tc>
          <w:tcPr>
            <w:tcW w:w="2138" w:type="dxa"/>
            <w:vAlign w:val="center"/>
          </w:tcPr>
          <w:p w14:paraId="72C59BD0"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81.20961</w:t>
            </w:r>
          </w:p>
        </w:tc>
      </w:tr>
      <w:tr w:rsidR="001E145E" w:rsidRPr="007F0125" w14:paraId="3E6376DC" w14:textId="77777777" w:rsidTr="00405C46">
        <w:trPr>
          <w:jc w:val="center"/>
        </w:trPr>
        <w:tc>
          <w:tcPr>
            <w:tcW w:w="510" w:type="dxa"/>
            <w:vAlign w:val="center"/>
          </w:tcPr>
          <w:p w14:paraId="2B02E76C"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10</w:t>
            </w:r>
          </w:p>
        </w:tc>
        <w:tc>
          <w:tcPr>
            <w:tcW w:w="6136" w:type="dxa"/>
            <w:vAlign w:val="center"/>
          </w:tcPr>
          <w:p w14:paraId="2974DF78" w14:textId="77777777" w:rsidR="001E145E" w:rsidRPr="007F0125" w:rsidRDefault="00FE6273" w:rsidP="00405C46">
            <w:pPr>
              <w:pStyle w:val="ListParagraph"/>
              <w:spacing w:before="0" w:after="0"/>
              <w:ind w:left="0" w:firstLine="0"/>
              <w:rPr>
                <w:rFonts w:asciiTheme="majorHAnsi" w:eastAsia="Times New Roman" w:hAnsiTheme="majorHAnsi" w:cstheme="majorHAnsi"/>
                <w:sz w:val="20"/>
                <w:szCs w:val="20"/>
              </w:rPr>
            </w:pPr>
            <m:oMathPara>
              <m:oMathParaPr>
                <m:jc m:val="left"/>
              </m:oMathParaPr>
              <m:oMath>
                <m:rad>
                  <m:radPr>
                    <m:degHide m:val="1"/>
                    <m:ctrlPr>
                      <w:rPr>
                        <w:rFonts w:ascii="Cambria Math" w:hAnsi="Cambria Math" w:cstheme="majorHAnsi"/>
                        <w:i/>
                        <w:sz w:val="20"/>
                        <w:szCs w:val="20"/>
                      </w:rPr>
                    </m:ctrlPr>
                  </m:radPr>
                  <m:deg/>
                  <m:e>
                    <m:sSup>
                      <m:sSupPr>
                        <m:ctrlPr>
                          <w:rPr>
                            <w:rFonts w:ascii="Cambria Math" w:hAnsi="Cambria Math" w:cstheme="majorHAnsi"/>
                            <w:i/>
                            <w:sz w:val="20"/>
                            <w:szCs w:val="20"/>
                          </w:rPr>
                        </m:ctrlPr>
                      </m:sSupPr>
                      <m:e>
                        <m:r>
                          <w:rPr>
                            <w:rFonts w:ascii="Cambria Math" w:hAnsi="Cambria Math" w:cstheme="majorHAnsi"/>
                            <w:sz w:val="20"/>
                            <w:szCs w:val="20"/>
                          </w:rPr>
                          <m:t>49</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89</m:t>
                        </m:r>
                      </m:e>
                      <m:sup>
                        <m:r>
                          <w:rPr>
                            <w:rFonts w:ascii="Cambria Math" w:hAnsi="Cambria Math" w:cstheme="majorHAnsi"/>
                            <w:sz w:val="20"/>
                            <w:szCs w:val="20"/>
                          </w:rPr>
                          <m:t>2</m:t>
                        </m:r>
                      </m:sup>
                    </m:sSup>
                    <m:sSup>
                      <m:sSupPr>
                        <m:ctrlPr>
                          <w:rPr>
                            <w:rFonts w:ascii="Cambria Math" w:hAnsi="Cambria Math" w:cstheme="majorHAnsi"/>
                            <w:i/>
                            <w:sz w:val="20"/>
                            <w:szCs w:val="20"/>
                          </w:rPr>
                        </m:ctrlPr>
                      </m:sSupPr>
                      <m:e>
                        <m:r>
                          <w:rPr>
                            <w:rFonts w:ascii="Cambria Math" w:hAnsi="Cambria Math" w:cstheme="majorHAnsi"/>
                            <w:sz w:val="20"/>
                            <w:szCs w:val="20"/>
                          </w:rPr>
                          <m:t>+(-24)</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9</m:t>
                        </m:r>
                      </m:e>
                      <m:sup>
                        <m:r>
                          <w:rPr>
                            <w:rFonts w:ascii="Cambria Math" w:hAnsi="Cambria Math" w:cstheme="majorHAnsi"/>
                            <w:sz w:val="20"/>
                            <w:szCs w:val="20"/>
                          </w:rPr>
                          <m:t>2</m:t>
                        </m:r>
                      </m:sup>
                    </m:sSup>
                    <m:r>
                      <w:rPr>
                        <w:rFonts w:ascii="Cambria Math" w:hAnsi="Cambria Math" w:cstheme="majorHAnsi"/>
                        <w:sz w:val="20"/>
                        <w:szCs w:val="20"/>
                      </w:rPr>
                      <m:t>+</m:t>
                    </m:r>
                    <m:sSup>
                      <m:sSupPr>
                        <m:ctrlPr>
                          <w:rPr>
                            <w:rFonts w:ascii="Cambria Math" w:hAnsi="Cambria Math" w:cstheme="majorHAnsi"/>
                            <w:i/>
                            <w:sz w:val="20"/>
                            <w:szCs w:val="20"/>
                          </w:rPr>
                        </m:ctrlPr>
                      </m:sSupPr>
                      <m:e>
                        <m:r>
                          <w:rPr>
                            <w:rFonts w:ascii="Cambria Math" w:hAnsi="Cambria Math" w:cstheme="majorHAnsi"/>
                            <w:sz w:val="20"/>
                            <w:szCs w:val="20"/>
                          </w:rPr>
                          <m:t>(-5)</m:t>
                        </m:r>
                      </m:e>
                      <m:sup>
                        <m:r>
                          <w:rPr>
                            <w:rFonts w:ascii="Cambria Math" w:hAnsi="Cambria Math" w:cstheme="majorHAnsi"/>
                            <w:sz w:val="20"/>
                            <w:szCs w:val="20"/>
                          </w:rPr>
                          <m:t>2</m:t>
                        </m:r>
                      </m:sup>
                    </m:sSup>
                  </m:e>
                </m:rad>
              </m:oMath>
            </m:oMathPara>
          </w:p>
        </w:tc>
        <w:tc>
          <w:tcPr>
            <w:tcW w:w="2138" w:type="dxa"/>
            <w:vAlign w:val="center"/>
          </w:tcPr>
          <w:p w14:paraId="03ADD225" w14:textId="77777777" w:rsidR="001E145E" w:rsidRPr="007F0125" w:rsidRDefault="001E145E" w:rsidP="00405C46">
            <w:pPr>
              <w:pStyle w:val="ListParagraph"/>
              <w:spacing w:before="0" w:after="0"/>
              <w:ind w:left="0" w:firstLine="0"/>
              <w:rPr>
                <w:rFonts w:asciiTheme="majorHAnsi" w:hAnsiTheme="majorHAnsi" w:cstheme="majorHAnsi"/>
                <w:sz w:val="20"/>
                <w:szCs w:val="20"/>
              </w:rPr>
            </w:pPr>
            <w:r w:rsidRPr="007F0125">
              <w:rPr>
                <w:rFonts w:asciiTheme="majorHAnsi" w:hAnsiTheme="majorHAnsi" w:cstheme="majorHAnsi"/>
                <w:sz w:val="20"/>
                <w:szCs w:val="20"/>
              </w:rPr>
              <w:t>104.9</w:t>
            </w:r>
          </w:p>
        </w:tc>
      </w:tr>
    </w:tbl>
    <w:p w14:paraId="0D870947" w14:textId="77777777" w:rsidR="001E145E" w:rsidRDefault="001E145E" w:rsidP="001E145E">
      <w:pPr>
        <w:ind w:firstLine="0"/>
      </w:pPr>
    </w:p>
    <w:p w14:paraId="7FAD8053" w14:textId="246CF302" w:rsidR="001E145E" w:rsidRDefault="00B135B8" w:rsidP="001319F4">
      <w:pPr>
        <w:pStyle w:val="ListParagraph"/>
        <w:numPr>
          <w:ilvl w:val="0"/>
          <w:numId w:val="22"/>
        </w:numPr>
        <w:spacing w:before="0"/>
      </w:pPr>
      <w:r>
        <w:t xml:space="preserve">Melakukan pengurutan data berdasarkan hasil perhitungan </w:t>
      </w:r>
      <w:r w:rsidRPr="00432FEC">
        <w:rPr>
          <w:i/>
        </w:rPr>
        <w:t>Euclidean Distance</w:t>
      </w:r>
      <w:r>
        <w:t xml:space="preserve"> dari yang terkecil dengan </w:t>
      </w:r>
      <w:r>
        <w:rPr>
          <w:i/>
        </w:rPr>
        <w:t>k</w:t>
      </w:r>
      <w:r>
        <w:t>=5 pada tabel</w:t>
      </w:r>
      <w:r w:rsidR="00432FEC">
        <w:t xml:space="preserve"> 2.4-5.</w:t>
      </w:r>
    </w:p>
    <w:p w14:paraId="6E196D06" w14:textId="71E6DA5A" w:rsidR="002C7A59" w:rsidRPr="00432FEC" w:rsidRDefault="002C7A59" w:rsidP="002C7A59">
      <w:pPr>
        <w:pStyle w:val="Caption"/>
        <w:ind w:left="720" w:firstLine="0"/>
        <w:jc w:val="both"/>
        <w:rPr>
          <w:b w:val="0"/>
          <w:i/>
        </w:rPr>
      </w:pPr>
      <w:bookmarkStart w:id="45" w:name="_Toc516132486"/>
      <w:r>
        <w:t xml:space="preserve">Tabel </w:t>
      </w:r>
      <w:r w:rsidR="00701DB0">
        <w:rPr>
          <w:noProof/>
        </w:rPr>
        <w:fldChar w:fldCharType="begin"/>
      </w:r>
      <w:r w:rsidR="00701DB0">
        <w:rPr>
          <w:noProof/>
        </w:rPr>
        <w:instrText xml:space="preserve"> STYLEREF 2 \s </w:instrText>
      </w:r>
      <w:r w:rsidR="00701DB0">
        <w:rPr>
          <w:noProof/>
        </w:rPr>
        <w:fldChar w:fldCharType="separate"/>
      </w:r>
      <w:r w:rsidR="00444F3A">
        <w:rPr>
          <w:noProof/>
          <w:cs/>
        </w:rPr>
        <w:t>‎</w:t>
      </w:r>
      <w:r w:rsidR="00444F3A">
        <w:rPr>
          <w:noProof/>
        </w:rPr>
        <w:t>2.4</w:t>
      </w:r>
      <w:r w:rsidR="00701DB0">
        <w:rPr>
          <w:noProof/>
        </w:rPr>
        <w:fldChar w:fldCharType="end"/>
      </w:r>
      <w:r w:rsidR="001101B6">
        <w:noBreakHyphen/>
      </w:r>
      <w:r w:rsidR="00701DB0">
        <w:rPr>
          <w:noProof/>
        </w:rPr>
        <w:fldChar w:fldCharType="begin"/>
      </w:r>
      <w:r w:rsidR="00701DB0">
        <w:rPr>
          <w:noProof/>
        </w:rPr>
        <w:instrText xml:space="preserve"> SEQ Table \* ARABIC \s 2 </w:instrText>
      </w:r>
      <w:r w:rsidR="00701DB0">
        <w:rPr>
          <w:noProof/>
        </w:rPr>
        <w:fldChar w:fldCharType="separate"/>
      </w:r>
      <w:r w:rsidR="00444F3A">
        <w:rPr>
          <w:noProof/>
        </w:rPr>
        <w:t>5</w:t>
      </w:r>
      <w:r w:rsidR="00701DB0">
        <w:rPr>
          <w:noProof/>
        </w:rPr>
        <w:fldChar w:fldCharType="end"/>
      </w:r>
      <w:r>
        <w:t xml:space="preserve"> </w:t>
      </w:r>
      <w:r>
        <w:rPr>
          <w:b w:val="0"/>
        </w:rPr>
        <w:t>Hasil Pengurutan berdasarkan Jarak Terdekat k-</w:t>
      </w:r>
      <w:r>
        <w:rPr>
          <w:b w:val="0"/>
          <w:i/>
        </w:rPr>
        <w:t>Nearest Neighbor</w:t>
      </w:r>
      <w:bookmarkEnd w:id="45"/>
    </w:p>
    <w:tbl>
      <w:tblPr>
        <w:tblStyle w:val="TableGrid"/>
        <w:tblW w:w="0" w:type="auto"/>
        <w:jc w:val="center"/>
        <w:tblLook w:val="04A0" w:firstRow="1" w:lastRow="0" w:firstColumn="1" w:lastColumn="0" w:noHBand="0" w:noVBand="1"/>
      </w:tblPr>
      <w:tblGrid>
        <w:gridCol w:w="839"/>
        <w:gridCol w:w="716"/>
        <w:gridCol w:w="1701"/>
        <w:gridCol w:w="1873"/>
      </w:tblGrid>
      <w:tr w:rsidR="007F0125" w:rsidRPr="007F0125" w14:paraId="0B4CD314" w14:textId="77777777" w:rsidTr="007E5E61">
        <w:trPr>
          <w:trHeight w:val="296"/>
          <w:jc w:val="center"/>
        </w:trPr>
        <w:tc>
          <w:tcPr>
            <w:tcW w:w="839" w:type="dxa"/>
            <w:shd w:val="clear" w:color="auto" w:fill="DDD9C3" w:themeFill="background2" w:themeFillShade="E6"/>
            <w:vAlign w:val="center"/>
          </w:tcPr>
          <w:p w14:paraId="6078806E" w14:textId="77777777" w:rsidR="007F0125" w:rsidRPr="007F0125" w:rsidRDefault="007F0125" w:rsidP="00405C46">
            <w:pPr>
              <w:spacing w:line="276" w:lineRule="auto"/>
              <w:ind w:firstLine="0"/>
              <w:jc w:val="center"/>
              <w:rPr>
                <w:b/>
                <w:sz w:val="20"/>
                <w:szCs w:val="20"/>
              </w:rPr>
            </w:pPr>
            <w:r w:rsidRPr="007F0125">
              <w:rPr>
                <w:b/>
                <w:sz w:val="20"/>
                <w:szCs w:val="20"/>
              </w:rPr>
              <w:t>Urutan</w:t>
            </w:r>
          </w:p>
        </w:tc>
        <w:tc>
          <w:tcPr>
            <w:tcW w:w="716" w:type="dxa"/>
            <w:shd w:val="clear" w:color="auto" w:fill="DDD9C3" w:themeFill="background2" w:themeFillShade="E6"/>
          </w:tcPr>
          <w:p w14:paraId="75B16BDD" w14:textId="719E73D5" w:rsidR="007F0125" w:rsidRPr="007F0125" w:rsidRDefault="007F0125" w:rsidP="00405C46">
            <w:pPr>
              <w:spacing w:line="276" w:lineRule="auto"/>
              <w:ind w:firstLine="0"/>
              <w:jc w:val="center"/>
              <w:rPr>
                <w:b/>
                <w:sz w:val="20"/>
                <w:szCs w:val="20"/>
              </w:rPr>
            </w:pPr>
            <w:r>
              <w:rPr>
                <w:b/>
                <w:sz w:val="20"/>
                <w:szCs w:val="20"/>
              </w:rPr>
              <w:t>Data</w:t>
            </w:r>
          </w:p>
        </w:tc>
        <w:tc>
          <w:tcPr>
            <w:tcW w:w="1701" w:type="dxa"/>
            <w:shd w:val="clear" w:color="auto" w:fill="DDD9C3" w:themeFill="background2" w:themeFillShade="E6"/>
            <w:vAlign w:val="center"/>
          </w:tcPr>
          <w:p w14:paraId="09E3E28B" w14:textId="18EDCBD5" w:rsidR="007F0125" w:rsidRPr="007F0125" w:rsidRDefault="007F0125" w:rsidP="00405C46">
            <w:pPr>
              <w:spacing w:line="276" w:lineRule="auto"/>
              <w:ind w:firstLine="0"/>
              <w:jc w:val="center"/>
              <w:rPr>
                <w:b/>
                <w:sz w:val="20"/>
                <w:szCs w:val="20"/>
              </w:rPr>
            </w:pPr>
            <w:r w:rsidRPr="007F0125">
              <w:rPr>
                <w:b/>
                <w:sz w:val="20"/>
                <w:szCs w:val="20"/>
              </w:rPr>
              <w:t>Jarak</w:t>
            </w:r>
          </w:p>
        </w:tc>
        <w:tc>
          <w:tcPr>
            <w:tcW w:w="1873" w:type="dxa"/>
            <w:shd w:val="clear" w:color="auto" w:fill="DDD9C3" w:themeFill="background2" w:themeFillShade="E6"/>
            <w:vAlign w:val="center"/>
          </w:tcPr>
          <w:p w14:paraId="0E45153F" w14:textId="77777777" w:rsidR="007F0125" w:rsidRPr="007F0125" w:rsidRDefault="007F0125" w:rsidP="00405C46">
            <w:pPr>
              <w:spacing w:line="276" w:lineRule="auto"/>
              <w:ind w:firstLine="0"/>
              <w:jc w:val="center"/>
              <w:rPr>
                <w:b/>
                <w:sz w:val="20"/>
                <w:szCs w:val="20"/>
              </w:rPr>
            </w:pPr>
            <w:r w:rsidRPr="007F0125">
              <w:rPr>
                <w:b/>
                <w:sz w:val="20"/>
                <w:szCs w:val="20"/>
              </w:rPr>
              <w:t>Kelulusan</w:t>
            </w:r>
          </w:p>
        </w:tc>
      </w:tr>
      <w:tr w:rsidR="007F0125" w:rsidRPr="007F0125" w14:paraId="37AECC22" w14:textId="77777777" w:rsidTr="007E5E61">
        <w:trPr>
          <w:trHeight w:val="296"/>
          <w:jc w:val="center"/>
        </w:trPr>
        <w:tc>
          <w:tcPr>
            <w:tcW w:w="839" w:type="dxa"/>
            <w:vAlign w:val="center"/>
          </w:tcPr>
          <w:p w14:paraId="1D4A5ACB" w14:textId="77777777" w:rsidR="007F0125" w:rsidRPr="007F0125" w:rsidRDefault="007F0125" w:rsidP="007F0125">
            <w:pPr>
              <w:spacing w:line="276" w:lineRule="auto"/>
              <w:ind w:firstLine="0"/>
              <w:jc w:val="center"/>
              <w:rPr>
                <w:sz w:val="20"/>
                <w:szCs w:val="20"/>
              </w:rPr>
            </w:pPr>
            <w:r w:rsidRPr="007F0125">
              <w:rPr>
                <w:sz w:val="20"/>
                <w:szCs w:val="20"/>
              </w:rPr>
              <w:t>1</w:t>
            </w:r>
          </w:p>
        </w:tc>
        <w:tc>
          <w:tcPr>
            <w:tcW w:w="716" w:type="dxa"/>
            <w:vAlign w:val="center"/>
          </w:tcPr>
          <w:p w14:paraId="0B364675" w14:textId="018E2B0C" w:rsidR="007F0125" w:rsidRPr="007F0125" w:rsidRDefault="007F0125" w:rsidP="007F0125">
            <w:pPr>
              <w:spacing w:line="276" w:lineRule="auto"/>
              <w:ind w:firstLine="0"/>
              <w:jc w:val="center"/>
              <w:rPr>
                <w:b/>
                <w:sz w:val="20"/>
                <w:szCs w:val="20"/>
              </w:rPr>
            </w:pPr>
            <w:r w:rsidRPr="007F0125">
              <w:rPr>
                <w:sz w:val="20"/>
                <w:szCs w:val="20"/>
              </w:rPr>
              <w:t>3</w:t>
            </w:r>
          </w:p>
        </w:tc>
        <w:tc>
          <w:tcPr>
            <w:tcW w:w="1701" w:type="dxa"/>
            <w:vAlign w:val="center"/>
          </w:tcPr>
          <w:p w14:paraId="4889DDE2" w14:textId="5DA4FECE" w:rsidR="007F0125" w:rsidRPr="007F0125" w:rsidRDefault="00C4014E" w:rsidP="007F0125">
            <w:pPr>
              <w:spacing w:line="276" w:lineRule="auto"/>
              <w:ind w:firstLine="0"/>
              <w:jc w:val="center"/>
              <w:rPr>
                <w:sz w:val="20"/>
                <w:szCs w:val="20"/>
              </w:rPr>
            </w:pPr>
            <w:r>
              <w:rPr>
                <w:sz w:val="20"/>
                <w:szCs w:val="20"/>
              </w:rPr>
              <w:t>54.772</w:t>
            </w:r>
          </w:p>
        </w:tc>
        <w:tc>
          <w:tcPr>
            <w:tcW w:w="1873" w:type="dxa"/>
            <w:vAlign w:val="center"/>
          </w:tcPr>
          <w:p w14:paraId="0C83CF27" w14:textId="77777777" w:rsidR="007F0125" w:rsidRPr="007F0125" w:rsidRDefault="007F0125" w:rsidP="007F0125">
            <w:pPr>
              <w:spacing w:line="276" w:lineRule="auto"/>
              <w:ind w:firstLine="0"/>
              <w:jc w:val="center"/>
              <w:rPr>
                <w:sz w:val="20"/>
                <w:szCs w:val="20"/>
              </w:rPr>
            </w:pPr>
            <w:r w:rsidRPr="007F0125">
              <w:rPr>
                <w:sz w:val="20"/>
                <w:szCs w:val="20"/>
              </w:rPr>
              <w:t>Terlambat</w:t>
            </w:r>
          </w:p>
        </w:tc>
      </w:tr>
      <w:tr w:rsidR="007F0125" w:rsidRPr="007F0125" w14:paraId="1F30AAEC" w14:textId="77777777" w:rsidTr="007E5E61">
        <w:trPr>
          <w:trHeight w:val="296"/>
          <w:jc w:val="center"/>
        </w:trPr>
        <w:tc>
          <w:tcPr>
            <w:tcW w:w="839" w:type="dxa"/>
            <w:vAlign w:val="center"/>
          </w:tcPr>
          <w:p w14:paraId="47D9FA56" w14:textId="77777777" w:rsidR="007F0125" w:rsidRPr="007F0125" w:rsidRDefault="007F0125" w:rsidP="007F0125">
            <w:pPr>
              <w:spacing w:line="276" w:lineRule="auto"/>
              <w:ind w:firstLine="0"/>
              <w:jc w:val="center"/>
              <w:rPr>
                <w:sz w:val="20"/>
                <w:szCs w:val="20"/>
              </w:rPr>
            </w:pPr>
            <w:r w:rsidRPr="007F0125">
              <w:rPr>
                <w:sz w:val="20"/>
                <w:szCs w:val="20"/>
              </w:rPr>
              <w:t>2</w:t>
            </w:r>
          </w:p>
        </w:tc>
        <w:tc>
          <w:tcPr>
            <w:tcW w:w="716" w:type="dxa"/>
            <w:vAlign w:val="center"/>
          </w:tcPr>
          <w:p w14:paraId="0988C763" w14:textId="46162F18" w:rsidR="007F0125" w:rsidRPr="007F0125" w:rsidRDefault="007F0125" w:rsidP="007F0125">
            <w:pPr>
              <w:spacing w:line="276" w:lineRule="auto"/>
              <w:ind w:firstLine="0"/>
              <w:jc w:val="center"/>
              <w:rPr>
                <w:sz w:val="20"/>
                <w:szCs w:val="20"/>
              </w:rPr>
            </w:pPr>
            <w:r w:rsidRPr="007F0125">
              <w:rPr>
                <w:sz w:val="20"/>
                <w:szCs w:val="20"/>
              </w:rPr>
              <w:t>4</w:t>
            </w:r>
          </w:p>
        </w:tc>
        <w:tc>
          <w:tcPr>
            <w:tcW w:w="1701" w:type="dxa"/>
            <w:vAlign w:val="center"/>
          </w:tcPr>
          <w:p w14:paraId="106581BF" w14:textId="45731A7A" w:rsidR="007F0125" w:rsidRPr="007F0125" w:rsidRDefault="00C4014E" w:rsidP="007F0125">
            <w:pPr>
              <w:spacing w:line="276" w:lineRule="auto"/>
              <w:ind w:firstLine="0"/>
              <w:jc w:val="center"/>
              <w:rPr>
                <w:sz w:val="20"/>
                <w:szCs w:val="20"/>
              </w:rPr>
            </w:pPr>
            <w:r>
              <w:rPr>
                <w:sz w:val="20"/>
                <w:szCs w:val="20"/>
              </w:rPr>
              <w:t>68.556</w:t>
            </w:r>
          </w:p>
        </w:tc>
        <w:tc>
          <w:tcPr>
            <w:tcW w:w="1873" w:type="dxa"/>
            <w:vAlign w:val="center"/>
          </w:tcPr>
          <w:p w14:paraId="2CE9C4D3" w14:textId="77777777" w:rsidR="007F0125" w:rsidRPr="007F0125" w:rsidRDefault="007F0125" w:rsidP="007F0125">
            <w:pPr>
              <w:spacing w:line="276" w:lineRule="auto"/>
              <w:ind w:firstLine="0"/>
              <w:jc w:val="center"/>
              <w:rPr>
                <w:sz w:val="20"/>
                <w:szCs w:val="20"/>
              </w:rPr>
            </w:pPr>
            <w:r w:rsidRPr="007F0125">
              <w:rPr>
                <w:sz w:val="20"/>
                <w:szCs w:val="20"/>
              </w:rPr>
              <w:t>Terlambat</w:t>
            </w:r>
          </w:p>
        </w:tc>
      </w:tr>
      <w:tr w:rsidR="007F0125" w:rsidRPr="007F0125" w14:paraId="4758B09E" w14:textId="77777777" w:rsidTr="007E5E61">
        <w:trPr>
          <w:trHeight w:val="296"/>
          <w:jc w:val="center"/>
        </w:trPr>
        <w:tc>
          <w:tcPr>
            <w:tcW w:w="839" w:type="dxa"/>
            <w:vAlign w:val="center"/>
          </w:tcPr>
          <w:p w14:paraId="2919D22A" w14:textId="77777777" w:rsidR="007F0125" w:rsidRPr="007F0125" w:rsidRDefault="007F0125" w:rsidP="007F0125">
            <w:pPr>
              <w:spacing w:line="276" w:lineRule="auto"/>
              <w:ind w:firstLine="0"/>
              <w:jc w:val="center"/>
              <w:rPr>
                <w:sz w:val="20"/>
                <w:szCs w:val="20"/>
              </w:rPr>
            </w:pPr>
            <w:r w:rsidRPr="007F0125">
              <w:rPr>
                <w:sz w:val="20"/>
                <w:szCs w:val="20"/>
              </w:rPr>
              <w:t>3</w:t>
            </w:r>
          </w:p>
        </w:tc>
        <w:tc>
          <w:tcPr>
            <w:tcW w:w="716" w:type="dxa"/>
            <w:vAlign w:val="center"/>
          </w:tcPr>
          <w:p w14:paraId="7BF756E2" w14:textId="5C198D5A" w:rsidR="007F0125" w:rsidRPr="007F0125" w:rsidRDefault="007F0125" w:rsidP="007F0125">
            <w:pPr>
              <w:spacing w:line="276" w:lineRule="auto"/>
              <w:ind w:firstLine="0"/>
              <w:jc w:val="center"/>
              <w:rPr>
                <w:sz w:val="20"/>
                <w:szCs w:val="20"/>
              </w:rPr>
            </w:pPr>
            <w:r w:rsidRPr="007F0125">
              <w:rPr>
                <w:sz w:val="20"/>
                <w:szCs w:val="20"/>
              </w:rPr>
              <w:t>9</w:t>
            </w:r>
          </w:p>
        </w:tc>
        <w:tc>
          <w:tcPr>
            <w:tcW w:w="1701" w:type="dxa"/>
            <w:vAlign w:val="center"/>
          </w:tcPr>
          <w:p w14:paraId="5EA05219" w14:textId="39DA7624" w:rsidR="007F0125" w:rsidRPr="007F0125" w:rsidRDefault="00C4014E" w:rsidP="007F0125">
            <w:pPr>
              <w:spacing w:line="276" w:lineRule="auto"/>
              <w:ind w:firstLine="0"/>
              <w:jc w:val="center"/>
              <w:rPr>
                <w:sz w:val="20"/>
                <w:szCs w:val="20"/>
              </w:rPr>
            </w:pPr>
            <w:r>
              <w:rPr>
                <w:sz w:val="20"/>
                <w:szCs w:val="20"/>
              </w:rPr>
              <w:t>81.107</w:t>
            </w:r>
          </w:p>
        </w:tc>
        <w:tc>
          <w:tcPr>
            <w:tcW w:w="1873" w:type="dxa"/>
            <w:vAlign w:val="center"/>
          </w:tcPr>
          <w:p w14:paraId="400628D1" w14:textId="77777777" w:rsidR="007F0125" w:rsidRPr="007F0125" w:rsidRDefault="007F0125" w:rsidP="007F0125">
            <w:pPr>
              <w:spacing w:line="276" w:lineRule="auto"/>
              <w:ind w:firstLine="0"/>
              <w:jc w:val="center"/>
              <w:rPr>
                <w:sz w:val="20"/>
                <w:szCs w:val="20"/>
              </w:rPr>
            </w:pPr>
            <w:r w:rsidRPr="007F0125">
              <w:rPr>
                <w:sz w:val="20"/>
                <w:szCs w:val="20"/>
              </w:rPr>
              <w:t>Terlambat</w:t>
            </w:r>
          </w:p>
        </w:tc>
      </w:tr>
      <w:tr w:rsidR="007F0125" w:rsidRPr="007F0125" w14:paraId="20EF5764" w14:textId="77777777" w:rsidTr="007E5E61">
        <w:trPr>
          <w:trHeight w:val="297"/>
          <w:jc w:val="center"/>
        </w:trPr>
        <w:tc>
          <w:tcPr>
            <w:tcW w:w="839" w:type="dxa"/>
            <w:vAlign w:val="center"/>
          </w:tcPr>
          <w:p w14:paraId="307C7D4F" w14:textId="77777777" w:rsidR="007F0125" w:rsidRPr="007F0125" w:rsidRDefault="007F0125" w:rsidP="007F0125">
            <w:pPr>
              <w:spacing w:line="276" w:lineRule="auto"/>
              <w:ind w:firstLine="0"/>
              <w:jc w:val="center"/>
              <w:rPr>
                <w:sz w:val="20"/>
                <w:szCs w:val="20"/>
              </w:rPr>
            </w:pPr>
            <w:r w:rsidRPr="007F0125">
              <w:rPr>
                <w:sz w:val="20"/>
                <w:szCs w:val="20"/>
              </w:rPr>
              <w:t>4</w:t>
            </w:r>
          </w:p>
        </w:tc>
        <w:tc>
          <w:tcPr>
            <w:tcW w:w="716" w:type="dxa"/>
            <w:vAlign w:val="center"/>
          </w:tcPr>
          <w:p w14:paraId="06DB2F82" w14:textId="5B508EA2" w:rsidR="007F0125" w:rsidRPr="007F0125" w:rsidRDefault="007F0125" w:rsidP="007F0125">
            <w:pPr>
              <w:spacing w:line="276" w:lineRule="auto"/>
              <w:ind w:firstLine="0"/>
              <w:jc w:val="center"/>
              <w:rPr>
                <w:sz w:val="20"/>
                <w:szCs w:val="20"/>
              </w:rPr>
            </w:pPr>
            <w:r w:rsidRPr="007F0125">
              <w:rPr>
                <w:sz w:val="20"/>
                <w:szCs w:val="20"/>
              </w:rPr>
              <w:t>1</w:t>
            </w:r>
          </w:p>
        </w:tc>
        <w:tc>
          <w:tcPr>
            <w:tcW w:w="1701" w:type="dxa"/>
            <w:vAlign w:val="center"/>
          </w:tcPr>
          <w:p w14:paraId="32E0065C" w14:textId="66D06795" w:rsidR="007F0125" w:rsidRPr="007F0125" w:rsidRDefault="00661162" w:rsidP="007F0125">
            <w:pPr>
              <w:spacing w:line="276" w:lineRule="auto"/>
              <w:ind w:firstLine="0"/>
              <w:jc w:val="center"/>
              <w:rPr>
                <w:sz w:val="20"/>
                <w:szCs w:val="20"/>
              </w:rPr>
            </w:pPr>
            <w:r>
              <w:rPr>
                <w:sz w:val="20"/>
                <w:szCs w:val="20"/>
              </w:rPr>
              <w:t>81.853</w:t>
            </w:r>
          </w:p>
        </w:tc>
        <w:tc>
          <w:tcPr>
            <w:tcW w:w="1873" w:type="dxa"/>
            <w:vAlign w:val="center"/>
          </w:tcPr>
          <w:p w14:paraId="342F9837" w14:textId="77777777" w:rsidR="007F0125" w:rsidRPr="007F0125" w:rsidRDefault="007F0125" w:rsidP="007F0125">
            <w:pPr>
              <w:spacing w:line="276" w:lineRule="auto"/>
              <w:ind w:firstLine="0"/>
              <w:jc w:val="center"/>
              <w:rPr>
                <w:sz w:val="20"/>
                <w:szCs w:val="20"/>
              </w:rPr>
            </w:pPr>
            <w:r w:rsidRPr="007F0125">
              <w:rPr>
                <w:sz w:val="20"/>
                <w:szCs w:val="20"/>
              </w:rPr>
              <w:t>Tepat</w:t>
            </w:r>
          </w:p>
        </w:tc>
      </w:tr>
      <w:tr w:rsidR="007F0125" w:rsidRPr="007F0125" w14:paraId="3C9B77F8" w14:textId="77777777" w:rsidTr="007E5E61">
        <w:trPr>
          <w:trHeight w:val="296"/>
          <w:jc w:val="center"/>
        </w:trPr>
        <w:tc>
          <w:tcPr>
            <w:tcW w:w="839" w:type="dxa"/>
            <w:vAlign w:val="center"/>
          </w:tcPr>
          <w:p w14:paraId="18F84FE7" w14:textId="77777777" w:rsidR="007F0125" w:rsidRPr="007F0125" w:rsidRDefault="007F0125" w:rsidP="007F0125">
            <w:pPr>
              <w:spacing w:line="276" w:lineRule="auto"/>
              <w:ind w:firstLine="0"/>
              <w:jc w:val="center"/>
              <w:rPr>
                <w:sz w:val="20"/>
                <w:szCs w:val="20"/>
              </w:rPr>
            </w:pPr>
            <w:r w:rsidRPr="007F0125">
              <w:rPr>
                <w:sz w:val="20"/>
                <w:szCs w:val="20"/>
              </w:rPr>
              <w:t>5</w:t>
            </w:r>
          </w:p>
        </w:tc>
        <w:tc>
          <w:tcPr>
            <w:tcW w:w="716" w:type="dxa"/>
            <w:vAlign w:val="center"/>
          </w:tcPr>
          <w:p w14:paraId="0060949C" w14:textId="3C7CCDFE" w:rsidR="007F0125" w:rsidRPr="007F0125" w:rsidRDefault="007F0125" w:rsidP="007F0125">
            <w:pPr>
              <w:spacing w:line="276" w:lineRule="auto"/>
              <w:ind w:firstLine="0"/>
              <w:jc w:val="center"/>
              <w:rPr>
                <w:sz w:val="20"/>
                <w:szCs w:val="20"/>
              </w:rPr>
            </w:pPr>
            <w:r w:rsidRPr="007F0125">
              <w:rPr>
                <w:sz w:val="20"/>
                <w:szCs w:val="20"/>
              </w:rPr>
              <w:t>8</w:t>
            </w:r>
          </w:p>
        </w:tc>
        <w:tc>
          <w:tcPr>
            <w:tcW w:w="1701" w:type="dxa"/>
            <w:vAlign w:val="center"/>
          </w:tcPr>
          <w:p w14:paraId="091E09B8" w14:textId="5A0F8AFF" w:rsidR="007F0125" w:rsidRPr="007F0125" w:rsidRDefault="00661162" w:rsidP="007F0125">
            <w:pPr>
              <w:spacing w:line="276" w:lineRule="auto"/>
              <w:ind w:firstLine="0"/>
              <w:jc w:val="center"/>
              <w:rPr>
                <w:sz w:val="20"/>
                <w:szCs w:val="20"/>
              </w:rPr>
            </w:pPr>
            <w:r>
              <w:rPr>
                <w:sz w:val="20"/>
                <w:szCs w:val="20"/>
              </w:rPr>
              <w:t>84.107</w:t>
            </w:r>
          </w:p>
        </w:tc>
        <w:tc>
          <w:tcPr>
            <w:tcW w:w="1873" w:type="dxa"/>
            <w:vAlign w:val="center"/>
          </w:tcPr>
          <w:p w14:paraId="7D86EF69" w14:textId="77777777" w:rsidR="007F0125" w:rsidRPr="007F0125" w:rsidRDefault="007F0125" w:rsidP="007F0125">
            <w:pPr>
              <w:spacing w:line="276" w:lineRule="auto"/>
              <w:ind w:firstLine="0"/>
              <w:jc w:val="center"/>
              <w:rPr>
                <w:sz w:val="20"/>
                <w:szCs w:val="20"/>
              </w:rPr>
            </w:pPr>
            <w:r w:rsidRPr="007F0125">
              <w:rPr>
                <w:sz w:val="20"/>
                <w:szCs w:val="20"/>
              </w:rPr>
              <w:t>Tepat</w:t>
            </w:r>
          </w:p>
        </w:tc>
      </w:tr>
      <w:tr w:rsidR="007F0125" w:rsidRPr="007F0125" w14:paraId="082252F6" w14:textId="77777777" w:rsidTr="007E5E61">
        <w:trPr>
          <w:trHeight w:val="296"/>
          <w:jc w:val="center"/>
        </w:trPr>
        <w:tc>
          <w:tcPr>
            <w:tcW w:w="839" w:type="dxa"/>
            <w:shd w:val="clear" w:color="auto" w:fill="7F7F7F" w:themeFill="text1" w:themeFillTint="80"/>
            <w:vAlign w:val="center"/>
          </w:tcPr>
          <w:p w14:paraId="3356436E" w14:textId="77777777"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6</w:t>
            </w:r>
          </w:p>
        </w:tc>
        <w:tc>
          <w:tcPr>
            <w:tcW w:w="716" w:type="dxa"/>
            <w:shd w:val="clear" w:color="auto" w:fill="7F7F7F" w:themeFill="text1" w:themeFillTint="80"/>
            <w:vAlign w:val="center"/>
          </w:tcPr>
          <w:p w14:paraId="5996C073" w14:textId="1AF76DC1"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6</w:t>
            </w:r>
          </w:p>
        </w:tc>
        <w:tc>
          <w:tcPr>
            <w:tcW w:w="1701" w:type="dxa"/>
            <w:shd w:val="clear" w:color="auto" w:fill="7F7F7F" w:themeFill="text1" w:themeFillTint="80"/>
            <w:vAlign w:val="center"/>
          </w:tcPr>
          <w:p w14:paraId="0F65A0BD" w14:textId="1A124073" w:rsidR="007F0125" w:rsidRPr="007F0125" w:rsidRDefault="00EE5A59" w:rsidP="007F0125">
            <w:pPr>
              <w:spacing w:line="276" w:lineRule="auto"/>
              <w:ind w:firstLine="0"/>
              <w:jc w:val="center"/>
              <w:rPr>
                <w:color w:val="FFFFFF" w:themeColor="background1"/>
                <w:sz w:val="20"/>
                <w:szCs w:val="20"/>
              </w:rPr>
            </w:pPr>
            <w:r>
              <w:rPr>
                <w:color w:val="FFFFFF" w:themeColor="background1"/>
                <w:sz w:val="20"/>
                <w:szCs w:val="20"/>
              </w:rPr>
              <w:t>87.241</w:t>
            </w:r>
          </w:p>
        </w:tc>
        <w:tc>
          <w:tcPr>
            <w:tcW w:w="1873" w:type="dxa"/>
            <w:shd w:val="clear" w:color="auto" w:fill="7F7F7F" w:themeFill="text1" w:themeFillTint="80"/>
            <w:vAlign w:val="center"/>
          </w:tcPr>
          <w:p w14:paraId="10E6FA70" w14:textId="77777777"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Tepat</w:t>
            </w:r>
          </w:p>
        </w:tc>
      </w:tr>
      <w:tr w:rsidR="007F0125" w:rsidRPr="007F0125" w14:paraId="7AA1E3E5" w14:textId="77777777" w:rsidTr="007E5E61">
        <w:trPr>
          <w:trHeight w:val="297"/>
          <w:jc w:val="center"/>
        </w:trPr>
        <w:tc>
          <w:tcPr>
            <w:tcW w:w="839" w:type="dxa"/>
            <w:shd w:val="clear" w:color="auto" w:fill="7F7F7F" w:themeFill="text1" w:themeFillTint="80"/>
            <w:vAlign w:val="center"/>
          </w:tcPr>
          <w:p w14:paraId="27D56AA8" w14:textId="77777777"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7</w:t>
            </w:r>
          </w:p>
        </w:tc>
        <w:tc>
          <w:tcPr>
            <w:tcW w:w="716" w:type="dxa"/>
            <w:shd w:val="clear" w:color="auto" w:fill="7F7F7F" w:themeFill="text1" w:themeFillTint="80"/>
            <w:vAlign w:val="center"/>
          </w:tcPr>
          <w:p w14:paraId="4ECACDF1" w14:textId="213A4ED8"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7</w:t>
            </w:r>
          </w:p>
        </w:tc>
        <w:tc>
          <w:tcPr>
            <w:tcW w:w="1701" w:type="dxa"/>
            <w:shd w:val="clear" w:color="auto" w:fill="7F7F7F" w:themeFill="text1" w:themeFillTint="80"/>
            <w:vAlign w:val="center"/>
          </w:tcPr>
          <w:p w14:paraId="416966DA" w14:textId="2ACCA48D" w:rsidR="007F0125" w:rsidRPr="007F0125" w:rsidRDefault="00EE5A59" w:rsidP="007F0125">
            <w:pPr>
              <w:spacing w:line="276" w:lineRule="auto"/>
              <w:ind w:firstLine="0"/>
              <w:jc w:val="center"/>
              <w:rPr>
                <w:color w:val="FFFFFF" w:themeColor="background1"/>
                <w:sz w:val="20"/>
                <w:szCs w:val="20"/>
              </w:rPr>
            </w:pPr>
            <w:r>
              <w:rPr>
                <w:color w:val="FFFFFF" w:themeColor="background1"/>
                <w:sz w:val="20"/>
                <w:szCs w:val="20"/>
              </w:rPr>
              <w:t>91.334</w:t>
            </w:r>
          </w:p>
        </w:tc>
        <w:tc>
          <w:tcPr>
            <w:tcW w:w="1873" w:type="dxa"/>
            <w:shd w:val="clear" w:color="auto" w:fill="7F7F7F" w:themeFill="text1" w:themeFillTint="80"/>
            <w:vAlign w:val="center"/>
          </w:tcPr>
          <w:p w14:paraId="043EDC9B" w14:textId="77777777"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Tepat</w:t>
            </w:r>
          </w:p>
        </w:tc>
      </w:tr>
      <w:tr w:rsidR="007F0125" w:rsidRPr="007F0125" w14:paraId="01F9C8AA" w14:textId="77777777" w:rsidTr="007E5E61">
        <w:trPr>
          <w:trHeight w:val="296"/>
          <w:jc w:val="center"/>
        </w:trPr>
        <w:tc>
          <w:tcPr>
            <w:tcW w:w="839" w:type="dxa"/>
            <w:shd w:val="clear" w:color="auto" w:fill="7F7F7F" w:themeFill="text1" w:themeFillTint="80"/>
            <w:vAlign w:val="center"/>
          </w:tcPr>
          <w:p w14:paraId="2FB0D43C" w14:textId="77777777"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8</w:t>
            </w:r>
          </w:p>
        </w:tc>
        <w:tc>
          <w:tcPr>
            <w:tcW w:w="716" w:type="dxa"/>
            <w:shd w:val="clear" w:color="auto" w:fill="7F7F7F" w:themeFill="text1" w:themeFillTint="80"/>
            <w:vAlign w:val="center"/>
          </w:tcPr>
          <w:p w14:paraId="498844FC" w14:textId="54EF841E"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2</w:t>
            </w:r>
          </w:p>
        </w:tc>
        <w:tc>
          <w:tcPr>
            <w:tcW w:w="1701" w:type="dxa"/>
            <w:shd w:val="clear" w:color="auto" w:fill="7F7F7F" w:themeFill="text1" w:themeFillTint="80"/>
            <w:vAlign w:val="center"/>
          </w:tcPr>
          <w:p w14:paraId="2DCAC802" w14:textId="4C52D597" w:rsidR="007F0125" w:rsidRPr="007F0125" w:rsidRDefault="00EE5A59" w:rsidP="007F0125">
            <w:pPr>
              <w:spacing w:line="276" w:lineRule="auto"/>
              <w:ind w:firstLine="0"/>
              <w:jc w:val="center"/>
              <w:rPr>
                <w:color w:val="FFFFFF" w:themeColor="background1"/>
                <w:sz w:val="20"/>
                <w:szCs w:val="20"/>
              </w:rPr>
            </w:pPr>
            <w:r>
              <w:rPr>
                <w:color w:val="FFFFFF" w:themeColor="background1"/>
                <w:sz w:val="20"/>
                <w:szCs w:val="20"/>
              </w:rPr>
              <w:t>98.994</w:t>
            </w:r>
          </w:p>
        </w:tc>
        <w:tc>
          <w:tcPr>
            <w:tcW w:w="1873" w:type="dxa"/>
            <w:shd w:val="clear" w:color="auto" w:fill="7F7F7F" w:themeFill="text1" w:themeFillTint="80"/>
            <w:vAlign w:val="center"/>
          </w:tcPr>
          <w:p w14:paraId="3FCEF780" w14:textId="77777777"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Tepat</w:t>
            </w:r>
          </w:p>
        </w:tc>
      </w:tr>
      <w:tr w:rsidR="007F0125" w:rsidRPr="007F0125" w14:paraId="4BF93B6A" w14:textId="77777777" w:rsidTr="007E5E61">
        <w:trPr>
          <w:trHeight w:val="296"/>
          <w:jc w:val="center"/>
        </w:trPr>
        <w:tc>
          <w:tcPr>
            <w:tcW w:w="839" w:type="dxa"/>
            <w:shd w:val="clear" w:color="auto" w:fill="7F7F7F" w:themeFill="text1" w:themeFillTint="80"/>
            <w:vAlign w:val="center"/>
          </w:tcPr>
          <w:p w14:paraId="6693C918" w14:textId="77777777"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9</w:t>
            </w:r>
          </w:p>
        </w:tc>
        <w:tc>
          <w:tcPr>
            <w:tcW w:w="716" w:type="dxa"/>
            <w:shd w:val="clear" w:color="auto" w:fill="7F7F7F" w:themeFill="text1" w:themeFillTint="80"/>
            <w:vAlign w:val="center"/>
          </w:tcPr>
          <w:p w14:paraId="10C7A29B" w14:textId="03AC4FF7"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5</w:t>
            </w:r>
          </w:p>
        </w:tc>
        <w:tc>
          <w:tcPr>
            <w:tcW w:w="1701" w:type="dxa"/>
            <w:shd w:val="clear" w:color="auto" w:fill="7F7F7F" w:themeFill="text1" w:themeFillTint="80"/>
            <w:vAlign w:val="center"/>
          </w:tcPr>
          <w:p w14:paraId="4E96856C" w14:textId="54752A21" w:rsidR="007F0125" w:rsidRPr="007F0125" w:rsidRDefault="00EE5A59" w:rsidP="007F0125">
            <w:pPr>
              <w:spacing w:line="276" w:lineRule="auto"/>
              <w:ind w:firstLine="0"/>
              <w:jc w:val="center"/>
              <w:rPr>
                <w:color w:val="FFFFFF" w:themeColor="background1"/>
                <w:sz w:val="20"/>
                <w:szCs w:val="20"/>
              </w:rPr>
            </w:pPr>
            <w:r>
              <w:rPr>
                <w:color w:val="FFFFFF" w:themeColor="background1"/>
                <w:sz w:val="20"/>
                <w:szCs w:val="20"/>
              </w:rPr>
              <w:t>100.767</w:t>
            </w:r>
          </w:p>
        </w:tc>
        <w:tc>
          <w:tcPr>
            <w:tcW w:w="1873" w:type="dxa"/>
            <w:shd w:val="clear" w:color="auto" w:fill="7F7F7F" w:themeFill="text1" w:themeFillTint="80"/>
            <w:vAlign w:val="center"/>
          </w:tcPr>
          <w:p w14:paraId="5342FD38" w14:textId="77777777"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Tepat</w:t>
            </w:r>
          </w:p>
        </w:tc>
      </w:tr>
      <w:tr w:rsidR="007F0125" w:rsidRPr="007F0125" w14:paraId="18985055" w14:textId="77777777" w:rsidTr="007E5E61">
        <w:trPr>
          <w:trHeight w:val="297"/>
          <w:jc w:val="center"/>
        </w:trPr>
        <w:tc>
          <w:tcPr>
            <w:tcW w:w="839" w:type="dxa"/>
            <w:shd w:val="clear" w:color="auto" w:fill="7F7F7F" w:themeFill="text1" w:themeFillTint="80"/>
            <w:vAlign w:val="center"/>
          </w:tcPr>
          <w:p w14:paraId="336924D4" w14:textId="77777777"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10</w:t>
            </w:r>
          </w:p>
        </w:tc>
        <w:tc>
          <w:tcPr>
            <w:tcW w:w="716" w:type="dxa"/>
            <w:shd w:val="clear" w:color="auto" w:fill="7F7F7F" w:themeFill="text1" w:themeFillTint="80"/>
            <w:vAlign w:val="center"/>
          </w:tcPr>
          <w:p w14:paraId="3D2254A3" w14:textId="04845AC6"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10</w:t>
            </w:r>
          </w:p>
        </w:tc>
        <w:tc>
          <w:tcPr>
            <w:tcW w:w="1701" w:type="dxa"/>
            <w:shd w:val="clear" w:color="auto" w:fill="7F7F7F" w:themeFill="text1" w:themeFillTint="80"/>
            <w:vAlign w:val="center"/>
          </w:tcPr>
          <w:p w14:paraId="63B6B241" w14:textId="2BB9320A" w:rsidR="007F0125" w:rsidRPr="007F0125" w:rsidRDefault="00EE5A59" w:rsidP="007F0125">
            <w:pPr>
              <w:spacing w:line="276" w:lineRule="auto"/>
              <w:ind w:firstLine="0"/>
              <w:jc w:val="center"/>
              <w:rPr>
                <w:color w:val="FFFFFF" w:themeColor="background1"/>
                <w:sz w:val="20"/>
                <w:szCs w:val="20"/>
              </w:rPr>
            </w:pPr>
            <w:r>
              <w:rPr>
                <w:color w:val="FFFFFF" w:themeColor="background1"/>
                <w:sz w:val="20"/>
                <w:szCs w:val="20"/>
              </w:rPr>
              <w:t>104.9</w:t>
            </w:r>
          </w:p>
        </w:tc>
        <w:tc>
          <w:tcPr>
            <w:tcW w:w="1873" w:type="dxa"/>
            <w:shd w:val="clear" w:color="auto" w:fill="7F7F7F" w:themeFill="text1" w:themeFillTint="80"/>
            <w:vAlign w:val="center"/>
          </w:tcPr>
          <w:p w14:paraId="48845AB3" w14:textId="77777777" w:rsidR="007F0125" w:rsidRPr="007F0125" w:rsidRDefault="007F0125" w:rsidP="007F0125">
            <w:pPr>
              <w:spacing w:line="276" w:lineRule="auto"/>
              <w:ind w:firstLine="0"/>
              <w:jc w:val="center"/>
              <w:rPr>
                <w:color w:val="FFFFFF" w:themeColor="background1"/>
                <w:sz w:val="20"/>
                <w:szCs w:val="20"/>
              </w:rPr>
            </w:pPr>
            <w:r w:rsidRPr="007F0125">
              <w:rPr>
                <w:color w:val="FFFFFF" w:themeColor="background1"/>
                <w:sz w:val="20"/>
                <w:szCs w:val="20"/>
              </w:rPr>
              <w:t>Tepat</w:t>
            </w:r>
          </w:p>
        </w:tc>
      </w:tr>
    </w:tbl>
    <w:p w14:paraId="02B35E82" w14:textId="77777777" w:rsidR="002C7A59" w:rsidRDefault="002C7A59" w:rsidP="00C0255D">
      <w:pPr>
        <w:ind w:firstLine="0"/>
      </w:pPr>
    </w:p>
    <w:p w14:paraId="4BCB192D" w14:textId="732F4D33" w:rsidR="003140D0" w:rsidRPr="0098596E" w:rsidRDefault="002C7A59" w:rsidP="00F033DA">
      <w:pPr>
        <w:pStyle w:val="ListParagraph"/>
        <w:numPr>
          <w:ilvl w:val="0"/>
          <w:numId w:val="22"/>
        </w:numPr>
        <w:spacing w:before="0"/>
      </w:pPr>
      <w:r>
        <w:t>De</w:t>
      </w:r>
      <w:r w:rsidR="00C0255D">
        <w:t xml:space="preserve">ngan menggunakan </w:t>
      </w:r>
      <w:r w:rsidR="00C0255D">
        <w:rPr>
          <w:i/>
        </w:rPr>
        <w:t>k</w:t>
      </w:r>
      <w:r w:rsidR="00C0255D">
        <w:t xml:space="preserve">=5 (5 data teratas) pada tabel 2.4-5, akan diambil nilai kelulusan dengan frekuensi yang paling tinggi. Dalam hasil pengurutan berdasarkan jarak terdekat </w:t>
      </w:r>
      <w:r w:rsidR="003F34AB" w:rsidRPr="003F34AB">
        <w:rPr>
          <w:i/>
        </w:rPr>
        <w:t>Euclidean</w:t>
      </w:r>
      <w:r w:rsidR="003F34AB">
        <w:t xml:space="preserve"> </w:t>
      </w:r>
      <w:r w:rsidR="003F34AB">
        <w:rPr>
          <w:i/>
        </w:rPr>
        <w:t>Distance</w:t>
      </w:r>
      <w:r w:rsidR="00F033DA">
        <w:rPr>
          <w:i/>
        </w:rPr>
        <w:t xml:space="preserve"> </w:t>
      </w:r>
      <w:r w:rsidR="00F033DA">
        <w:t>algoritma</w:t>
      </w:r>
      <w:r w:rsidR="003F34AB">
        <w:t xml:space="preserve"> </w:t>
      </w:r>
      <w:r w:rsidR="00C0255D" w:rsidRPr="00C0255D">
        <w:t>k</w:t>
      </w:r>
      <w:r w:rsidR="003F34AB">
        <w:t>NN</w:t>
      </w:r>
      <w:r w:rsidR="00F033DA">
        <w:t xml:space="preserve"> didapatkan nilai “Terlambat” sebanyak 3 kali, nilai “Tepat” sebanyak 2 kali. Sehingga hasil untuk kasus diatas pada Data Uji menghasilkan nilai Kelulusan = “Terlambat”.</w:t>
      </w:r>
    </w:p>
    <w:p w14:paraId="6BE80D83" w14:textId="7F61289F" w:rsidR="00D96D48" w:rsidRDefault="004D2012" w:rsidP="00F915FB">
      <w:pPr>
        <w:pStyle w:val="Heading2"/>
      </w:pPr>
      <w:bookmarkStart w:id="46" w:name="_Toc515830304"/>
      <w:bookmarkStart w:id="47" w:name="_Toc517958722"/>
      <w:r>
        <w:lastRenderedPageBreak/>
        <w:t>Feature Selection</w:t>
      </w:r>
      <w:bookmarkEnd w:id="46"/>
      <w:bookmarkEnd w:id="47"/>
    </w:p>
    <w:p w14:paraId="67045558" w14:textId="297AEE39" w:rsidR="00BD2E68" w:rsidRDefault="002C34AA" w:rsidP="002C34AA">
      <w:pPr>
        <w:rPr>
          <w:bCs/>
        </w:rPr>
      </w:pPr>
      <w:r w:rsidRPr="004C21EA">
        <w:rPr>
          <w:bCs/>
          <w:i/>
        </w:rPr>
        <w:t>Dataset</w:t>
      </w:r>
      <w:r>
        <w:rPr>
          <w:bCs/>
        </w:rPr>
        <w:t xml:space="preserve"> PGK memiliki 24 buah atribut, sehingga dalam </w:t>
      </w:r>
      <w:r w:rsidRPr="008A72B5">
        <w:rPr>
          <w:bCs/>
          <w:i/>
        </w:rPr>
        <w:t>dataset</w:t>
      </w:r>
      <w:r>
        <w:rPr>
          <w:bCs/>
        </w:rPr>
        <w:t xml:space="preserve"> tersebut dimungkinkan terdapat atribut yang memiliki korelasi kuat terhadap proses identifikasi, adapula atribut yang memiliki korelasi kuat dengan atribut prediktif lainnya, dan ada juga atribut yang tidak memiliki pengaruh sehingga mengurangi akurasi dalam identifikasi PGK. Sehingga seleksi atribut (</w:t>
      </w:r>
      <w:r>
        <w:rPr>
          <w:bCs/>
          <w:i/>
        </w:rPr>
        <w:t>Feature Selection</w:t>
      </w:r>
      <w:r>
        <w:rPr>
          <w:bCs/>
        </w:rPr>
        <w:t xml:space="preserve">) perlu dilakukan pada tahap </w:t>
      </w:r>
      <w:r>
        <w:rPr>
          <w:bCs/>
          <w:i/>
        </w:rPr>
        <w:t>preprocessing</w:t>
      </w:r>
      <w:r>
        <w:rPr>
          <w:bCs/>
        </w:rPr>
        <w:t xml:space="preserve"> sebelum dilakukan tahap </w:t>
      </w:r>
      <w:r>
        <w:rPr>
          <w:bCs/>
          <w:i/>
        </w:rPr>
        <w:t>data mining</w:t>
      </w:r>
      <w:r>
        <w:rPr>
          <w:bCs/>
        </w:rPr>
        <w:t>.</w:t>
      </w:r>
      <w:r w:rsidR="00BD2E68">
        <w:rPr>
          <w:bCs/>
        </w:rPr>
        <w:t xml:space="preserve"> </w:t>
      </w:r>
    </w:p>
    <w:p w14:paraId="0035D354" w14:textId="3E1089EC" w:rsidR="00D63DE0" w:rsidRDefault="00995D71" w:rsidP="000C4527">
      <w:pPr>
        <w:rPr>
          <w:bCs/>
        </w:rPr>
      </w:pPr>
      <w:r>
        <w:rPr>
          <w:bCs/>
        </w:rPr>
        <w:t>Seleksi atribut merupakan proses untuk menghasilkan atribut dengan korelasi yang paling berpengaruh yang m</w:t>
      </w:r>
      <w:r w:rsidRPr="008B1A59">
        <w:rPr>
          <w:bCs/>
        </w:rPr>
        <w:t xml:space="preserve">emudahkan dalam menganalisa dan menginterpretasikan hasil pemodelan </w:t>
      </w:r>
      <w:r>
        <w:rPr>
          <w:bCs/>
          <w:i/>
        </w:rPr>
        <w:t>d</w:t>
      </w:r>
      <w:r w:rsidRPr="008B1A59">
        <w:rPr>
          <w:bCs/>
          <w:i/>
        </w:rPr>
        <w:t xml:space="preserve">ata </w:t>
      </w:r>
      <w:r>
        <w:rPr>
          <w:bCs/>
          <w:i/>
        </w:rPr>
        <w:t>m</w:t>
      </w:r>
      <w:r w:rsidRPr="008B1A59">
        <w:rPr>
          <w:bCs/>
          <w:i/>
        </w:rPr>
        <w:t>ining</w:t>
      </w:r>
      <w:r>
        <w:rPr>
          <w:bCs/>
          <w:i/>
        </w:rPr>
        <w:t xml:space="preserve"> </w:t>
      </w:r>
      <w:r>
        <w:rPr>
          <w:bCs/>
          <w:i/>
        </w:rPr>
        <w:fldChar w:fldCharType="begin" w:fldLock="1"/>
      </w:r>
      <w:r>
        <w:rPr>
          <w:bCs/>
          <w:i/>
        </w:rPr>
        <w:instrText>ADDIN CSL_CITATION { "citationItems" : [ { "id" : "ITEM-1", "itemData" : { "ISBN" : "9780128014608", "author" : [ { "dropping-particle" : "", "family" : "Elkan", "given" : "Charles", "non-dropping-particle" : "", "parse-names" : false, "suffix" : "" } ], "container-title" : "Npl", "id" : "ITEM-1", "issued" : { "date-parts" : [ [ "2010" ] ] }, "title" : "Predictive analytics and data mining", "type" : "book" }, "uris" : [ "http://www.mendeley.com/documents/?uuid=08bb2f45-e1d6-490d-afa3-3fec05dedbfa" ] } ], "mendeley" : { "formattedCitation" : "(Elkan, 2010)", "plainTextFormattedCitation" : "(Elkan, 2010)", "previouslyFormattedCitation" : "(Elkan, 2010)" }, "properties" : {  }, "schema" : "https://github.com/citation-style-language/schema/raw/master/csl-citation.json" }</w:instrText>
      </w:r>
      <w:r>
        <w:rPr>
          <w:bCs/>
          <w:i/>
        </w:rPr>
        <w:fldChar w:fldCharType="separate"/>
      </w:r>
      <w:r w:rsidRPr="000F3584">
        <w:rPr>
          <w:bCs/>
          <w:noProof/>
        </w:rPr>
        <w:t>(Elkan, 2010)</w:t>
      </w:r>
      <w:r>
        <w:rPr>
          <w:bCs/>
          <w:i/>
        </w:rPr>
        <w:fldChar w:fldCharType="end"/>
      </w:r>
      <w:r>
        <w:rPr>
          <w:bCs/>
        </w:rPr>
        <w:t xml:space="preserve">. Dibandingkan dengan pendekatan </w:t>
      </w:r>
      <w:r>
        <w:rPr>
          <w:bCs/>
          <w:i/>
        </w:rPr>
        <w:t xml:space="preserve">Brute </w:t>
      </w:r>
      <w:r w:rsidRPr="003F5B5A">
        <w:rPr>
          <w:bCs/>
          <w:i/>
        </w:rPr>
        <w:t>Force</w:t>
      </w:r>
      <w:r>
        <w:rPr>
          <w:bCs/>
          <w:i/>
        </w:rPr>
        <w:t xml:space="preserve"> </w:t>
      </w:r>
      <w:r>
        <w:rPr>
          <w:bCs/>
        </w:rPr>
        <w:t xml:space="preserve">yang mengambil seluruh atribut yang ada, seleksi atribut juga dapat mempercepat proses komputasi dalam pemodelan </w:t>
      </w:r>
      <w:r w:rsidRPr="002B1973">
        <w:rPr>
          <w:bCs/>
          <w:i/>
        </w:rPr>
        <w:t>data mining</w:t>
      </w:r>
      <w:r>
        <w:rPr>
          <w:bCs/>
          <w:i/>
        </w:rPr>
        <w:t xml:space="preserve">, </w:t>
      </w:r>
      <w:r>
        <w:rPr>
          <w:bCs/>
        </w:rPr>
        <w:t>dikarenakan telah mengurangi jumlah atribut yang harus dikomputasi.</w:t>
      </w:r>
    </w:p>
    <w:p w14:paraId="48BB1E8D" w14:textId="15BDA1BB" w:rsidR="006F1884" w:rsidRPr="00FC4343" w:rsidRDefault="00213A2E" w:rsidP="001010B5">
      <w:pPr>
        <w:rPr>
          <w:bCs/>
        </w:rPr>
      </w:pPr>
      <w:r>
        <w:rPr>
          <w:bCs/>
        </w:rPr>
        <w:t xml:space="preserve">Terdapat dua </w:t>
      </w:r>
      <w:r w:rsidR="000D44ED">
        <w:rPr>
          <w:bCs/>
        </w:rPr>
        <w:t>teknik</w:t>
      </w:r>
      <w:r>
        <w:rPr>
          <w:bCs/>
        </w:rPr>
        <w:t xml:space="preserve"> </w:t>
      </w:r>
      <w:r w:rsidR="006F4100">
        <w:rPr>
          <w:bCs/>
        </w:rPr>
        <w:t xml:space="preserve">pendekatan </w:t>
      </w:r>
      <w:r w:rsidR="002C7E9F">
        <w:rPr>
          <w:bCs/>
        </w:rPr>
        <w:t xml:space="preserve">dalam seleksi atribut: 1) </w:t>
      </w:r>
      <w:r w:rsidR="002C7E9F">
        <w:rPr>
          <w:bCs/>
          <w:i/>
        </w:rPr>
        <w:t xml:space="preserve">Filter Approach, </w:t>
      </w:r>
      <w:r w:rsidR="007E22DD">
        <w:rPr>
          <w:bCs/>
        </w:rPr>
        <w:t xml:space="preserve">dan </w:t>
      </w:r>
      <w:r w:rsidR="002C7E9F">
        <w:rPr>
          <w:bCs/>
        </w:rPr>
        <w:t xml:space="preserve">2) </w:t>
      </w:r>
      <w:r w:rsidR="002C7E9F">
        <w:rPr>
          <w:bCs/>
          <w:i/>
        </w:rPr>
        <w:t>Wrapper Approach</w:t>
      </w:r>
      <w:r w:rsidR="003203BA">
        <w:rPr>
          <w:bCs/>
        </w:rPr>
        <w:t xml:space="preserve">. </w:t>
      </w:r>
      <w:r w:rsidR="0052279D">
        <w:rPr>
          <w:bCs/>
          <w:i/>
        </w:rPr>
        <w:t>Filter</w:t>
      </w:r>
      <w:r w:rsidR="0052279D">
        <w:rPr>
          <w:bCs/>
        </w:rPr>
        <w:t xml:space="preserve"> </w:t>
      </w:r>
      <w:r w:rsidR="002E2253">
        <w:rPr>
          <w:bCs/>
          <w:i/>
        </w:rPr>
        <w:t xml:space="preserve">Approach </w:t>
      </w:r>
      <w:r w:rsidR="002E2253">
        <w:rPr>
          <w:bCs/>
        </w:rPr>
        <w:t xml:space="preserve">menilai relevansi dengan melihat sifat – sifat </w:t>
      </w:r>
      <w:r w:rsidR="009772C0">
        <w:rPr>
          <w:bCs/>
        </w:rPr>
        <w:t>intrinsik</w:t>
      </w:r>
      <w:r w:rsidR="002E2253">
        <w:rPr>
          <w:bCs/>
        </w:rPr>
        <w:t xml:space="preserve"> data. Semua atribut diberi skor dan peringkat berdasarkan kriteria tertentu, beberapa </w:t>
      </w:r>
      <w:r w:rsidR="00900959">
        <w:rPr>
          <w:bCs/>
        </w:rPr>
        <w:t>atribut</w:t>
      </w:r>
      <w:r w:rsidR="002E2253">
        <w:rPr>
          <w:bCs/>
        </w:rPr>
        <w:t xml:space="preserve"> dengan peringkat tertinggi dipilih, dan </w:t>
      </w:r>
      <w:r w:rsidR="00900959">
        <w:rPr>
          <w:bCs/>
        </w:rPr>
        <w:t xml:space="preserve">atribut </w:t>
      </w:r>
      <w:r w:rsidR="002E2253">
        <w:rPr>
          <w:bCs/>
        </w:rPr>
        <w:t xml:space="preserve">dengan skor rendah akan dihapus. </w:t>
      </w:r>
      <w:r w:rsidR="00244AC5">
        <w:rPr>
          <w:bCs/>
          <w:i/>
        </w:rPr>
        <w:t xml:space="preserve">Wrapper Approach </w:t>
      </w:r>
      <w:r w:rsidR="00900959">
        <w:rPr>
          <w:bCs/>
        </w:rPr>
        <w:t xml:space="preserve">merupakan teknik dengan mengevaluasi </w:t>
      </w:r>
      <w:r w:rsidR="00332708">
        <w:rPr>
          <w:bCs/>
        </w:rPr>
        <w:t>dan menguji model klasifikasi</w:t>
      </w:r>
      <w:r w:rsidR="009A7262">
        <w:rPr>
          <w:bCs/>
        </w:rPr>
        <w:t>.</w:t>
      </w:r>
      <w:r w:rsidR="007E5C9C">
        <w:rPr>
          <w:bCs/>
        </w:rPr>
        <w:t xml:space="preserve"> Teknik ini secara </w:t>
      </w:r>
      <w:r w:rsidR="00B53C8B">
        <w:rPr>
          <w:bCs/>
        </w:rPr>
        <w:t>iteratif</w:t>
      </w:r>
      <w:r w:rsidR="007E5C9C">
        <w:rPr>
          <w:bCs/>
        </w:rPr>
        <w:t xml:space="preserve"> menambah atau mengurangi atribut dari atribut sebelumnya untuk meningkatkan akurasi</w:t>
      </w:r>
      <w:r w:rsidR="001E64E9">
        <w:rPr>
          <w:bCs/>
        </w:rPr>
        <w:t xml:space="preserve"> </w:t>
      </w:r>
      <w:r w:rsidR="001E64E9">
        <w:rPr>
          <w:bCs/>
          <w:i/>
        </w:rPr>
        <w:fldChar w:fldCharType="begin" w:fldLock="1"/>
      </w:r>
      <w:r w:rsidR="001E64E9">
        <w:rPr>
          <w:bCs/>
          <w:i/>
        </w:rPr>
        <w:instrText>ADDIN CSL_CITATION { "citationItems" : [ { "id" : "ITEM-1", "itemData" : { "ISBN" : "9780128014608", "author" : [ { "dropping-particle" : "", "family" : "Elkan", "given" : "Charles", "non-dropping-particle" : "", "parse-names" : false, "suffix" : "" } ], "container-title" : "Npl", "id" : "ITEM-1", "issued" : { "date-parts" : [ [ "2010" ] ] }, "title" : "Predictive analytics and data mining", "type" : "book" }, "uris" : [ "http://www.mendeley.com/documents/?uuid=08bb2f45-e1d6-490d-afa3-3fec05dedbfa" ] } ], "mendeley" : { "formattedCitation" : "(Elkan, 2010)", "plainTextFormattedCitation" : "(Elkan, 2010)", "previouslyFormattedCitation" : "(Elkan, 2010)" }, "properties" : {  }, "schema" : "https://github.com/citation-style-language/schema/raw/master/csl-citation.json" }</w:instrText>
      </w:r>
      <w:r w:rsidR="001E64E9">
        <w:rPr>
          <w:bCs/>
          <w:i/>
        </w:rPr>
        <w:fldChar w:fldCharType="separate"/>
      </w:r>
      <w:r w:rsidR="001E64E9" w:rsidRPr="000F3584">
        <w:rPr>
          <w:bCs/>
          <w:noProof/>
        </w:rPr>
        <w:t>(Elkan, 2010)</w:t>
      </w:r>
      <w:r w:rsidR="001E64E9">
        <w:rPr>
          <w:bCs/>
          <w:i/>
        </w:rPr>
        <w:fldChar w:fldCharType="end"/>
      </w:r>
      <w:r w:rsidR="001E64E9">
        <w:rPr>
          <w:bCs/>
        </w:rPr>
        <w:t>.</w:t>
      </w:r>
      <w:r w:rsidR="00220B8E" w:rsidRPr="00FC4343">
        <w:rPr>
          <w:bCs/>
        </w:rPr>
        <w:t xml:space="preserve"> </w:t>
      </w:r>
    </w:p>
    <w:tbl>
      <w:tblPr>
        <w:tblStyle w:val="TableGrid"/>
        <w:tblW w:w="9286" w:type="dxa"/>
        <w:tblLook w:val="04A0" w:firstRow="1" w:lastRow="0" w:firstColumn="1" w:lastColumn="0" w:noHBand="0" w:noVBand="1"/>
      </w:tblPr>
      <w:tblGrid>
        <w:gridCol w:w="4643"/>
        <w:gridCol w:w="4643"/>
      </w:tblGrid>
      <w:tr w:rsidR="00C402FF" w14:paraId="765BC93A" w14:textId="77777777" w:rsidTr="00F235C6">
        <w:trPr>
          <w:trHeight w:val="4352"/>
        </w:trPr>
        <w:tc>
          <w:tcPr>
            <w:tcW w:w="4643" w:type="dxa"/>
          </w:tcPr>
          <w:p w14:paraId="25F1EA35" w14:textId="77777777" w:rsidR="00C402FF" w:rsidRDefault="00C402FF" w:rsidP="00C402FF">
            <w:pPr>
              <w:ind w:firstLine="0"/>
              <w:jc w:val="center"/>
              <w:rPr>
                <w:bCs/>
              </w:rPr>
            </w:pPr>
            <w:r>
              <w:rPr>
                <w:noProof/>
              </w:rPr>
              <w:drawing>
                <wp:inline distT="0" distB="0" distL="0" distR="0" wp14:anchorId="5B63ABD5" wp14:editId="468DF914">
                  <wp:extent cx="1638300" cy="2333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914" t="33697" r="35820" b="37766"/>
                          <a:stretch/>
                        </pic:blipFill>
                        <pic:spPr bwMode="auto">
                          <a:xfrm>
                            <a:off x="0" y="0"/>
                            <a:ext cx="1656293" cy="2358963"/>
                          </a:xfrm>
                          <a:prstGeom prst="rect">
                            <a:avLst/>
                          </a:prstGeom>
                          <a:ln>
                            <a:noFill/>
                          </a:ln>
                          <a:extLst>
                            <a:ext uri="{53640926-AAD7-44D8-BBD7-CCE9431645EC}">
                              <a14:shadowObscured xmlns:a14="http://schemas.microsoft.com/office/drawing/2010/main"/>
                            </a:ext>
                          </a:extLst>
                        </pic:spPr>
                      </pic:pic>
                    </a:graphicData>
                  </a:graphic>
                </wp:inline>
              </w:drawing>
            </w:r>
          </w:p>
          <w:p w14:paraId="62EA28D3" w14:textId="4CB2BD6F" w:rsidR="00F235C6" w:rsidRDefault="00F235C6" w:rsidP="00C402FF">
            <w:pPr>
              <w:ind w:firstLine="0"/>
              <w:jc w:val="center"/>
              <w:rPr>
                <w:bCs/>
              </w:rPr>
            </w:pPr>
            <w:r>
              <w:rPr>
                <w:bCs/>
                <w:i/>
              </w:rPr>
              <w:t>Filter Approach</w:t>
            </w:r>
          </w:p>
        </w:tc>
        <w:tc>
          <w:tcPr>
            <w:tcW w:w="4643" w:type="dxa"/>
          </w:tcPr>
          <w:p w14:paraId="57787DBC" w14:textId="77777777" w:rsidR="00C402FF" w:rsidRDefault="003F21C5" w:rsidP="00C402FF">
            <w:pPr>
              <w:ind w:firstLine="0"/>
              <w:jc w:val="center"/>
              <w:rPr>
                <w:bCs/>
              </w:rPr>
            </w:pPr>
            <w:r>
              <w:rPr>
                <w:noProof/>
              </w:rPr>
              <w:drawing>
                <wp:inline distT="0" distB="0" distL="0" distR="0" wp14:anchorId="79CABA77" wp14:editId="604A67D5">
                  <wp:extent cx="2085975" cy="2346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18" t="37341" r="33261" b="32604"/>
                          <a:stretch/>
                        </pic:blipFill>
                        <pic:spPr bwMode="auto">
                          <a:xfrm>
                            <a:off x="0" y="0"/>
                            <a:ext cx="2114833" cy="2379187"/>
                          </a:xfrm>
                          <a:prstGeom prst="rect">
                            <a:avLst/>
                          </a:prstGeom>
                          <a:ln>
                            <a:noFill/>
                          </a:ln>
                          <a:extLst>
                            <a:ext uri="{53640926-AAD7-44D8-BBD7-CCE9431645EC}">
                              <a14:shadowObscured xmlns:a14="http://schemas.microsoft.com/office/drawing/2010/main"/>
                            </a:ext>
                          </a:extLst>
                        </pic:spPr>
                      </pic:pic>
                    </a:graphicData>
                  </a:graphic>
                </wp:inline>
              </w:drawing>
            </w:r>
          </w:p>
          <w:p w14:paraId="4C2D0669" w14:textId="447C7C06" w:rsidR="00F235C6" w:rsidRDefault="00F235C6" w:rsidP="00F235C6">
            <w:pPr>
              <w:keepNext/>
              <w:ind w:firstLine="0"/>
              <w:jc w:val="center"/>
              <w:rPr>
                <w:bCs/>
              </w:rPr>
            </w:pPr>
            <w:r>
              <w:rPr>
                <w:bCs/>
                <w:i/>
              </w:rPr>
              <w:t>Wrapper Approach</w:t>
            </w:r>
          </w:p>
        </w:tc>
      </w:tr>
    </w:tbl>
    <w:p w14:paraId="59AEF004" w14:textId="644E983B" w:rsidR="00F235C6" w:rsidRDefault="00F235C6" w:rsidP="00DF719F">
      <w:pPr>
        <w:pStyle w:val="Caption"/>
        <w:rPr>
          <w:b w:val="0"/>
        </w:rPr>
      </w:pPr>
      <w:bookmarkStart w:id="48" w:name="_Toc517898960"/>
      <w:r>
        <w:t xml:space="preserve">Gambar </w:t>
      </w:r>
      <w:r w:rsidR="00F96077">
        <w:fldChar w:fldCharType="begin"/>
      </w:r>
      <w:r w:rsidR="00F96077">
        <w:instrText xml:space="preserve"> STYLEREF 1 \s </w:instrText>
      </w:r>
      <w:r w:rsidR="00F96077">
        <w:fldChar w:fldCharType="separate"/>
      </w:r>
      <w:r w:rsidR="00444F3A">
        <w:rPr>
          <w:noProof/>
          <w:cs/>
        </w:rPr>
        <w:t>‎</w:t>
      </w:r>
      <w:r w:rsidR="00444F3A">
        <w:rPr>
          <w:noProof/>
        </w:rPr>
        <w:t>II</w:t>
      </w:r>
      <w:r w:rsidR="00F96077">
        <w:fldChar w:fldCharType="end"/>
      </w:r>
      <w:r w:rsidR="00F96077">
        <w:noBreakHyphen/>
      </w:r>
      <w:r w:rsidR="00F96077">
        <w:fldChar w:fldCharType="begin"/>
      </w:r>
      <w:r w:rsidR="00F96077">
        <w:instrText xml:space="preserve"> SEQ Figure \* ARABIC \s 1 </w:instrText>
      </w:r>
      <w:r w:rsidR="00F96077">
        <w:fldChar w:fldCharType="separate"/>
      </w:r>
      <w:r w:rsidR="00444F3A">
        <w:rPr>
          <w:noProof/>
        </w:rPr>
        <w:t>3</w:t>
      </w:r>
      <w:r w:rsidR="00F96077">
        <w:fldChar w:fldCharType="end"/>
      </w:r>
      <w:r>
        <w:t xml:space="preserve"> </w:t>
      </w:r>
      <w:r>
        <w:rPr>
          <w:b w:val="0"/>
        </w:rPr>
        <w:t>Teknik Seleksi Atribut</w:t>
      </w:r>
      <w:bookmarkEnd w:id="48"/>
    </w:p>
    <w:p w14:paraId="101438AD" w14:textId="0FBAE5E6" w:rsidR="00446243" w:rsidRDefault="00446243" w:rsidP="00446243">
      <w:pPr>
        <w:rPr>
          <w:bCs/>
        </w:rPr>
      </w:pPr>
    </w:p>
    <w:p w14:paraId="02980D3B" w14:textId="3EDA4182" w:rsidR="004527CB" w:rsidRPr="000A4059" w:rsidRDefault="004D2012" w:rsidP="000A4059">
      <w:pPr>
        <w:pStyle w:val="Heading2"/>
      </w:pPr>
      <w:bookmarkStart w:id="49" w:name="_Toc515830305"/>
      <w:bookmarkStart w:id="50" w:name="_Toc517958723"/>
      <w:r>
        <w:lastRenderedPageBreak/>
        <w:t>Algoritma Backward Elimination</w:t>
      </w:r>
      <w:bookmarkEnd w:id="49"/>
      <w:bookmarkEnd w:id="50"/>
    </w:p>
    <w:p w14:paraId="385E8803" w14:textId="7E3FC683" w:rsidR="00332EEE" w:rsidRDefault="00332EEE" w:rsidP="00332EEE">
      <w:r>
        <w:t xml:space="preserve">Algoritma </w:t>
      </w:r>
      <w:r>
        <w:rPr>
          <w:i/>
        </w:rPr>
        <w:t>Backward Elimination</w:t>
      </w:r>
      <w:r>
        <w:t xml:space="preserve"> merupakan salah satu algoritma dalam metode seleksi atribut untuk mengurangi ukuran </w:t>
      </w:r>
      <w:r w:rsidRPr="00C6354D">
        <w:rPr>
          <w:i/>
        </w:rPr>
        <w:t>dataset</w:t>
      </w:r>
      <w:r>
        <w:t xml:space="preserve">. Algoritma </w:t>
      </w:r>
      <w:r>
        <w:rPr>
          <w:i/>
        </w:rPr>
        <w:t>Backward Elimination</w:t>
      </w:r>
      <w:r>
        <w:t xml:space="preserve"> menggunakan teknik </w:t>
      </w:r>
      <w:r>
        <w:rPr>
          <w:i/>
        </w:rPr>
        <w:t xml:space="preserve">wrapper </w:t>
      </w:r>
      <w:r w:rsidRPr="008768F5">
        <w:rPr>
          <w:i/>
        </w:rPr>
        <w:t>approach</w:t>
      </w:r>
      <w:r>
        <w:t xml:space="preserve"> yang </w:t>
      </w:r>
      <w:r w:rsidRPr="008768F5">
        <w:t>didasarkan</w:t>
      </w:r>
      <w:r>
        <w:t xml:space="preserve"> pada model regresi linear </w:t>
      </w:r>
      <w:r>
        <w:fldChar w:fldCharType="begin" w:fldLock="1"/>
      </w:r>
      <w:r>
        <w:instrText>ADDIN CSL_CITATION { "citationItems" : [ { "id" : "ITEM-1", "itemData" : { "DOI" : "10.1016/j.jhydrol.2011.02.021", "ISBN" : "00221694", "ISSN" : "00221694", "abstract" : "In the research, the role of three input selection techniques is evaluated on support vector machine (SVM) performance for prediction of monthly stream flow. First, a SVM model is adapted to predict the next monthly flow as a function of 18 input variables including monthly rainfall (R), discharge (Q), sun radiation (Rad), and temperature {as minimum (Tmin), maximum (Tmax) and average (Tave)} with three temporal delays belong to t, t-1, and t-2. Subsequently, principal component analysis (PCA), Gamma test (GT), and forward selection (FS) techniques are used to reduce the number of input variables. Upon reducing 18 input variables to 5 (using PCA and GT) and 7 (using FS techniques), they are then fed to SVM model. In addition, a proper artificial neural network (ANN) model based on PCA technique is developed (PCA-ANN). Then, comparison among the developed SVM models (PCA-SVM and GT-SVM) and PCA-ANN model is carried out. Furthermore, the imperfections of the discrepancy ratio (DR) statistic are remedied and an appropriate DR statistic is developed. Finally, the error distribution during testing step of selected models (PCA-SVM, GT-SVM, and PCA-ANN) is computed using the developed DR statistic. Results indicated that preprocessing the input variables by means of PCA and GT techniques has improved the SVM model operation and the developed models (PCA-SVM and GT-SVM) are considerably better than original SVM model. Besides, PCA-SVM is superior to GT-SVM and PCA-ANN models. Determination coefficient (R2) for PCA-SVM model was equal to 0.92 and 0.88 in the training and testing steps, respectively. \u00a9 2011 Elsevier B.V.", "author" : [ { "dropping-particle" : "", "family" : "Noori", "given" : "R.", "non-dropping-particle" : "", "parse-names" : false, "suffix" : "" }, { "dropping-particle" : "", "family" : "Karbassi", "given" : "A. R.", "non-dropping-particle" : "", "parse-names" : false, "suffix" : "" }, { "dropping-particle" : "", "family" : "Moghaddamnia", "given" : "A.", "non-dropping-particle" : "", "parse-names" : false, "suffix" : "" }, { "dropping-particle" : "", "family" : "Han", "given" : "D.", "non-dropping-particle" : "", "parse-names" : false, "suffix" : "" }, { "dropping-particle" : "", "family" : "Zokaei-Ashtiani", "given" : "M. H.", "non-dropping-particle" : "", "parse-names" : false, "suffix" : "" }, { "dropping-particle" : "", "family" : "Farokhnia", "given" : "A.", "non-dropping-particle" : "", "parse-names" : false, "suffix" : "" }, { "dropping-particle" : "", "family" : "Gousheh", "given" : "M. Ghafari", "non-dropping-particle" : "", "parse-names" : false, "suffix" : "" } ], "container-title" : "Journal of Hydrology", "id" : "ITEM-1", "issue" : "3-4", "issued" : { "date-parts" : [ [ "2011" ] ] }, "page" : "177-189", "publisher" : "Elsevier B.V.", "title" : "Assessment of input variables determination on the SVM model performance using PCA, Gamma test, and forward selection techniques for monthly stream flow prediction", "type" : "article-journal", "volume" : "401" }, "uris" : [ "http://www.mendeley.com/documents/?uuid=ca0f9507-1fb7-406b-b42f-4814f78b7eb0" ] } ], "mendeley" : { "formattedCitation" : "(Noori &lt;i&gt;et al.&lt;/i&gt;, 2011)", "plainTextFormattedCitation" : "(Noori et al., 2011)", "previouslyFormattedCitation" : "(Noori &lt;i&gt;et al.&lt;/i&gt;, 2011)" }, "properties" : {  }, "schema" : "https://github.com/citation-style-language/schema/raw/master/csl-citation.json" }</w:instrText>
      </w:r>
      <w:r>
        <w:fldChar w:fldCharType="separate"/>
      </w:r>
      <w:r w:rsidRPr="00A31D21">
        <w:rPr>
          <w:noProof/>
        </w:rPr>
        <w:t xml:space="preserve">(Noori </w:t>
      </w:r>
      <w:r w:rsidRPr="00A31D21">
        <w:rPr>
          <w:i/>
          <w:noProof/>
        </w:rPr>
        <w:t>et al.</w:t>
      </w:r>
      <w:r w:rsidRPr="00A31D21">
        <w:rPr>
          <w:noProof/>
        </w:rPr>
        <w:t>, 2011)</w:t>
      </w:r>
      <w:r>
        <w:fldChar w:fldCharType="end"/>
      </w:r>
      <w:r>
        <w:t xml:space="preserve">. Kelebihan </w:t>
      </w:r>
      <w:r>
        <w:rPr>
          <w:i/>
        </w:rPr>
        <w:t xml:space="preserve">wrapper approach </w:t>
      </w:r>
      <w:r>
        <w:t xml:space="preserve">adalah memiliki interaksi dengan kelas(target), sehingga menghasilkan akurasi klasifikasi yang baik </w:t>
      </w:r>
      <w:r>
        <w:fldChar w:fldCharType="begin" w:fldLock="1"/>
      </w:r>
      <w:r>
        <w:instrText>ADDIN CSL_CITATION { "citationItems" : [ { "id" : "ITEM-1", "itemData" : { "author" : [ { "dropping-particle" : "", "family" : "Kumari", "given" : "Binita", "non-dropping-particle" : "", "parse-names" : false, "suffix" : "" }, { "dropping-particle" : "", "family" : "Swarnkar", "given" : "Tripti", "non-dropping-particle" : "", "parse-names" : false, "suffix" : "" } ], "container-title" : "International Journal of Computer Science and Information Technologies", "id" : "ITEM-1", "issue" : "3", "issued" : { "date-parts" : [ [ "2011" ] ] }, "page" : "1048-1053", "title" : "Filter versus Wrapper Feature Subset Selection in Large Dimensionality Microarray : A Review", "type" : "article-journal", "volume" : "2" }, "uris" : [ "http://www.mendeley.com/documents/?uuid=50d5f807-334c-48ad-aeb3-1871085c3c8b" ] } ], "mendeley" : { "formattedCitation" : "(Kumari dan Swarnkar, 2011)", "plainTextFormattedCitation" : "(Kumari dan Swarnkar, 2011)", "previouslyFormattedCitation" : "(Kumari dan Swarnkar, 2011)" }, "properties" : {  }, "schema" : "https://github.com/citation-style-language/schema/raw/master/csl-citation.json" }</w:instrText>
      </w:r>
      <w:r>
        <w:fldChar w:fldCharType="separate"/>
      </w:r>
      <w:r w:rsidRPr="00FE2C53">
        <w:rPr>
          <w:noProof/>
        </w:rPr>
        <w:t>(Kumari dan Swarnkar, 2011)</w:t>
      </w:r>
      <w:r>
        <w:fldChar w:fldCharType="end"/>
      </w:r>
      <w:r>
        <w:t xml:space="preserve">. Pada pengerjaannya, algoritma </w:t>
      </w:r>
      <w:r w:rsidRPr="00B265D5">
        <w:rPr>
          <w:i/>
        </w:rPr>
        <w:t>backward</w:t>
      </w:r>
      <w:r>
        <w:rPr>
          <w:i/>
        </w:rPr>
        <w:t xml:space="preserve"> elimination</w:t>
      </w:r>
      <w:r>
        <w:t xml:space="preserve"> dibantu dengan tools datamining bernama </w:t>
      </w:r>
      <w:r>
        <w:rPr>
          <w:i/>
        </w:rPr>
        <w:t xml:space="preserve">RapidMiner, </w:t>
      </w:r>
      <w:r>
        <w:t xml:space="preserve">dan bagaimana operator tersebut mengikuti logic </w:t>
      </w:r>
      <w:r>
        <w:rPr>
          <w:i/>
        </w:rPr>
        <w:t>wrapper approach</w:t>
      </w:r>
      <w:r>
        <w:t xml:space="preserve"> ditunjukkan pada gambar.</w:t>
      </w:r>
    </w:p>
    <w:p w14:paraId="1D94A845" w14:textId="77777777" w:rsidR="00332EEE" w:rsidRDefault="00332EEE" w:rsidP="00332EEE">
      <w:pPr>
        <w:keepNext/>
        <w:jc w:val="center"/>
      </w:pPr>
      <w:r>
        <w:rPr>
          <w:noProof/>
        </w:rPr>
        <w:drawing>
          <wp:inline distT="0" distB="0" distL="0" distR="0" wp14:anchorId="3237C1FB" wp14:editId="201999A5">
            <wp:extent cx="3471729"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43" t="32483" r="33773" b="35034"/>
                    <a:stretch/>
                  </pic:blipFill>
                  <pic:spPr bwMode="auto">
                    <a:xfrm>
                      <a:off x="0" y="0"/>
                      <a:ext cx="3486142" cy="1912909"/>
                    </a:xfrm>
                    <a:prstGeom prst="rect">
                      <a:avLst/>
                    </a:prstGeom>
                    <a:ln>
                      <a:noFill/>
                    </a:ln>
                    <a:extLst>
                      <a:ext uri="{53640926-AAD7-44D8-BBD7-CCE9431645EC}">
                        <a14:shadowObscured xmlns:a14="http://schemas.microsoft.com/office/drawing/2010/main"/>
                      </a:ext>
                    </a:extLst>
                  </pic:spPr>
                </pic:pic>
              </a:graphicData>
            </a:graphic>
          </wp:inline>
        </w:drawing>
      </w:r>
    </w:p>
    <w:p w14:paraId="2B747E98" w14:textId="4D153281" w:rsidR="0092455E" w:rsidRPr="004D40D6" w:rsidRDefault="00332EEE" w:rsidP="004D40D6">
      <w:pPr>
        <w:pStyle w:val="Caption"/>
        <w:rPr>
          <w:b w:val="0"/>
        </w:rPr>
      </w:pPr>
      <w:bookmarkStart w:id="51" w:name="_Toc517898962"/>
      <w:r>
        <w:t xml:space="preserve">Gambar </w:t>
      </w:r>
      <w:r w:rsidR="00F96077">
        <w:fldChar w:fldCharType="begin"/>
      </w:r>
      <w:r w:rsidR="00F96077">
        <w:instrText xml:space="preserve"> STYLEREF 1 \s </w:instrText>
      </w:r>
      <w:r w:rsidR="00F96077">
        <w:fldChar w:fldCharType="separate"/>
      </w:r>
      <w:r w:rsidR="00444F3A">
        <w:rPr>
          <w:noProof/>
          <w:cs/>
        </w:rPr>
        <w:t>‎</w:t>
      </w:r>
      <w:r w:rsidR="00444F3A">
        <w:rPr>
          <w:noProof/>
        </w:rPr>
        <w:t>II</w:t>
      </w:r>
      <w:r w:rsidR="00F96077">
        <w:fldChar w:fldCharType="end"/>
      </w:r>
      <w:r w:rsidR="00F96077">
        <w:noBreakHyphen/>
      </w:r>
      <w:r w:rsidR="00F96077">
        <w:fldChar w:fldCharType="begin"/>
      </w:r>
      <w:r w:rsidR="00F96077">
        <w:instrText xml:space="preserve"> SEQ Figure \* ARABIC \s 1 </w:instrText>
      </w:r>
      <w:r w:rsidR="00F96077">
        <w:fldChar w:fldCharType="separate"/>
      </w:r>
      <w:r w:rsidR="00444F3A">
        <w:rPr>
          <w:noProof/>
        </w:rPr>
        <w:t>4</w:t>
      </w:r>
      <w:r w:rsidR="00F96077">
        <w:fldChar w:fldCharType="end"/>
      </w:r>
      <w:r>
        <w:t xml:space="preserve"> </w:t>
      </w:r>
      <w:r>
        <w:rPr>
          <w:b w:val="0"/>
          <w:i/>
        </w:rPr>
        <w:t>Logic Function</w:t>
      </w:r>
      <w:r>
        <w:rPr>
          <w:b w:val="0"/>
        </w:rPr>
        <w:t xml:space="preserve"> dari Teknik </w:t>
      </w:r>
      <w:r>
        <w:rPr>
          <w:b w:val="0"/>
          <w:i/>
        </w:rPr>
        <w:t xml:space="preserve">Wrapper Approach </w:t>
      </w:r>
      <w:r>
        <w:rPr>
          <w:b w:val="0"/>
        </w:rPr>
        <w:t xml:space="preserve">pada Operator </w:t>
      </w:r>
      <w:r>
        <w:rPr>
          <w:b w:val="0"/>
          <w:i/>
        </w:rPr>
        <w:t>Backward Elimination</w:t>
      </w:r>
      <w:r>
        <w:rPr>
          <w:b w:val="0"/>
        </w:rPr>
        <w:t xml:space="preserve"> dengan RapidMiner</w:t>
      </w:r>
      <w:bookmarkEnd w:id="51"/>
      <w:r w:rsidRPr="00E40845">
        <w:rPr>
          <w:b w:val="0"/>
          <w:i/>
        </w:rPr>
        <w:t xml:space="preserve"> </w:t>
      </w:r>
    </w:p>
    <w:p w14:paraId="5D531672" w14:textId="660C4356" w:rsidR="0092455E" w:rsidRPr="00435705" w:rsidRDefault="0092455E" w:rsidP="00237EDF">
      <w:pPr>
        <w:ind w:firstLine="0"/>
      </w:pPr>
      <w:r>
        <w:rPr>
          <w:i/>
          <w:iCs/>
        </w:rPr>
        <w:tab/>
      </w:r>
      <w:r w:rsidR="00152B72" w:rsidRPr="00152B72">
        <w:rPr>
          <w:i/>
          <w:iCs/>
        </w:rPr>
        <w:t>Backward Elimination</w:t>
      </w:r>
      <w:r w:rsidR="00BC51E8">
        <w:t xml:space="preserve"> </w:t>
      </w:r>
      <w:r w:rsidR="001655E3">
        <w:t>dimulai oleh semua potensial</w:t>
      </w:r>
      <w:r w:rsidR="00FE787F">
        <w:t xml:space="preserve"> </w:t>
      </w:r>
      <w:r w:rsidR="00FE787F">
        <w:rPr>
          <w:i/>
          <w:iCs/>
        </w:rPr>
        <w:t>X</w:t>
      </w:r>
      <w:r w:rsidR="00237EDF">
        <w:t xml:space="preserve"> atribut </w:t>
      </w:r>
      <w:r w:rsidR="001655E3">
        <w:t xml:space="preserve">prediktif </w:t>
      </w:r>
      <w:r w:rsidR="003115A1">
        <w:t xml:space="preserve">yang dicek model regresinya, kemudian diidentifikasi </w:t>
      </w:r>
      <w:r w:rsidR="00FE6273">
        <w:t xml:space="preserve">salah satu </w:t>
      </w:r>
      <w:r w:rsidR="00E30A0F">
        <w:t>atribut</w:t>
      </w:r>
      <w:r w:rsidR="00FE6273">
        <w:t xml:space="preserve"> prediktif yang memiliki nilai P-</w:t>
      </w:r>
      <w:r w:rsidR="00FE6273">
        <w:rPr>
          <w:i/>
          <w:iCs/>
        </w:rPr>
        <w:t>value</w:t>
      </w:r>
      <w:r w:rsidR="00FE6273">
        <w:t xml:space="preserve"> terbesar, jika</w:t>
      </w:r>
      <w:r w:rsidR="004D40D6">
        <w:t xml:space="preserve"> P-</w:t>
      </w:r>
      <w:r w:rsidR="004D40D6" w:rsidRPr="004D40D6">
        <w:rPr>
          <w:i/>
          <w:iCs/>
        </w:rPr>
        <w:t>value</w:t>
      </w:r>
      <w:r w:rsidR="004D40D6">
        <w:rPr>
          <w:i/>
          <w:iCs/>
        </w:rPr>
        <w:t xml:space="preserve"> </w:t>
      </w:r>
      <w:r w:rsidR="004D40D6">
        <w:t>terbesar tersebut lebih besar dari batas derajat (</w:t>
      </w:r>
      <w:r w:rsidR="004D40D6">
        <w:rPr>
          <w:i/>
          <w:iCs/>
        </w:rPr>
        <w:t>significance level</w:t>
      </w:r>
      <w:r w:rsidR="004D40D6">
        <w:t xml:space="preserve">) yang telah ditentukan sebelumnya, maka </w:t>
      </w:r>
      <w:r w:rsidR="00FE787F">
        <w:t>atribut</w:t>
      </w:r>
      <w:r w:rsidR="004D40D6">
        <w:t xml:space="preserve"> </w:t>
      </w:r>
      <w:r w:rsidR="004D40D6">
        <w:rPr>
          <w:i/>
          <w:iCs/>
        </w:rPr>
        <w:t xml:space="preserve">X </w:t>
      </w:r>
      <w:r w:rsidR="004D40D6">
        <w:t xml:space="preserve">tersebut dihilangkan. Kemudian gunakan model </w:t>
      </w:r>
      <w:r w:rsidR="000566FE">
        <w:t>atribut prediktif</w:t>
      </w:r>
      <w:r w:rsidR="004D40D6">
        <w:t xml:space="preserve"> yang tersisa kembali dicek </w:t>
      </w:r>
      <w:r w:rsidR="003115A1">
        <w:t xml:space="preserve">model </w:t>
      </w:r>
      <w:r w:rsidR="004D40D6">
        <w:t>regresi</w:t>
      </w:r>
      <w:r w:rsidR="003115A1">
        <w:t>nya</w:t>
      </w:r>
      <w:r w:rsidR="000566FE">
        <w:t xml:space="preserve">, dan </w:t>
      </w:r>
      <w:r w:rsidR="00237EDF">
        <w:t xml:space="preserve">ulangi </w:t>
      </w:r>
      <w:r w:rsidR="00E65D8C">
        <w:t xml:space="preserve">kembali </w:t>
      </w:r>
      <w:r w:rsidR="00237EDF">
        <w:t xml:space="preserve">langkah </w:t>
      </w:r>
      <w:r w:rsidR="00E65D8C">
        <w:t xml:space="preserve">tersebut </w:t>
      </w:r>
      <w:r w:rsidR="00237EDF">
        <w:t xml:space="preserve">untuk mencari </w:t>
      </w:r>
      <w:r w:rsidR="000566FE">
        <w:t xml:space="preserve">kandidat </w:t>
      </w:r>
      <w:r w:rsidR="00237EDF">
        <w:t xml:space="preserve">atribut prediktif selanjutnya yang akan </w:t>
      </w:r>
      <w:r w:rsidR="000566FE">
        <w:t>dihilangkan</w:t>
      </w:r>
      <w:r w:rsidR="00237EDF">
        <w:t xml:space="preserve">. Proses ini berlangsung hingga tidak ada lagi </w:t>
      </w:r>
      <w:r w:rsidR="008C3CB0">
        <w:t xml:space="preserve">atribut prediktif X yang </w:t>
      </w:r>
      <w:r w:rsidR="00435705">
        <w:t>dapat dihilangkan, dengan kata lain tidak ada atribut prediktif yang memiliki P-</w:t>
      </w:r>
      <w:r w:rsidR="00435705">
        <w:rPr>
          <w:i/>
          <w:iCs/>
        </w:rPr>
        <w:t xml:space="preserve">value </w:t>
      </w:r>
      <w:r w:rsidR="00435705">
        <w:t>yang lebih besar dari batas derajat (</w:t>
      </w:r>
      <w:r w:rsidR="00435705">
        <w:rPr>
          <w:i/>
          <w:iCs/>
        </w:rPr>
        <w:t>significance level</w:t>
      </w:r>
      <w:r w:rsidR="00435705">
        <w:t xml:space="preserve">) yang telah ditentukan sebelumnya </w:t>
      </w:r>
      <w:r w:rsidR="00435705">
        <w:fldChar w:fldCharType="begin" w:fldLock="1"/>
      </w:r>
      <w:r w:rsidR="00435705">
        <w:instrText>ADDIN CSL_CITATION { "citationItems" : [ { "id" : "ITEM-1", "itemData" : { "ISBN" : "0072386886", "author" : [ { "dropping-particle" : "", "family" : "Kutner", "given" : "Michael H", "non-dropping-particle" : "", "parse-names" : false, "suffix" : "" }, { "dropping-particle" : "", "family" : "Nachtsheim", "given" : "Christopher J", "non-dropping-particle" : "", "parse-names" : false, "suffix" : "" }, { "dropping-particle" : "", "family" : "Neter", "given" : "John", "non-dropping-particle" : "", "parse-names" : false, "suffix" : "" }, { "dropping-particle" : "", "family" : "Li", "given" : "William", "non-dropping-particle" : "", "parse-names" : false, "suffix" : "" } ], "edition" : "5", "id" : "ITEM-1", "issued" : { "date-parts" : [ [ "2004" ] ] }, "publisher" : "McGraw-Hill/Irwin", "title" : "Applied Linear Statistical Models Fifth Edition", "type" : "book" }, "uris" : [ "http://www.mendeley.com/documents/?uuid=edbfffe6-57d3-42d7-836d-2532d7280917" ] } ], "mendeley" : { "formattedCitation" : "(Kutner &lt;i&gt;et al.&lt;/i&gt;, 2004)", "plainTextFormattedCitation" : "(Kutner et al., 2004)", "previouslyFormattedCitation" : "(Kutner &lt;i&gt;et al.&lt;/i&gt;, 2004)" }, "properties" : {  }, "schema" : "https://github.com/citation-style-language/schema/raw/master/csl-citation.json" }</w:instrText>
      </w:r>
      <w:r w:rsidR="00435705">
        <w:fldChar w:fldCharType="separate"/>
      </w:r>
      <w:r w:rsidR="00435705" w:rsidRPr="00435705">
        <w:rPr>
          <w:noProof/>
        </w:rPr>
        <w:t xml:space="preserve">(Kutner </w:t>
      </w:r>
      <w:r w:rsidR="00435705" w:rsidRPr="00435705">
        <w:rPr>
          <w:i/>
          <w:noProof/>
        </w:rPr>
        <w:t>et al.</w:t>
      </w:r>
      <w:r w:rsidR="00435705" w:rsidRPr="00435705">
        <w:rPr>
          <w:noProof/>
        </w:rPr>
        <w:t>, 2004)</w:t>
      </w:r>
      <w:r w:rsidR="00435705">
        <w:fldChar w:fldCharType="end"/>
      </w:r>
      <w:r w:rsidR="00435705">
        <w:t>.</w:t>
      </w:r>
    </w:p>
    <w:p w14:paraId="735E5CA7" w14:textId="13F2093C" w:rsidR="00EE5796" w:rsidRPr="007A1130" w:rsidRDefault="00EE5796" w:rsidP="00EE5796">
      <w:pPr>
        <w:ind w:left="1800" w:firstLine="327"/>
      </w:pPr>
    </w:p>
    <w:p w14:paraId="4F2FAF21" w14:textId="0A2294C5" w:rsidR="00EE5796" w:rsidRDefault="00EE5796" w:rsidP="00CE1C59">
      <w:pPr>
        <w:jc w:val="center"/>
        <w:rPr>
          <w:i/>
        </w:rPr>
      </w:pPr>
      <w:bookmarkStart w:id="52" w:name="_Toc517898966"/>
      <w:r w:rsidRPr="00B46150">
        <w:rPr>
          <w:b/>
        </w:rPr>
        <w:t xml:space="preserve">Gambar </w:t>
      </w:r>
      <w:r w:rsidR="00F96077">
        <w:rPr>
          <w:b/>
        </w:rPr>
        <w:fldChar w:fldCharType="begin"/>
      </w:r>
      <w:r w:rsidR="00F96077">
        <w:rPr>
          <w:b/>
        </w:rPr>
        <w:instrText xml:space="preserve"> STYLEREF 1 \s </w:instrText>
      </w:r>
      <w:r w:rsidR="00F96077">
        <w:rPr>
          <w:b/>
        </w:rPr>
        <w:fldChar w:fldCharType="separate"/>
      </w:r>
      <w:r w:rsidR="00444F3A">
        <w:rPr>
          <w:b/>
          <w:noProof/>
          <w:cs/>
        </w:rPr>
        <w:t>‎</w:t>
      </w:r>
      <w:r w:rsidR="00444F3A">
        <w:rPr>
          <w:b/>
          <w:noProof/>
        </w:rPr>
        <w:t>II</w:t>
      </w:r>
      <w:r w:rsidR="00F96077">
        <w:rPr>
          <w:b/>
        </w:rPr>
        <w:fldChar w:fldCharType="end"/>
      </w:r>
      <w:r w:rsidR="00F96077">
        <w:rPr>
          <w:b/>
        </w:rPr>
        <w:noBreakHyphen/>
      </w:r>
      <w:r w:rsidR="00F96077">
        <w:rPr>
          <w:b/>
        </w:rPr>
        <w:fldChar w:fldCharType="begin"/>
      </w:r>
      <w:r w:rsidR="00F96077">
        <w:rPr>
          <w:b/>
        </w:rPr>
        <w:instrText xml:space="preserve"> SEQ Figure \* ARABIC \s 1 </w:instrText>
      </w:r>
      <w:r w:rsidR="00F96077">
        <w:rPr>
          <w:b/>
        </w:rPr>
        <w:fldChar w:fldCharType="separate"/>
      </w:r>
      <w:r w:rsidR="00444F3A">
        <w:rPr>
          <w:b/>
          <w:noProof/>
        </w:rPr>
        <w:t>5</w:t>
      </w:r>
      <w:r w:rsidR="00F96077">
        <w:rPr>
          <w:b/>
        </w:rPr>
        <w:fldChar w:fldCharType="end"/>
      </w:r>
      <w:r w:rsidRPr="00427B20">
        <w:rPr>
          <w:b/>
        </w:rPr>
        <w:t xml:space="preserve"> </w:t>
      </w:r>
      <w:r w:rsidRPr="00B46150">
        <w:rPr>
          <w:i/>
        </w:rPr>
        <w:t xml:space="preserve">Flowchart </w:t>
      </w:r>
      <w:r w:rsidRPr="00B46150">
        <w:t>proses</w:t>
      </w:r>
      <w:r w:rsidRPr="00B46150">
        <w:rPr>
          <w:i/>
        </w:rPr>
        <w:t xml:space="preserve"> Backward Elimination</w:t>
      </w:r>
      <w:bookmarkEnd w:id="52"/>
    </w:p>
    <w:p w14:paraId="7542CF7D" w14:textId="4D7A8FBE" w:rsidR="00B75477" w:rsidRPr="0051074A" w:rsidRDefault="008B71CF" w:rsidP="00EE5796">
      <w:r>
        <w:t xml:space="preserve">Semakin kecil </w:t>
      </w:r>
      <w:r>
        <w:rPr>
          <w:i/>
          <w:iCs/>
        </w:rPr>
        <w:t>s</w:t>
      </w:r>
      <w:r w:rsidRPr="008B71CF">
        <w:rPr>
          <w:i/>
          <w:iCs/>
        </w:rPr>
        <w:t xml:space="preserve">ignificance </w:t>
      </w:r>
      <w:r>
        <w:rPr>
          <w:i/>
          <w:iCs/>
        </w:rPr>
        <w:t>l</w:t>
      </w:r>
      <w:r w:rsidRPr="008B71CF">
        <w:rPr>
          <w:i/>
          <w:iCs/>
        </w:rPr>
        <w:t>evel</w:t>
      </w:r>
      <w:r>
        <w:t>, maka semakin ketat pemilihan atribut yang akan terpilih</w:t>
      </w:r>
      <w:r w:rsidR="0051074A">
        <w:t xml:space="preserve"> sehingga semakin sedikit atribut yang terpilih sebagai model</w:t>
      </w:r>
      <w:r>
        <w:t xml:space="preserve">. </w:t>
      </w:r>
      <w:r w:rsidR="0051074A">
        <w:t xml:space="preserve">Pada berbagai riset dan penelitian, </w:t>
      </w:r>
      <w:r w:rsidR="0051074A">
        <w:rPr>
          <w:i/>
          <w:iCs/>
        </w:rPr>
        <w:t xml:space="preserve">significance level </w:t>
      </w:r>
      <w:r w:rsidR="0051074A">
        <w:t xml:space="preserve">yang digunakan </w:t>
      </w:r>
      <w:r w:rsidR="007513B3">
        <w:t xml:space="preserve">adalah </w:t>
      </w:r>
      <w:r w:rsidR="00B31A2F">
        <w:t>0.05 atau 0.1.</w:t>
      </w:r>
    </w:p>
    <w:p w14:paraId="2BD31A73" w14:textId="262E58BB" w:rsidR="008C7C36" w:rsidRDefault="008F3669" w:rsidP="00F915FB">
      <w:pPr>
        <w:pStyle w:val="Heading2"/>
      </w:pPr>
      <w:bookmarkStart w:id="53" w:name="_Toc515830306"/>
      <w:bookmarkStart w:id="54" w:name="_Toc517958724"/>
      <w:r>
        <w:lastRenderedPageBreak/>
        <w:t>k-Fold Cross Validation</w:t>
      </w:r>
      <w:bookmarkEnd w:id="53"/>
      <w:bookmarkEnd w:id="54"/>
    </w:p>
    <w:p w14:paraId="5CAA69A5" w14:textId="45D5DA9A" w:rsidR="00DD0099" w:rsidRDefault="00F3160B" w:rsidP="00DD0099">
      <w:r>
        <w:rPr>
          <w:i/>
        </w:rPr>
        <w:t>k</w:t>
      </w:r>
      <w:r w:rsidR="00DD0099">
        <w:rPr>
          <w:i/>
        </w:rPr>
        <w:t xml:space="preserve">-Fold Cross Validation </w:t>
      </w:r>
      <w:r w:rsidR="00DD0099">
        <w:t xml:space="preserve">adalah teknik validasi dengan membagi data secara acak ke beberapa bagian, dan masing – masing bagian akan dilakukan proses klasifikasi. </w:t>
      </w:r>
      <w:r>
        <w:rPr>
          <w:i/>
        </w:rPr>
        <w:t>k</w:t>
      </w:r>
      <w:r w:rsidR="00DD0099">
        <w:rPr>
          <w:i/>
        </w:rPr>
        <w:t>-Fold Cross Validation</w:t>
      </w:r>
      <w:r w:rsidR="00DD0099">
        <w:t xml:space="preserve"> melakukan iterasi sebanyak k kali untuk data pelatihan dan pengujian. Metode </w:t>
      </w:r>
      <w:r>
        <w:rPr>
          <w:i/>
        </w:rPr>
        <w:t>k</w:t>
      </w:r>
      <w:r w:rsidR="00DD0099">
        <w:rPr>
          <w:i/>
        </w:rPr>
        <w:t>-Fold Cross Validation</w:t>
      </w:r>
      <w:r w:rsidR="00DD0099">
        <w:t xml:space="preserve"> berguna untuk memvalidasi akurasi sebuah prediksi atau klasifikasi terhadap data yang belum muncul dalam </w:t>
      </w:r>
      <w:r w:rsidR="00DD0099">
        <w:rPr>
          <w:i/>
        </w:rPr>
        <w:t>dataset</w:t>
      </w:r>
      <w:r w:rsidR="00DD0099">
        <w:t xml:space="preserve">. </w:t>
      </w:r>
      <w:r w:rsidR="00DD0099">
        <w:rPr>
          <w:i/>
        </w:rPr>
        <w:t>Dataset</w:t>
      </w:r>
      <w:r w:rsidR="00DD0099">
        <w:t xml:space="preserve"> tersebut dibagi menjadi </w:t>
      </w:r>
      <w:r w:rsidR="00DD0099" w:rsidRPr="002A58AA">
        <w:rPr>
          <w:i/>
        </w:rPr>
        <w:t>k</w:t>
      </w:r>
      <w:r w:rsidR="006D3803">
        <w:t>-</w:t>
      </w:r>
      <w:r w:rsidR="00DD0099">
        <w:rPr>
          <w:i/>
        </w:rPr>
        <w:t>subset</w:t>
      </w:r>
      <w:r w:rsidR="00DD0099">
        <w:t xml:space="preserve"> secara acak yang masing-masing </w:t>
      </w:r>
      <w:r w:rsidR="00DD0099">
        <w:rPr>
          <w:i/>
        </w:rPr>
        <w:t>subset</w:t>
      </w:r>
      <w:r w:rsidR="00DD0099">
        <w:t xml:space="preserve"> memiliki jumlah </w:t>
      </w:r>
      <w:r w:rsidR="00DD0099">
        <w:rPr>
          <w:i/>
        </w:rPr>
        <w:t>instance</w:t>
      </w:r>
      <w:r w:rsidR="00DD0099">
        <w:t xml:space="preserve"> pada proses iterasi klasifikasi </w:t>
      </w:r>
      <w:r w:rsidR="00DD0099">
        <w:fldChar w:fldCharType="begin" w:fldLock="1"/>
      </w:r>
      <w:r w:rsidR="00DD0099">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rsidR="00DD0099">
        <w:fldChar w:fldCharType="separate"/>
      </w:r>
      <w:r w:rsidR="00DD0099">
        <w:rPr>
          <w:noProof/>
        </w:rPr>
        <w:t>(Han dan Kamber, 2011)</w:t>
      </w:r>
      <w:r w:rsidR="00DD0099">
        <w:fldChar w:fldCharType="end"/>
      </w:r>
      <w:r w:rsidR="00DD0099">
        <w:t>.</w:t>
      </w:r>
    </w:p>
    <w:p w14:paraId="2F6F90BA" w14:textId="57CB6733" w:rsidR="0004257B" w:rsidRDefault="00C731BD" w:rsidP="0004257B">
      <w:pPr>
        <w:keepNext/>
      </w:pPr>
      <w:r>
        <w:rPr>
          <w:noProof/>
        </w:rPr>
        <w:drawing>
          <wp:inline distT="0" distB="0" distL="0" distR="0" wp14:anchorId="46032556" wp14:editId="5BD0593A">
            <wp:extent cx="5012178" cy="14050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178" cy="1405053"/>
                    </a:xfrm>
                    <a:prstGeom prst="rect">
                      <a:avLst/>
                    </a:prstGeom>
                    <a:noFill/>
                    <a:ln>
                      <a:noFill/>
                    </a:ln>
                  </pic:spPr>
                </pic:pic>
              </a:graphicData>
            </a:graphic>
          </wp:inline>
        </w:drawing>
      </w:r>
    </w:p>
    <w:p w14:paraId="383018E4" w14:textId="0123C978" w:rsidR="004424E8" w:rsidRPr="0004257B" w:rsidRDefault="00E71DCE" w:rsidP="0004257B">
      <w:pPr>
        <w:pStyle w:val="Caption"/>
        <w:rPr>
          <w:b w:val="0"/>
        </w:rPr>
      </w:pPr>
      <w:bookmarkStart w:id="55" w:name="_Toc517898963"/>
      <w:r>
        <w:t>Gambar</w:t>
      </w:r>
      <w:r w:rsidR="0004257B">
        <w:t xml:space="preserve"> </w:t>
      </w:r>
      <w:r w:rsidR="00F96077">
        <w:fldChar w:fldCharType="begin"/>
      </w:r>
      <w:r w:rsidR="00F96077">
        <w:instrText xml:space="preserve"> STYLEREF 1 \s </w:instrText>
      </w:r>
      <w:r w:rsidR="00F96077">
        <w:fldChar w:fldCharType="separate"/>
      </w:r>
      <w:r w:rsidR="00444F3A">
        <w:rPr>
          <w:noProof/>
          <w:cs/>
        </w:rPr>
        <w:t>‎</w:t>
      </w:r>
      <w:r w:rsidR="00444F3A">
        <w:rPr>
          <w:noProof/>
        </w:rPr>
        <w:t>II</w:t>
      </w:r>
      <w:r w:rsidR="00F96077">
        <w:fldChar w:fldCharType="end"/>
      </w:r>
      <w:r w:rsidR="00F96077">
        <w:noBreakHyphen/>
      </w:r>
      <w:r w:rsidR="00F96077">
        <w:fldChar w:fldCharType="begin"/>
      </w:r>
      <w:r w:rsidR="00F96077">
        <w:instrText xml:space="preserve"> SEQ Figure \* ARABIC \s 1 </w:instrText>
      </w:r>
      <w:r w:rsidR="00F96077">
        <w:fldChar w:fldCharType="separate"/>
      </w:r>
      <w:r w:rsidR="00444F3A">
        <w:rPr>
          <w:noProof/>
        </w:rPr>
        <w:t>6</w:t>
      </w:r>
      <w:r w:rsidR="00F96077">
        <w:fldChar w:fldCharType="end"/>
      </w:r>
      <w:r w:rsidR="0004257B">
        <w:t xml:space="preserve"> </w:t>
      </w:r>
      <w:r w:rsidR="0004257B">
        <w:rPr>
          <w:b w:val="0"/>
        </w:rPr>
        <w:t>Ilustrasi k-Fold Cross Validation</w:t>
      </w:r>
      <w:bookmarkEnd w:id="55"/>
    </w:p>
    <w:p w14:paraId="31BD2E87" w14:textId="77777777" w:rsidR="0002642A" w:rsidRDefault="0002642A" w:rsidP="00DD0099"/>
    <w:p w14:paraId="10A3BDCE" w14:textId="03CB8515" w:rsidR="000E1835" w:rsidRPr="000E1835" w:rsidRDefault="00DD0099" w:rsidP="00DD0099">
      <w:r>
        <w:t xml:space="preserve">Kelebihan dari metode ini adalah tidak adanya masalah dalam pembagian data. Setiap data akan menjadi </w:t>
      </w:r>
      <w:r>
        <w:rPr>
          <w:i/>
        </w:rPr>
        <w:t>test set</w:t>
      </w:r>
      <w:r>
        <w:t xml:space="preserve"> sebanyak satu kali dan akan menjadi </w:t>
      </w:r>
      <w:r>
        <w:rPr>
          <w:i/>
        </w:rPr>
        <w:t>training set</w:t>
      </w:r>
      <w:r>
        <w:t xml:space="preserve"> sebanyak </w:t>
      </w:r>
      <w:r w:rsidR="00A039C6" w:rsidRPr="00A039C6">
        <w:rPr>
          <w:i/>
        </w:rPr>
        <w:t>k</w:t>
      </w:r>
      <w:r>
        <w:t xml:space="preserve">-1 kali. Namun metode ini membuat pembelajaran yang dilakukan sebanyak </w:t>
      </w:r>
      <w:r w:rsidR="00D1491C">
        <w:rPr>
          <w:i/>
        </w:rPr>
        <w:t>k</w:t>
      </w:r>
      <w:r>
        <w:t xml:space="preserve"> kali. Dimana menggunakan </w:t>
      </w:r>
      <w:r w:rsidR="00D5245D">
        <w:rPr>
          <w:i/>
        </w:rPr>
        <w:t>k</w:t>
      </w:r>
      <w:r>
        <w:t xml:space="preserve"> kali waktu komputasi. Nilai </w:t>
      </w:r>
      <w:r w:rsidR="00DC6863">
        <w:rPr>
          <w:i/>
        </w:rPr>
        <w:t>k</w:t>
      </w:r>
      <w:r>
        <w:t xml:space="preserve"> yang paling baik digunakan dalam penelitian menurut Kohavi adalah 10 jika dilihat dari variasi data dan bias yang dimiliki </w:t>
      </w:r>
      <w:r>
        <w:fldChar w:fldCharType="begin" w:fldLock="1"/>
      </w:r>
      <w:r>
        <w:instrText>ADDIN CSL_CITATION { "citationItems" : [ { "id" : "ITEM-1", "itemData" : { "DOI" : "10.1067/mod.2000.109031", "ISBN" : "1-55860-363-8", "ISSN" : "10450823", "PMID" : "11029742", "abstract" : "We review accuracy estimation methods and compare the two most common methods: cross-validation and bootstrap. Recent experimen-tal results on artiicial data and theoretical re-sults in restricted settings have shown that for selecting a good classiier from a set of classi-(model selection), ten-fold cross-validation may be better than the more expensive l e a ve-one-out cross-validation. We report on a large-scale experiment|over half a million runs of C4.5 and a Naive-Bayes algorithm|to estimate the eeects of diierent parameters on these al-gorithms on real-world datasets. For cross-validation, we v ary the number of folds and whether the folds are stratiied or nott for boot-strap, we v ary the number of bootstrap sam-ples. Our results indicate that for real-word datasets similar to ours, the best method to use for model selection is ten-fold stratiied cross validation, even if computation power allows using more folds.", "author" : [ { "dropping-particle" : "", "family" : "Kohavi", "given" : "Ron", "non-dropping-particle" : "", "parse-names" : false, "suffix" : "" } ], "container-title" : "Appears in the International Joint Conference on Articial Intelligence (IJCAI)", "id" : "ITEM-1", "issued" : { "date-parts" : [ [ "1995" ] ] }, "page" : "1-7", "title" : "A Study of Cross-Validation and Bootstrap for Accuracy Estimation and Model Selection", "type" : "article-journal", "volume" : "5" }, "uris" : [ "http://www.mendeley.com/documents/?uuid=1d58a355-0a30-4952-838e-43865743eaab" ] } ], "mendeley" : { "formattedCitation" : "(Kohavi, 1995)", "plainTextFormattedCitation" : "(Kohavi, 1995)", "previouslyFormattedCitation" : "(Kohavi, 1995)" }, "properties" : {  }, "schema" : "https://github.com/citation-style-language/schema/raw/master/csl-citation.json" }</w:instrText>
      </w:r>
      <w:r>
        <w:fldChar w:fldCharType="separate"/>
      </w:r>
      <w:r>
        <w:rPr>
          <w:noProof/>
        </w:rPr>
        <w:t>(Kohavi, 1995)</w:t>
      </w:r>
      <w:r>
        <w:fldChar w:fldCharType="end"/>
      </w:r>
      <w:r>
        <w:t>.</w:t>
      </w:r>
    </w:p>
    <w:p w14:paraId="74B539A9" w14:textId="44237E59" w:rsidR="00EC77FA" w:rsidRDefault="0004218E" w:rsidP="00FE57AF">
      <w:pPr>
        <w:pStyle w:val="Heading2"/>
      </w:pPr>
      <w:bookmarkStart w:id="56" w:name="_Toc515830307"/>
      <w:bookmarkStart w:id="57" w:name="_Toc517958725"/>
      <w:r>
        <w:t>Evaluasi Sistem</w:t>
      </w:r>
      <w:bookmarkEnd w:id="56"/>
      <w:bookmarkEnd w:id="57"/>
    </w:p>
    <w:p w14:paraId="67720094" w14:textId="77777777" w:rsidR="0004218E" w:rsidRDefault="0004218E" w:rsidP="0004218E">
      <w:r>
        <w:t xml:space="preserve">Evaluasi sistem dilakukan dengan pengecekan hasil dari metode dengan menggunakan </w:t>
      </w:r>
      <w:r>
        <w:rPr>
          <w:i/>
        </w:rPr>
        <w:t>confusion matrix</w:t>
      </w:r>
      <w:r>
        <w:t xml:space="preserve">. </w:t>
      </w:r>
      <w:r>
        <w:rPr>
          <w:i/>
        </w:rPr>
        <w:t>Confusion matrix</w:t>
      </w:r>
      <w:r>
        <w:t xml:space="preserve"> merupakan sebuah metode yang digunakan untuk mengetahui seberapa baik sebuah metode klasifikasi mengenali tuple dari kelas yang berbeda </w:t>
      </w:r>
      <w:r>
        <w:fldChar w:fldCharType="begin" w:fldLock="1"/>
      </w:r>
      <w:r>
        <w:instrText>ADDIN CSL_CITATION { "citationItems" : [ { "id" : "ITEM-1", "itemData" : { "DOI" : "10.1007/978-3-642-19721-5", "ISBN" : "978-3-642-19720-8", "ISSN" : "0163-5808", "PMID" : "63401845", "abstract" : "Our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 "author" : [ { "dropping-particle" : "", "family" : "Han", "given" : "Jiawei", "non-dropping-particle" : "", "parse-names" : false, "suffix" : "" }, { "dropping-particle" : "", "family" : "Kamber", "given" : "Micheline", "non-dropping-particle" : "", "parse-names" : false, "suffix" : "" } ], "container-title" : "Elsevier", "id" : "ITEM-1", "issued" : { "date-parts" : [ [ "2011" ] ] }, "number-of-pages" : "800", "title" : "Data Mining: Concepts and Techniques", "type" : "book", "volume" : "12" }, "uris" : [ "http://www.mendeley.com/documents/?uuid=b4c4aa80-ade5-4800-876e-b29b42000cc8" ] } ], "mendeley" : { "formattedCitation" : "(Han dan Kamber, 2011)", "plainTextFormattedCitation" : "(Han dan Kamber, 2011)", "previouslyFormattedCitation" : "(Han dan Kamber, 2011)" }, "properties" : {  }, "schema" : "https://github.com/citation-style-language/schema/raw/master/csl-citation.json" }</w:instrText>
      </w:r>
      <w:r>
        <w:fldChar w:fldCharType="separate"/>
      </w:r>
      <w:r w:rsidRPr="001326DE">
        <w:rPr>
          <w:noProof/>
        </w:rPr>
        <w:t>(Han dan Kamber, 2011)</w:t>
      </w:r>
      <w:r>
        <w:fldChar w:fldCharType="end"/>
      </w:r>
      <w:r>
        <w:t xml:space="preserve">. </w:t>
      </w:r>
      <w:r>
        <w:rPr>
          <w:i/>
        </w:rPr>
        <w:t>Confusion matrix</w:t>
      </w:r>
      <w:r>
        <w:t xml:space="preserve"> merupakan perhitungan </w:t>
      </w:r>
      <w:r>
        <w:rPr>
          <w:i/>
        </w:rPr>
        <w:t xml:space="preserve">Predicted Class </w:t>
      </w:r>
      <w:r>
        <w:t xml:space="preserve">dan </w:t>
      </w:r>
      <w:r>
        <w:rPr>
          <w:i/>
        </w:rPr>
        <w:t xml:space="preserve">Actual </w:t>
      </w:r>
      <w:r w:rsidRPr="00550F94">
        <w:rPr>
          <w:i/>
        </w:rPr>
        <w:t>Class</w:t>
      </w:r>
      <w:r>
        <w:rPr>
          <w:i/>
        </w:rPr>
        <w:t xml:space="preserve"> </w:t>
      </w:r>
      <w:r>
        <w:t xml:space="preserve">pada gambar 2.6-1, dengan ketentuan tertentu, perhitungan yang dimaksud dapat meliputi </w:t>
      </w:r>
      <w:r>
        <w:rPr>
          <w:i/>
        </w:rPr>
        <w:t xml:space="preserve">recall, precision, accuracy, </w:t>
      </w:r>
      <w:r>
        <w:t xml:space="preserve">dan </w:t>
      </w:r>
      <w:r>
        <w:rPr>
          <w:i/>
        </w:rPr>
        <w:t>error rate</w:t>
      </w:r>
      <w:r>
        <w:t>.</w:t>
      </w:r>
    </w:p>
    <w:p w14:paraId="1B8D1518" w14:textId="19FA2877" w:rsidR="001613B1" w:rsidRPr="00963676" w:rsidRDefault="00AB7ECE" w:rsidP="001613B1">
      <w:pPr>
        <w:pStyle w:val="Caption"/>
        <w:rPr>
          <w:b w:val="0"/>
        </w:rPr>
      </w:pPr>
      <w:bookmarkStart w:id="58" w:name="_Toc516132487"/>
      <w:r w:rsidRPr="004E2FB9">
        <w:lastRenderedPageBreak/>
        <w:t>Tabel</w:t>
      </w:r>
      <w:r w:rsidR="001613B1" w:rsidRPr="004E2FB9">
        <w:t xml:space="preserve"> </w:t>
      </w:r>
      <w:r w:rsidR="00701DB0">
        <w:rPr>
          <w:noProof/>
        </w:rPr>
        <w:fldChar w:fldCharType="begin"/>
      </w:r>
      <w:r w:rsidR="00701DB0">
        <w:rPr>
          <w:noProof/>
        </w:rPr>
        <w:instrText xml:space="preserve"> STYLEREF 2 \s </w:instrText>
      </w:r>
      <w:r w:rsidR="00701DB0">
        <w:rPr>
          <w:noProof/>
        </w:rPr>
        <w:fldChar w:fldCharType="separate"/>
      </w:r>
      <w:r w:rsidR="00444F3A">
        <w:rPr>
          <w:noProof/>
          <w:cs/>
        </w:rPr>
        <w:t>‎</w:t>
      </w:r>
      <w:r w:rsidR="00444F3A">
        <w:rPr>
          <w:noProof/>
        </w:rPr>
        <w:t>2.8</w:t>
      </w:r>
      <w:r w:rsidR="00701DB0">
        <w:rPr>
          <w:noProof/>
        </w:rPr>
        <w:fldChar w:fldCharType="end"/>
      </w:r>
      <w:r w:rsidR="001101B6">
        <w:noBreakHyphen/>
      </w:r>
      <w:r w:rsidR="00701DB0">
        <w:rPr>
          <w:noProof/>
        </w:rPr>
        <w:fldChar w:fldCharType="begin"/>
      </w:r>
      <w:r w:rsidR="00701DB0">
        <w:rPr>
          <w:noProof/>
        </w:rPr>
        <w:instrText xml:space="preserve"> SEQ Table \* ARABIC \s 2 </w:instrText>
      </w:r>
      <w:r w:rsidR="00701DB0">
        <w:rPr>
          <w:noProof/>
        </w:rPr>
        <w:fldChar w:fldCharType="separate"/>
      </w:r>
      <w:r w:rsidR="00444F3A">
        <w:rPr>
          <w:noProof/>
        </w:rPr>
        <w:t>1</w:t>
      </w:r>
      <w:r w:rsidR="00701DB0">
        <w:rPr>
          <w:noProof/>
        </w:rPr>
        <w:fldChar w:fldCharType="end"/>
      </w:r>
      <w:r w:rsidR="00963676">
        <w:rPr>
          <w:b w:val="0"/>
        </w:rPr>
        <w:t xml:space="preserve"> </w:t>
      </w:r>
      <w:r w:rsidR="00963676">
        <w:rPr>
          <w:b w:val="0"/>
          <w:i/>
        </w:rPr>
        <w:t>Confusion Matrix</w:t>
      </w:r>
      <w:bookmarkEnd w:id="58"/>
    </w:p>
    <w:p w14:paraId="0E6EFFB5" w14:textId="2F5D55CB" w:rsidR="0004218E" w:rsidRDefault="0004218E" w:rsidP="0004218E">
      <w:pPr>
        <w:jc w:val="center"/>
      </w:pPr>
      <w:r>
        <w:rPr>
          <w:noProof/>
        </w:rPr>
        <w:drawing>
          <wp:inline distT="0" distB="0" distL="0" distR="0" wp14:anchorId="503D837B" wp14:editId="0622F59E">
            <wp:extent cx="4396999" cy="13177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047" t="54949" r="33431" b="14389"/>
                    <a:stretch/>
                  </pic:blipFill>
                  <pic:spPr bwMode="auto">
                    <a:xfrm>
                      <a:off x="0" y="0"/>
                      <a:ext cx="4453302" cy="1334669"/>
                    </a:xfrm>
                    <a:prstGeom prst="rect">
                      <a:avLst/>
                    </a:prstGeom>
                    <a:ln>
                      <a:noFill/>
                    </a:ln>
                    <a:extLst>
                      <a:ext uri="{53640926-AAD7-44D8-BBD7-CCE9431645EC}">
                        <a14:shadowObscured xmlns:a14="http://schemas.microsoft.com/office/drawing/2010/main"/>
                      </a:ext>
                    </a:extLst>
                  </pic:spPr>
                </pic:pic>
              </a:graphicData>
            </a:graphic>
          </wp:inline>
        </w:drawing>
      </w:r>
    </w:p>
    <w:p w14:paraId="2AB11B7F" w14:textId="77777777" w:rsidR="00E22E74" w:rsidRDefault="00E22E74" w:rsidP="0004218E">
      <w:pPr>
        <w:jc w:val="center"/>
      </w:pPr>
    </w:p>
    <w:p w14:paraId="535468E4" w14:textId="095C7057" w:rsidR="0004218E" w:rsidRDefault="0004218E" w:rsidP="0004218E">
      <w:r>
        <w:t xml:space="preserve">Dalam penelitian ini digunakan dua keluaran yaitu </w:t>
      </w:r>
      <w:r>
        <w:rPr>
          <w:i/>
        </w:rPr>
        <w:t xml:space="preserve">sensitivity </w:t>
      </w:r>
      <w:r>
        <w:t xml:space="preserve">dan </w:t>
      </w:r>
      <w:r>
        <w:rPr>
          <w:i/>
        </w:rPr>
        <w:t>specificity</w:t>
      </w:r>
      <w:r>
        <w:t xml:space="preserve"> (proporsi kasus negatif yang diidentifikasi dengan benar) yang merupakan dasar dari perhitungan akurasi pada bidang kesehatan </w:t>
      </w:r>
      <w:r>
        <w:fldChar w:fldCharType="begin" w:fldLock="1"/>
      </w:r>
      <w:r>
        <w:instrText>ADDIN CSL_CITATION { "citationItems" : [ { "id" : "ITEM-1", "itemData" : { "DOI" : "10.1007/978-3-540-79299-4_7", "ISBN" : "978-3-540-79298-7", "abstract" : "Abstract. We propose an efficient nonparametric missing value imputation method based on clustering, called CMI (Clustering-based Missing value Imputation), for dealing with missing values in target attributes. In our approach, we impute the missing values of an instance A with plausible values that are generated from the data in the instances which do not contain missing values and are most similar to the instance A using a kernel-based method. Specifically, we first divide the dataset (including the instances with missing values) into clusters. Next, missing values of an instance A are patched up with the plausible values generated from A\u2019s cluster. Extensive experiments show the effectiveness of the proposed method in missing value imputation task.", "author" : [ { "dropping-particle" : "", "family" : "Zhang", "given" : "S.", "non-dropping-particle" : "", "parse-names" : false, "suffix" : "" }, { "dropping-particle" : "", "family" : "Zhang", "given" : "J.", "non-dropping-particle" : "", "parse-names" : false, "suffix" : "" }, { "dropping-particle" : "", "family" : "Zhu", "given" : "Xiaofeng", "non-dropping-particle" : "", "parse-names" : false, "suffix" : "" }, { "dropping-particle" : "", "family" : "Qin", "given" : "Yongsong", "non-dropping-particle" : "", "parse-names" : false, "suffix" : "" }, { "dropping-particle" : "", "family" : "Zhang", "given" : "Chengqi", "non-dropping-particle" : "", "parse-names" : false, "suffix" : "" } ], "container-title" : "Transactions on computational science I", "id" : "ITEM-1", "issue" : "60496327", "issued" : { "date-parts" : [ [ "2008" ] ] }, "page" : "128\u2013138", "title" : "Missing value imputation based on data clustering", "type" : "article-journal" }, "uris" : [ "http://www.mendeley.com/documents/?uuid=f331c61b-2378-4daf-ad87-dc9b3d4cde82" ] } ], "mendeley" : { "formattedCitation" : "(Zhang &lt;i&gt;et al.&lt;/i&gt;, 2008)", "plainTextFormattedCitation" : "(Zhang et al., 2008)", "previouslyFormattedCitation" : "(Zhang &lt;i&gt;et al.&lt;/i&gt;, 2008)" }, "properties" : {  }, "schema" : "https://github.com/citation-style-language/schema/raw/master/csl-citation.json" }</w:instrText>
      </w:r>
      <w:r>
        <w:fldChar w:fldCharType="separate"/>
      </w:r>
      <w:r w:rsidRPr="00056A48">
        <w:rPr>
          <w:noProof/>
        </w:rPr>
        <w:t xml:space="preserve">(Zhang </w:t>
      </w:r>
      <w:r w:rsidRPr="00056A48">
        <w:rPr>
          <w:i/>
          <w:noProof/>
        </w:rPr>
        <w:t>et al.</w:t>
      </w:r>
      <w:r w:rsidRPr="00056A48">
        <w:rPr>
          <w:noProof/>
        </w:rPr>
        <w:t>, 2008)</w:t>
      </w:r>
      <w:r>
        <w:fldChar w:fldCharType="end"/>
      </w:r>
      <w:r>
        <w:t xml:space="preserve">. Berikut perhitungan </w:t>
      </w:r>
      <w:r>
        <w:rPr>
          <w:i/>
        </w:rPr>
        <w:t xml:space="preserve">sensitivity </w:t>
      </w:r>
      <w:r>
        <w:t>(persamaan 2.</w:t>
      </w:r>
      <w:r w:rsidR="004E2FB9">
        <w:t>8</w:t>
      </w:r>
      <w:r>
        <w:t xml:space="preserve">-1) dan </w:t>
      </w:r>
      <w:r>
        <w:rPr>
          <w:i/>
        </w:rPr>
        <w:t>specificity</w:t>
      </w:r>
      <w:r>
        <w:t xml:space="preserve"> (persamaan 2.</w:t>
      </w:r>
      <w:r w:rsidR="004E2FB9">
        <w:t>8</w:t>
      </w:r>
      <w:r>
        <w:t xml:space="preserve">-2) jika telah didapatkan </w:t>
      </w:r>
      <w:r>
        <w:rPr>
          <w:i/>
        </w:rPr>
        <w:t>confusion matrix</w:t>
      </w:r>
      <w:r>
        <w:t>:</w:t>
      </w:r>
    </w:p>
    <w:p w14:paraId="3A4E7FAA" w14:textId="783BDD4C" w:rsidR="00833A4B" w:rsidRPr="0080401A" w:rsidRDefault="00833A4B" w:rsidP="0004218E">
      <w:pPr>
        <w:rPr>
          <w:rFonts w:eastAsiaTheme="minorEastAsia"/>
          <w:b/>
          <w:iCs/>
          <w:sz w:val="28"/>
          <w:szCs w:val="28"/>
        </w:rPr>
      </w:pPr>
      <m:oMathPara>
        <m:oMath>
          <m:r>
            <m:rPr>
              <m:sty m:val="bi"/>
            </m:rPr>
            <w:rPr>
              <w:rFonts w:ascii="Cambria Math" w:hAnsi="Cambria Math"/>
              <w:sz w:val="28"/>
              <w:szCs w:val="28"/>
            </w:rPr>
            <m:t>Sensitivity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Negative</m:t>
              </m:r>
            </m:den>
          </m:f>
        </m:oMath>
      </m:oMathPara>
    </w:p>
    <w:p w14:paraId="09D2E821" w14:textId="266F3D7B" w:rsidR="00833A4B" w:rsidRPr="00E9483F" w:rsidRDefault="00833A4B" w:rsidP="00833A4B">
      <w:pPr>
        <w:pStyle w:val="Caption"/>
        <w:rPr>
          <w:rFonts w:eastAsiaTheme="minorEastAsia"/>
          <w:b w:val="0"/>
          <w:sz w:val="20"/>
          <w:szCs w:val="20"/>
        </w:rPr>
      </w:pPr>
      <w:r>
        <w:rPr>
          <w:b w:val="0"/>
        </w:rPr>
        <w:t>Persamaan</w:t>
      </w:r>
      <w:r w:rsidRPr="00E9483F">
        <w:rPr>
          <w:b w:val="0"/>
        </w:rPr>
        <w:t xml:space="preserve"> </w:t>
      </w:r>
      <w:r>
        <w:rPr>
          <w:b w:val="0"/>
        </w:rPr>
        <w:fldChar w:fldCharType="begin"/>
      </w:r>
      <w:r>
        <w:rPr>
          <w:b w:val="0"/>
        </w:rPr>
        <w:instrText xml:space="preserve"> STYLEREF 2 \s </w:instrText>
      </w:r>
      <w:r>
        <w:rPr>
          <w:b w:val="0"/>
        </w:rPr>
        <w:fldChar w:fldCharType="separate"/>
      </w:r>
      <w:r w:rsidR="00444F3A">
        <w:rPr>
          <w:b w:val="0"/>
          <w:noProof/>
          <w:cs/>
        </w:rPr>
        <w:t>‎</w:t>
      </w:r>
      <w:r w:rsidR="00444F3A">
        <w:rPr>
          <w:b w:val="0"/>
          <w:noProof/>
        </w:rPr>
        <w:t>2.8</w:t>
      </w:r>
      <w:r>
        <w:rPr>
          <w:b w:val="0"/>
        </w:rPr>
        <w:fldChar w:fldCharType="end"/>
      </w:r>
      <w:r>
        <w:rPr>
          <w:b w:val="0"/>
        </w:rPr>
        <w:noBreakHyphen/>
      </w:r>
      <w:r>
        <w:rPr>
          <w:b w:val="0"/>
        </w:rPr>
        <w:fldChar w:fldCharType="begin"/>
      </w:r>
      <w:r>
        <w:rPr>
          <w:b w:val="0"/>
        </w:rPr>
        <w:instrText xml:space="preserve"> SEQ Equation \* ARABIC \s 2 </w:instrText>
      </w:r>
      <w:r>
        <w:rPr>
          <w:b w:val="0"/>
        </w:rPr>
        <w:fldChar w:fldCharType="separate"/>
      </w:r>
      <w:r w:rsidR="00444F3A">
        <w:rPr>
          <w:b w:val="0"/>
          <w:noProof/>
        </w:rPr>
        <w:t>1</w:t>
      </w:r>
      <w:r>
        <w:rPr>
          <w:b w:val="0"/>
        </w:rPr>
        <w:fldChar w:fldCharType="end"/>
      </w:r>
    </w:p>
    <w:p w14:paraId="2BA591B0" w14:textId="29091352" w:rsidR="00833A4B" w:rsidRDefault="00833A4B" w:rsidP="0004218E"/>
    <w:p w14:paraId="5C36F74C" w14:textId="77777777" w:rsidR="0080401A" w:rsidRDefault="0080401A" w:rsidP="0004218E"/>
    <w:p w14:paraId="5A183B22" w14:textId="511D4102" w:rsidR="00A225A4" w:rsidRPr="0080401A" w:rsidRDefault="00A225A4" w:rsidP="00A225A4">
      <w:pPr>
        <w:rPr>
          <w:rFonts w:eastAsiaTheme="minorEastAsia"/>
          <w:b/>
          <w:iCs/>
          <w:sz w:val="28"/>
          <w:szCs w:val="28"/>
        </w:rPr>
      </w:pPr>
      <m:oMathPara>
        <m:oMath>
          <m:r>
            <m:rPr>
              <m:sty m:val="bi"/>
            </m:rPr>
            <w:rPr>
              <w:rFonts w:ascii="Cambria Math" w:hAnsi="Cambria Math"/>
              <w:sz w:val="28"/>
              <w:szCs w:val="28"/>
            </w:rPr>
            <m:t>Specificity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Positive</m:t>
              </m:r>
            </m:den>
          </m:f>
        </m:oMath>
      </m:oMathPara>
    </w:p>
    <w:p w14:paraId="6A53B82D" w14:textId="2AE27FC5" w:rsidR="00A225A4" w:rsidRDefault="00A225A4" w:rsidP="00A225A4">
      <w:pPr>
        <w:jc w:val="center"/>
        <w:rPr>
          <w:noProof/>
        </w:rPr>
      </w:pPr>
      <w:r>
        <w:t>Persamaan</w:t>
      </w:r>
      <w:r w:rsidRPr="00056A48">
        <w:t xml:space="preserve"> </w:t>
      </w:r>
      <w:r>
        <w:rPr>
          <w:noProof/>
        </w:rPr>
        <w:fldChar w:fldCharType="begin"/>
      </w:r>
      <w:r>
        <w:rPr>
          <w:noProof/>
        </w:rPr>
        <w:instrText xml:space="preserve"> STYLEREF 2 \s </w:instrText>
      </w:r>
      <w:r>
        <w:rPr>
          <w:noProof/>
        </w:rPr>
        <w:fldChar w:fldCharType="separate"/>
      </w:r>
      <w:r w:rsidR="00444F3A">
        <w:rPr>
          <w:noProof/>
          <w:cs/>
        </w:rPr>
        <w:t>‎</w:t>
      </w:r>
      <w:r w:rsidR="00444F3A">
        <w:rPr>
          <w:noProof/>
        </w:rPr>
        <w:t>2.8</w:t>
      </w:r>
      <w:r>
        <w:rPr>
          <w:noProof/>
        </w:rPr>
        <w:fldChar w:fldCharType="end"/>
      </w:r>
      <w:r>
        <w:noBreakHyphen/>
      </w:r>
      <w:r>
        <w:rPr>
          <w:noProof/>
        </w:rPr>
        <w:fldChar w:fldCharType="begin"/>
      </w:r>
      <w:r>
        <w:rPr>
          <w:noProof/>
        </w:rPr>
        <w:instrText xml:space="preserve"> SEQ Equation \* ARABIC \s 2 </w:instrText>
      </w:r>
      <w:r>
        <w:rPr>
          <w:noProof/>
        </w:rPr>
        <w:fldChar w:fldCharType="separate"/>
      </w:r>
      <w:r w:rsidR="00444F3A">
        <w:rPr>
          <w:noProof/>
        </w:rPr>
        <w:t>2</w:t>
      </w:r>
      <w:r>
        <w:rPr>
          <w:noProof/>
        </w:rPr>
        <w:fldChar w:fldCharType="end"/>
      </w:r>
    </w:p>
    <w:p w14:paraId="75031138" w14:textId="77777777" w:rsidR="0002642A" w:rsidRPr="00A225A4" w:rsidRDefault="0002642A" w:rsidP="00A225A4">
      <w:pPr>
        <w:jc w:val="center"/>
        <w:rPr>
          <w:b/>
        </w:rPr>
      </w:pPr>
    </w:p>
    <w:p w14:paraId="09603848" w14:textId="3C5E0A20" w:rsidR="00CB32D6" w:rsidRPr="009C2A36" w:rsidRDefault="001012FC" w:rsidP="00A225A4">
      <w:r>
        <w:t xml:space="preserve">Dalam diagnosa medis, </w:t>
      </w:r>
      <w:r w:rsidR="004A71F2">
        <w:t>sensitivitas (</w:t>
      </w:r>
      <w:r w:rsidR="004A71F2">
        <w:rPr>
          <w:i/>
        </w:rPr>
        <w:t>sensitivity</w:t>
      </w:r>
      <w:r w:rsidR="004A71F2">
        <w:t>)</w:t>
      </w:r>
      <w:r w:rsidR="009C2A36">
        <w:t xml:space="preserve"> menjelaskan tentang kemampuan dalam tes untuk mengidentifikasi secara benar </w:t>
      </w:r>
      <w:r w:rsidR="003D28A0">
        <w:t>seseorang</w:t>
      </w:r>
      <w:r w:rsidR="009C2A36">
        <w:t xml:space="preserve"> yang mengidap penyakit (</w:t>
      </w:r>
      <w:r w:rsidR="009C2A36">
        <w:rPr>
          <w:i/>
        </w:rPr>
        <w:t>true positive rate</w:t>
      </w:r>
      <w:r w:rsidR="009C2A36">
        <w:t>), sedangkan kekhususan (</w:t>
      </w:r>
      <w:r w:rsidR="009C2A36">
        <w:rPr>
          <w:i/>
        </w:rPr>
        <w:t>specificity</w:t>
      </w:r>
      <w:r w:rsidR="009C2A36">
        <w:t>) menjelaskan kemampuan dalam tes untuk mengidentifikasi seseorang yang tidak mengidap penyakit (</w:t>
      </w:r>
      <w:r w:rsidR="009C2A36">
        <w:rPr>
          <w:i/>
        </w:rPr>
        <w:t>true negative rate</w:t>
      </w:r>
      <w:r w:rsidR="009C2A36">
        <w:t>)</w:t>
      </w:r>
      <w:r w:rsidR="0072552C">
        <w:t>.</w:t>
      </w:r>
    </w:p>
    <w:p w14:paraId="3624CD87" w14:textId="4A153BE5" w:rsidR="006E5608" w:rsidRDefault="00CB32D6" w:rsidP="00CB32D6">
      <w:pPr>
        <w:spacing w:after="160" w:line="259" w:lineRule="auto"/>
        <w:ind w:firstLine="0"/>
        <w:jc w:val="left"/>
      </w:pPr>
      <w:r>
        <w:br w:type="page"/>
      </w:r>
    </w:p>
    <w:p w14:paraId="4B5BE883" w14:textId="43D606E2" w:rsidR="00CC4F3D" w:rsidRDefault="008226CB" w:rsidP="00857647">
      <w:pPr>
        <w:pStyle w:val="Heading1"/>
      </w:pPr>
      <w:r>
        <w:lastRenderedPageBreak/>
        <w:br/>
      </w:r>
      <w:bookmarkStart w:id="59" w:name="_Toc515830308"/>
      <w:bookmarkStart w:id="60" w:name="_Toc517958726"/>
      <w:r>
        <w:t>METODE PENELITIAN</w:t>
      </w:r>
      <w:bookmarkEnd w:id="59"/>
      <w:bookmarkEnd w:id="60"/>
    </w:p>
    <w:p w14:paraId="1FF3D8F0" w14:textId="77777777" w:rsidR="009C09C9" w:rsidRPr="009C09C9" w:rsidRDefault="009C09C9" w:rsidP="009C09C9">
      <w:r>
        <w:t>Bab ini menjelaskan mengenai metode yang digunakan dalam pengambilan data, lokasi penelitian, arsitektur sistem, dan garis besar penyelesaian masalah dalam penyusunan Tugas Akhir.</w:t>
      </w:r>
    </w:p>
    <w:p w14:paraId="68D61F84" w14:textId="1963EA8F" w:rsidR="008226CB" w:rsidRDefault="00691BFB" w:rsidP="00AD5F7E">
      <w:pPr>
        <w:pStyle w:val="Heading2"/>
      </w:pPr>
      <w:bookmarkStart w:id="61" w:name="_Toc515830309"/>
      <w:bookmarkStart w:id="62" w:name="_Toc517958727"/>
      <w:r>
        <w:t>Metode Penelitian</w:t>
      </w:r>
      <w:bookmarkEnd w:id="61"/>
      <w:bookmarkEnd w:id="62"/>
    </w:p>
    <w:p w14:paraId="7983EADC" w14:textId="77777777" w:rsidR="00691BFB" w:rsidRDefault="00586034" w:rsidP="00691BFB">
      <w:r>
        <w:t>Metode penelitian yang digunakan dalam pengerjaan Tugas Akhir ini adalah studi pustaka dan eksperimental.</w:t>
      </w:r>
    </w:p>
    <w:p w14:paraId="54D5E6F1" w14:textId="77777777" w:rsidR="00524B94" w:rsidRDefault="003E4DC0" w:rsidP="006C49FE">
      <w:pPr>
        <w:pStyle w:val="ListParagraph"/>
        <w:numPr>
          <w:ilvl w:val="0"/>
          <w:numId w:val="19"/>
        </w:numPr>
      </w:pPr>
      <w:r>
        <w:t>Studi Pustaka</w:t>
      </w:r>
    </w:p>
    <w:p w14:paraId="2D09907B" w14:textId="77777777" w:rsidR="0026082E" w:rsidRDefault="00751E51" w:rsidP="00ED3AE1">
      <w:pPr>
        <w:pStyle w:val="ListParagraph"/>
        <w:ind w:left="1080" w:firstLine="360"/>
        <w:jc w:val="both"/>
      </w:pPr>
      <w:r>
        <w:t>Studi pustaka merupakan metodologi yang digunakan untuk menyusun Tugas Akhir ini. Penulis melakukan pengumpulan literature dan pembelajaran literature yang terkait dalam penyusunan tugas akhir ini seperti buku, jurnal, maupun artikel yang dapat digunakan untuk mengatasi permasalahan yang dihadapi dalam Tugas Akhir ini.</w:t>
      </w:r>
    </w:p>
    <w:p w14:paraId="62F88BDC" w14:textId="77777777" w:rsidR="006C5964" w:rsidRDefault="0026082E" w:rsidP="006C49FE">
      <w:pPr>
        <w:pStyle w:val="ListParagraph"/>
        <w:numPr>
          <w:ilvl w:val="0"/>
          <w:numId w:val="19"/>
        </w:numPr>
      </w:pPr>
      <w:r>
        <w:t>Eksperimental</w:t>
      </w:r>
    </w:p>
    <w:p w14:paraId="741A5434" w14:textId="77777777" w:rsidR="00F51C0B" w:rsidRDefault="00F51C0B" w:rsidP="00ED3AE1">
      <w:pPr>
        <w:pStyle w:val="ListParagraph"/>
        <w:ind w:left="1080" w:firstLine="360"/>
        <w:jc w:val="both"/>
      </w:pPr>
      <w:r>
        <w:t>Eksperimental dilakukan untuk mengungkapkan hubungan sebab akibat dua variabel atau lebih dengan memperhatikan pengaruh variabel lainnya. Metode ini dilaksanakan dengan memberikan variabel bebas secara sengaja kepada objek penelitian untuk diketahui akibatnya di dalam variabel terikat. Dalam tugas akhir ini variabel bebas yang digunakan adalah data training, sedangkan variabel terikat yang digunakan adalah akurasi dari hasil penelitian.</w:t>
      </w:r>
    </w:p>
    <w:p w14:paraId="311D5490" w14:textId="72666A2D" w:rsidR="00263C81" w:rsidRDefault="00263C81" w:rsidP="00263C81">
      <w:pPr>
        <w:pStyle w:val="Heading2"/>
      </w:pPr>
      <w:bookmarkStart w:id="63" w:name="_Toc515830310"/>
      <w:bookmarkStart w:id="64" w:name="_Toc517958728"/>
      <w:r>
        <w:t>Lokasi Penelitian</w:t>
      </w:r>
      <w:bookmarkEnd w:id="63"/>
      <w:bookmarkEnd w:id="64"/>
    </w:p>
    <w:p w14:paraId="4D41F3F3" w14:textId="77777777" w:rsidR="00E20DD8" w:rsidRDefault="003E1705" w:rsidP="00E20DD8">
      <w:r>
        <w:t>Lokasi penelitian yang digunakan dalam penyusunan tugas akhir ini bertempatkan di Departemen Ilmu Komputer/ Informatika Fakultas Sains dan Matematika Universitas Diponegoro Semarang.</w:t>
      </w:r>
    </w:p>
    <w:p w14:paraId="763890BC" w14:textId="09A81AB8" w:rsidR="002E656E" w:rsidRDefault="00132F82" w:rsidP="002E656E">
      <w:pPr>
        <w:pStyle w:val="Heading2"/>
      </w:pPr>
      <w:bookmarkStart w:id="65" w:name="_Toc515830311"/>
      <w:bookmarkStart w:id="66" w:name="_Toc517958729"/>
      <w:r>
        <w:lastRenderedPageBreak/>
        <w:t>Garis Besar Penyelesaian Masalah</w:t>
      </w:r>
      <w:bookmarkEnd w:id="65"/>
      <w:bookmarkEnd w:id="66"/>
    </w:p>
    <w:p w14:paraId="731565DE" w14:textId="77777777" w:rsidR="0044768A" w:rsidRDefault="0044768A" w:rsidP="006E775C">
      <w:pPr>
        <w:spacing w:after="240"/>
      </w:pPr>
      <w:r>
        <w:t xml:space="preserve">Pada bagian ini menjelaskan mengenai bagaimana kerangka kerja penelitian Tugas Akhir ini berjalan dari awal hingga akhir. Kerangka kerja ini </w:t>
      </w:r>
      <w:r w:rsidR="00FC290E">
        <w:t xml:space="preserve">digambarkan pada proses gambar 3.3-1 dan </w:t>
      </w:r>
      <w:r>
        <w:t xml:space="preserve">disesuaikan dengan metode KDD pada pemodelan </w:t>
      </w:r>
      <w:r>
        <w:rPr>
          <w:i/>
        </w:rPr>
        <w:t>Data Mining</w:t>
      </w:r>
      <w:r>
        <w:t>.</w:t>
      </w:r>
    </w:p>
    <w:p w14:paraId="16F1F34E" w14:textId="40D5E077" w:rsidR="0053191E" w:rsidRDefault="00A01AA7" w:rsidP="00E61E45">
      <w:pPr>
        <w:keepNext/>
        <w:ind w:firstLine="0"/>
        <w:jc w:val="center"/>
      </w:pPr>
      <w:r>
        <w:rPr>
          <w:noProof/>
        </w:rPr>
        <w:drawing>
          <wp:inline distT="0" distB="0" distL="0" distR="0" wp14:anchorId="681110CA" wp14:editId="4F9F8EC9">
            <wp:extent cx="5337175" cy="6748599"/>
            <wp:effectExtent l="0" t="0" r="0" b="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Kerangka Kerja (2).png"/>
                    <pic:cNvPicPr/>
                  </pic:nvPicPr>
                  <pic:blipFill>
                    <a:blip r:embed="rId19">
                      <a:extLst>
                        <a:ext uri="{28A0092B-C50C-407E-A947-70E740481C1C}">
                          <a14:useLocalDpi xmlns:a14="http://schemas.microsoft.com/office/drawing/2010/main" val="0"/>
                        </a:ext>
                      </a:extLst>
                    </a:blip>
                    <a:stretch>
                      <a:fillRect/>
                    </a:stretch>
                  </pic:blipFill>
                  <pic:spPr>
                    <a:xfrm>
                      <a:off x="0" y="0"/>
                      <a:ext cx="5353773" cy="6769586"/>
                    </a:xfrm>
                    <a:prstGeom prst="rect">
                      <a:avLst/>
                    </a:prstGeom>
                  </pic:spPr>
                </pic:pic>
              </a:graphicData>
            </a:graphic>
          </wp:inline>
        </w:drawing>
      </w:r>
    </w:p>
    <w:p w14:paraId="7892A891" w14:textId="17B29A62" w:rsidR="007732E5" w:rsidRPr="00AA1CB6" w:rsidRDefault="0053191E" w:rsidP="007732E5">
      <w:pPr>
        <w:pStyle w:val="Caption"/>
        <w:rPr>
          <w:b w:val="0"/>
        </w:rPr>
      </w:pPr>
      <w:bookmarkStart w:id="67" w:name="_Toc517898964"/>
      <w:r w:rsidRPr="004E7E9C">
        <w:t>Gambar</w:t>
      </w:r>
      <w:r>
        <w:t xml:space="preserve"> </w:t>
      </w:r>
      <w:r w:rsidR="00F96077">
        <w:fldChar w:fldCharType="begin"/>
      </w:r>
      <w:r w:rsidR="00F96077">
        <w:instrText xml:space="preserve"> STYLEREF 1 \s </w:instrText>
      </w:r>
      <w:r w:rsidR="00F96077">
        <w:fldChar w:fldCharType="separate"/>
      </w:r>
      <w:r w:rsidR="00444F3A">
        <w:rPr>
          <w:noProof/>
          <w:cs/>
        </w:rPr>
        <w:t>‎</w:t>
      </w:r>
      <w:r w:rsidR="00444F3A">
        <w:rPr>
          <w:noProof/>
        </w:rPr>
        <w:t>III</w:t>
      </w:r>
      <w:r w:rsidR="00F96077">
        <w:fldChar w:fldCharType="end"/>
      </w:r>
      <w:r w:rsidR="00F96077">
        <w:noBreakHyphen/>
      </w:r>
      <w:r w:rsidR="00F96077">
        <w:fldChar w:fldCharType="begin"/>
      </w:r>
      <w:r w:rsidR="00F96077">
        <w:instrText xml:space="preserve"> SEQ Figure \* ARABIC \s 1 </w:instrText>
      </w:r>
      <w:r w:rsidR="00F96077">
        <w:fldChar w:fldCharType="separate"/>
      </w:r>
      <w:r w:rsidR="00444F3A">
        <w:rPr>
          <w:noProof/>
        </w:rPr>
        <w:t>1</w:t>
      </w:r>
      <w:r w:rsidR="00F96077">
        <w:fldChar w:fldCharType="end"/>
      </w:r>
      <w:r w:rsidR="001C130C">
        <w:rPr>
          <w:b w:val="0"/>
        </w:rPr>
        <w:t xml:space="preserve"> </w:t>
      </w:r>
      <w:r w:rsidR="00AA1CB6">
        <w:rPr>
          <w:b w:val="0"/>
        </w:rPr>
        <w:t>Kerangka Kerja</w:t>
      </w:r>
      <w:r w:rsidR="001C130C">
        <w:rPr>
          <w:b w:val="0"/>
        </w:rPr>
        <w:t xml:space="preserve"> </w:t>
      </w:r>
      <w:r w:rsidR="00AA1CB6">
        <w:rPr>
          <w:b w:val="0"/>
        </w:rPr>
        <w:t>Penelitian</w:t>
      </w:r>
      <w:bookmarkEnd w:id="67"/>
    </w:p>
    <w:p w14:paraId="01E02960" w14:textId="77777777" w:rsidR="007732E5" w:rsidRPr="007732E5" w:rsidRDefault="007732E5" w:rsidP="007732E5"/>
    <w:p w14:paraId="069F56A1" w14:textId="77777777" w:rsidR="00B02D95" w:rsidRDefault="0044768A" w:rsidP="006C49FE">
      <w:pPr>
        <w:pStyle w:val="ListParagraph"/>
        <w:numPr>
          <w:ilvl w:val="0"/>
          <w:numId w:val="20"/>
        </w:numPr>
        <w:spacing w:before="0"/>
        <w:ind w:left="1134"/>
        <w:rPr>
          <w:lang w:val="en-US"/>
        </w:rPr>
      </w:pPr>
      <w:r>
        <w:rPr>
          <w:lang w:val="en-US"/>
        </w:rPr>
        <w:lastRenderedPageBreak/>
        <w:t>Integrasi dan Pemahaman Data</w:t>
      </w:r>
    </w:p>
    <w:p w14:paraId="29CB1BDB" w14:textId="77777777" w:rsidR="005D2B4D" w:rsidRDefault="00B02D95" w:rsidP="00A24C1D">
      <w:pPr>
        <w:pStyle w:val="ListParagraph"/>
        <w:spacing w:before="0"/>
        <w:ind w:left="1134" w:firstLine="306"/>
        <w:jc w:val="both"/>
        <w:rPr>
          <w:bCs/>
        </w:rPr>
      </w:pPr>
      <w:r>
        <w:rPr>
          <w:lang w:val="en-US"/>
        </w:rPr>
        <w:t xml:space="preserve">Tahap pemahaman terhadap data yang diteliti. </w:t>
      </w:r>
      <w:r w:rsidRPr="00B02D95">
        <w:rPr>
          <w:bCs/>
        </w:rPr>
        <w:t>S</w:t>
      </w:r>
      <w:r w:rsidRPr="00B02D95">
        <w:rPr>
          <w:bCs/>
          <w:lang w:val="id-ID"/>
        </w:rPr>
        <w:t xml:space="preserve">etelah data </w:t>
      </w:r>
      <w:r w:rsidRPr="00B02D95">
        <w:rPr>
          <w:bCs/>
        </w:rPr>
        <w:t>didapatkan</w:t>
      </w:r>
      <w:r w:rsidRPr="00B02D95">
        <w:rPr>
          <w:bCs/>
          <w:lang w:val="id-ID"/>
        </w:rPr>
        <w:t xml:space="preserve">, maka akan dilakukan pembelajaran mengenai data yang digunakan. Dengan harapan dari pembelajaran tersebut, data dapat dikenali lebih lanjut. </w:t>
      </w:r>
      <w:r w:rsidRPr="00B02D95">
        <w:rPr>
          <w:bCs/>
        </w:rPr>
        <w:t>Tahap</w:t>
      </w:r>
      <w:r w:rsidRPr="00B02D95">
        <w:rPr>
          <w:bCs/>
          <w:lang w:val="id-ID"/>
        </w:rPr>
        <w:t xml:space="preserve"> ini</w:t>
      </w:r>
      <w:r w:rsidRPr="00B02D95">
        <w:rPr>
          <w:bCs/>
        </w:rPr>
        <w:t xml:space="preserve"> </w:t>
      </w:r>
      <w:r w:rsidRPr="00B02D95">
        <w:rPr>
          <w:bCs/>
          <w:lang w:val="id-ID"/>
        </w:rPr>
        <w:t xml:space="preserve">bertujuan untuk membiasakan diri dengan data yang </w:t>
      </w:r>
      <w:r w:rsidRPr="00B02D95">
        <w:rPr>
          <w:bCs/>
        </w:rPr>
        <w:t>dikerjakan</w:t>
      </w:r>
      <w:r w:rsidRPr="00B02D95">
        <w:rPr>
          <w:bCs/>
          <w:lang w:val="id-ID"/>
        </w:rPr>
        <w:t xml:space="preserve"> dan menemukan wawasan awal mengenai informasi apa saja yang b</w:t>
      </w:r>
      <w:r w:rsidRPr="00B02D95">
        <w:rPr>
          <w:bCs/>
        </w:rPr>
        <w:t>i</w:t>
      </w:r>
      <w:r w:rsidRPr="00B02D95">
        <w:rPr>
          <w:bCs/>
          <w:lang w:val="id-ID"/>
        </w:rPr>
        <w:t>s</w:t>
      </w:r>
      <w:r w:rsidRPr="00B02D95">
        <w:rPr>
          <w:bCs/>
        </w:rPr>
        <w:t>a</w:t>
      </w:r>
      <w:r w:rsidRPr="00B02D95">
        <w:rPr>
          <w:bCs/>
          <w:lang w:val="id-ID"/>
        </w:rPr>
        <w:t xml:space="preserve"> didapatkan didalamnya</w:t>
      </w:r>
      <w:r w:rsidRPr="00B02D95">
        <w:rPr>
          <w:bCs/>
        </w:rPr>
        <w:t>.</w:t>
      </w:r>
    </w:p>
    <w:p w14:paraId="0C330F8A" w14:textId="7BD989A4" w:rsidR="008D4F60" w:rsidRDefault="00A03613" w:rsidP="008D4F60">
      <w:pPr>
        <w:pStyle w:val="ListParagraph"/>
        <w:ind w:left="1134" w:firstLine="306"/>
        <w:jc w:val="both"/>
        <w:rPr>
          <w:bCs/>
          <w:lang w:val="en-US"/>
        </w:rPr>
      </w:pPr>
      <w:r w:rsidRPr="00A03613">
        <w:rPr>
          <w:bCs/>
          <w:lang w:val="en-US"/>
        </w:rPr>
        <w:t xml:space="preserve">Data didapatkan dari UCI </w:t>
      </w:r>
      <w:r w:rsidRPr="00A03613">
        <w:rPr>
          <w:bCs/>
          <w:i/>
          <w:lang w:val="en-US"/>
        </w:rPr>
        <w:t>Machine Learning Repository</w:t>
      </w:r>
      <w:r w:rsidRPr="00A03613">
        <w:rPr>
          <w:bCs/>
          <w:lang w:val="en-US"/>
        </w:rPr>
        <w:t>. Data memiliki 25 atribut, terdiri dari 1 kelas target dan 24 atribut seperti yang disajikan pada tabel 3.3-1.</w:t>
      </w:r>
    </w:p>
    <w:p w14:paraId="3867AA0D" w14:textId="436F566E" w:rsidR="00074EA4" w:rsidRPr="008D4F60" w:rsidRDefault="00074EA4" w:rsidP="00074EA4">
      <w:pPr>
        <w:pStyle w:val="ListParagraph"/>
        <w:ind w:left="1134" w:firstLine="306"/>
        <w:jc w:val="center"/>
        <w:rPr>
          <w:bCs/>
          <w:lang w:val="en-US"/>
        </w:rPr>
      </w:pPr>
      <w:bookmarkStart w:id="68" w:name="_Toc516132488"/>
      <w:r w:rsidRPr="008D4F60">
        <w:rPr>
          <w:b/>
        </w:rPr>
        <w:t xml:space="preserve">Tabel </w:t>
      </w:r>
      <w:r>
        <w:rPr>
          <w:b/>
        </w:rPr>
        <w:fldChar w:fldCharType="begin"/>
      </w:r>
      <w:r>
        <w:rPr>
          <w:b/>
        </w:rPr>
        <w:instrText xml:space="preserve"> STYLEREF 2 \s </w:instrText>
      </w:r>
      <w:r>
        <w:rPr>
          <w:b/>
        </w:rPr>
        <w:fldChar w:fldCharType="separate"/>
      </w:r>
      <w:r w:rsidR="00444F3A">
        <w:rPr>
          <w:b/>
          <w:noProof/>
          <w:cs/>
        </w:rPr>
        <w:t>‎</w:t>
      </w:r>
      <w:r w:rsidR="00444F3A">
        <w:rPr>
          <w:b/>
          <w:noProof/>
        </w:rPr>
        <w:t>3.3</w:t>
      </w:r>
      <w:r>
        <w:rPr>
          <w:b/>
        </w:rPr>
        <w:fldChar w:fldCharType="end"/>
      </w:r>
      <w:r>
        <w:rPr>
          <w:b/>
        </w:rPr>
        <w:noBreakHyphen/>
      </w:r>
      <w:r>
        <w:rPr>
          <w:b/>
        </w:rPr>
        <w:fldChar w:fldCharType="begin"/>
      </w:r>
      <w:r>
        <w:rPr>
          <w:b/>
        </w:rPr>
        <w:instrText xml:space="preserve"> SEQ Table \* ARABIC \s 2 </w:instrText>
      </w:r>
      <w:r>
        <w:rPr>
          <w:b/>
        </w:rPr>
        <w:fldChar w:fldCharType="separate"/>
      </w:r>
      <w:r w:rsidR="00444F3A">
        <w:rPr>
          <w:b/>
          <w:noProof/>
        </w:rPr>
        <w:t>1</w:t>
      </w:r>
      <w:r>
        <w:rPr>
          <w:b/>
        </w:rPr>
        <w:fldChar w:fldCharType="end"/>
      </w:r>
      <w:r>
        <w:rPr>
          <w:b/>
        </w:rPr>
        <w:t xml:space="preserve"> </w:t>
      </w:r>
      <w:r w:rsidRPr="008D4F60">
        <w:t>Data Atribut dan Tipe Data</w:t>
      </w:r>
      <w:bookmarkEnd w:id="68"/>
    </w:p>
    <w:tbl>
      <w:tblPr>
        <w:tblStyle w:val="TableGrid"/>
        <w:tblW w:w="7938" w:type="dxa"/>
        <w:tblInd w:w="988" w:type="dxa"/>
        <w:tblLook w:val="04A0" w:firstRow="1" w:lastRow="0" w:firstColumn="1" w:lastColumn="0" w:noHBand="0" w:noVBand="1"/>
      </w:tblPr>
      <w:tblGrid>
        <w:gridCol w:w="461"/>
        <w:gridCol w:w="861"/>
        <w:gridCol w:w="2174"/>
        <w:gridCol w:w="2174"/>
        <w:gridCol w:w="2268"/>
      </w:tblGrid>
      <w:tr w:rsidR="00074EA4" w:rsidRPr="002C638B" w14:paraId="786BF490" w14:textId="77777777" w:rsidTr="00FC0125">
        <w:tc>
          <w:tcPr>
            <w:tcW w:w="461" w:type="dxa"/>
            <w:vMerge w:val="restart"/>
            <w:vAlign w:val="center"/>
          </w:tcPr>
          <w:p w14:paraId="7BF3965A" w14:textId="77777777" w:rsidR="00074EA4" w:rsidRPr="0020761B" w:rsidRDefault="00074EA4" w:rsidP="00FC0125">
            <w:pPr>
              <w:ind w:firstLine="0"/>
              <w:jc w:val="center"/>
              <w:rPr>
                <w:rFonts w:ascii="Times New Roman" w:hAnsi="Times New Roman" w:cs="Times New Roman"/>
                <w:b/>
                <w:sz w:val="20"/>
                <w:szCs w:val="20"/>
              </w:rPr>
            </w:pPr>
            <w:r w:rsidRPr="0020761B">
              <w:rPr>
                <w:rFonts w:ascii="Times New Roman" w:hAnsi="Times New Roman" w:cs="Times New Roman"/>
                <w:b/>
                <w:sz w:val="20"/>
                <w:szCs w:val="20"/>
              </w:rPr>
              <w:t>No</w:t>
            </w:r>
          </w:p>
        </w:tc>
        <w:tc>
          <w:tcPr>
            <w:tcW w:w="861" w:type="dxa"/>
            <w:vMerge w:val="restart"/>
            <w:vAlign w:val="center"/>
          </w:tcPr>
          <w:p w14:paraId="4ADBEE89" w14:textId="77777777" w:rsidR="00074EA4" w:rsidRPr="0020761B" w:rsidRDefault="00074EA4" w:rsidP="00FC0125">
            <w:pPr>
              <w:ind w:firstLine="0"/>
              <w:jc w:val="center"/>
              <w:rPr>
                <w:rFonts w:ascii="Times New Roman" w:hAnsi="Times New Roman" w:cs="Times New Roman"/>
                <w:b/>
                <w:sz w:val="20"/>
                <w:szCs w:val="20"/>
              </w:rPr>
            </w:pPr>
            <w:r w:rsidRPr="0020761B">
              <w:rPr>
                <w:rFonts w:ascii="Times New Roman" w:hAnsi="Times New Roman" w:cs="Times New Roman"/>
                <w:b/>
                <w:sz w:val="20"/>
                <w:szCs w:val="20"/>
              </w:rPr>
              <w:t>Atribut</w:t>
            </w:r>
          </w:p>
        </w:tc>
        <w:tc>
          <w:tcPr>
            <w:tcW w:w="4348" w:type="dxa"/>
            <w:gridSpan w:val="2"/>
            <w:vAlign w:val="center"/>
          </w:tcPr>
          <w:p w14:paraId="725AD0B6" w14:textId="77777777" w:rsidR="00074EA4" w:rsidRPr="0020761B" w:rsidRDefault="00074EA4" w:rsidP="00FC0125">
            <w:pPr>
              <w:ind w:firstLine="0"/>
              <w:jc w:val="center"/>
              <w:rPr>
                <w:rFonts w:ascii="Times New Roman" w:hAnsi="Times New Roman" w:cs="Times New Roman"/>
                <w:b/>
                <w:sz w:val="20"/>
                <w:szCs w:val="20"/>
              </w:rPr>
            </w:pPr>
            <w:r>
              <w:rPr>
                <w:rFonts w:ascii="Times New Roman" w:hAnsi="Times New Roman" w:cs="Times New Roman"/>
                <w:b/>
                <w:sz w:val="20"/>
                <w:szCs w:val="20"/>
              </w:rPr>
              <w:t>Keterangan</w:t>
            </w:r>
          </w:p>
        </w:tc>
        <w:tc>
          <w:tcPr>
            <w:tcW w:w="2268" w:type="dxa"/>
            <w:vMerge w:val="restart"/>
            <w:vAlign w:val="center"/>
          </w:tcPr>
          <w:p w14:paraId="2105D93E" w14:textId="77777777" w:rsidR="00074EA4" w:rsidRPr="0020761B" w:rsidRDefault="00074EA4" w:rsidP="00FC0125">
            <w:pPr>
              <w:ind w:firstLine="0"/>
              <w:jc w:val="center"/>
              <w:rPr>
                <w:rFonts w:ascii="Times New Roman" w:hAnsi="Times New Roman" w:cs="Times New Roman"/>
                <w:b/>
                <w:sz w:val="20"/>
                <w:szCs w:val="20"/>
              </w:rPr>
            </w:pPr>
            <w:r w:rsidRPr="0020761B">
              <w:rPr>
                <w:rFonts w:ascii="Times New Roman" w:hAnsi="Times New Roman" w:cs="Times New Roman"/>
                <w:b/>
                <w:sz w:val="20"/>
                <w:szCs w:val="20"/>
              </w:rPr>
              <w:t>Tipe Data</w:t>
            </w:r>
          </w:p>
        </w:tc>
      </w:tr>
      <w:tr w:rsidR="00074EA4" w:rsidRPr="002C638B" w14:paraId="1A5C972F" w14:textId="77777777" w:rsidTr="00FC0125">
        <w:tc>
          <w:tcPr>
            <w:tcW w:w="461" w:type="dxa"/>
            <w:vMerge/>
            <w:vAlign w:val="center"/>
          </w:tcPr>
          <w:p w14:paraId="60923EBB" w14:textId="77777777" w:rsidR="00074EA4" w:rsidRPr="0020761B" w:rsidRDefault="00074EA4" w:rsidP="00FC0125">
            <w:pPr>
              <w:ind w:firstLine="0"/>
              <w:jc w:val="center"/>
              <w:rPr>
                <w:rFonts w:ascii="Times New Roman" w:hAnsi="Times New Roman" w:cs="Times New Roman"/>
                <w:b/>
                <w:sz w:val="20"/>
                <w:szCs w:val="20"/>
              </w:rPr>
            </w:pPr>
          </w:p>
        </w:tc>
        <w:tc>
          <w:tcPr>
            <w:tcW w:w="861" w:type="dxa"/>
            <w:vMerge/>
            <w:vAlign w:val="center"/>
          </w:tcPr>
          <w:p w14:paraId="657D870A" w14:textId="77777777" w:rsidR="00074EA4" w:rsidRPr="0020761B" w:rsidRDefault="00074EA4" w:rsidP="00FC0125">
            <w:pPr>
              <w:ind w:firstLine="0"/>
              <w:jc w:val="center"/>
              <w:rPr>
                <w:rFonts w:ascii="Times New Roman" w:hAnsi="Times New Roman" w:cs="Times New Roman"/>
                <w:b/>
                <w:sz w:val="20"/>
                <w:szCs w:val="20"/>
              </w:rPr>
            </w:pPr>
          </w:p>
        </w:tc>
        <w:tc>
          <w:tcPr>
            <w:tcW w:w="2174" w:type="dxa"/>
            <w:vAlign w:val="center"/>
          </w:tcPr>
          <w:p w14:paraId="1BB2752F" w14:textId="77777777" w:rsidR="00074EA4" w:rsidRDefault="00074EA4" w:rsidP="00FC0125">
            <w:pPr>
              <w:ind w:firstLine="0"/>
              <w:jc w:val="center"/>
              <w:rPr>
                <w:rFonts w:ascii="Times New Roman" w:hAnsi="Times New Roman" w:cs="Times New Roman"/>
                <w:b/>
                <w:sz w:val="20"/>
                <w:szCs w:val="20"/>
              </w:rPr>
            </w:pPr>
            <w:r>
              <w:rPr>
                <w:rFonts w:ascii="Times New Roman" w:hAnsi="Times New Roman" w:cs="Times New Roman"/>
                <w:b/>
                <w:sz w:val="20"/>
                <w:szCs w:val="20"/>
              </w:rPr>
              <w:t>Inggris</w:t>
            </w:r>
          </w:p>
        </w:tc>
        <w:tc>
          <w:tcPr>
            <w:tcW w:w="2174" w:type="dxa"/>
            <w:vAlign w:val="center"/>
          </w:tcPr>
          <w:p w14:paraId="28464ACA" w14:textId="77777777" w:rsidR="00074EA4" w:rsidRPr="0020761B" w:rsidRDefault="00074EA4" w:rsidP="00FC0125">
            <w:pPr>
              <w:ind w:firstLine="0"/>
              <w:jc w:val="center"/>
              <w:rPr>
                <w:rFonts w:ascii="Times New Roman" w:hAnsi="Times New Roman" w:cs="Times New Roman"/>
                <w:b/>
                <w:sz w:val="20"/>
                <w:szCs w:val="20"/>
              </w:rPr>
            </w:pPr>
            <w:r>
              <w:rPr>
                <w:rFonts w:ascii="Times New Roman" w:hAnsi="Times New Roman" w:cs="Times New Roman"/>
                <w:b/>
                <w:sz w:val="20"/>
                <w:szCs w:val="20"/>
              </w:rPr>
              <w:t>Indonesia</w:t>
            </w:r>
          </w:p>
        </w:tc>
        <w:tc>
          <w:tcPr>
            <w:tcW w:w="2268" w:type="dxa"/>
            <w:vMerge/>
            <w:vAlign w:val="center"/>
          </w:tcPr>
          <w:p w14:paraId="2BB0027F" w14:textId="77777777" w:rsidR="00074EA4" w:rsidRPr="0020761B" w:rsidRDefault="00074EA4" w:rsidP="00FC0125">
            <w:pPr>
              <w:ind w:firstLine="0"/>
              <w:jc w:val="center"/>
              <w:rPr>
                <w:rFonts w:ascii="Times New Roman" w:hAnsi="Times New Roman" w:cs="Times New Roman"/>
                <w:b/>
                <w:sz w:val="20"/>
                <w:szCs w:val="20"/>
              </w:rPr>
            </w:pPr>
          </w:p>
        </w:tc>
      </w:tr>
      <w:tr w:rsidR="00074EA4" w:rsidRPr="002C638B" w14:paraId="7C97A9F9" w14:textId="77777777" w:rsidTr="00FC0125">
        <w:tc>
          <w:tcPr>
            <w:tcW w:w="461" w:type="dxa"/>
            <w:vAlign w:val="center"/>
          </w:tcPr>
          <w:p w14:paraId="6D209FC4" w14:textId="77777777" w:rsidR="00074EA4" w:rsidRPr="002C638B" w:rsidRDefault="00074EA4" w:rsidP="00FC0125">
            <w:pPr>
              <w:ind w:firstLine="0"/>
              <w:rPr>
                <w:rFonts w:ascii="Times New Roman" w:hAnsi="Times New Roman" w:cs="Times New Roman"/>
                <w:sz w:val="20"/>
                <w:szCs w:val="20"/>
              </w:rPr>
            </w:pPr>
            <w:r w:rsidRPr="002C638B">
              <w:rPr>
                <w:rFonts w:ascii="Times New Roman" w:hAnsi="Times New Roman" w:cs="Times New Roman"/>
                <w:sz w:val="20"/>
                <w:szCs w:val="20"/>
              </w:rPr>
              <w:t>1</w:t>
            </w:r>
          </w:p>
        </w:tc>
        <w:tc>
          <w:tcPr>
            <w:tcW w:w="861" w:type="dxa"/>
            <w:vAlign w:val="center"/>
          </w:tcPr>
          <w:p w14:paraId="179E1D2A" w14:textId="5B4B4F4E"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a</w:t>
            </w:r>
            <w:r w:rsidR="00074EA4" w:rsidRPr="002C638B">
              <w:rPr>
                <w:rFonts w:ascii="Times New Roman" w:hAnsi="Times New Roman" w:cs="Times New Roman"/>
                <w:sz w:val="20"/>
                <w:szCs w:val="20"/>
              </w:rPr>
              <w:t>ge</w:t>
            </w:r>
          </w:p>
        </w:tc>
        <w:tc>
          <w:tcPr>
            <w:tcW w:w="2174" w:type="dxa"/>
            <w:vAlign w:val="center"/>
          </w:tcPr>
          <w:p w14:paraId="27D18A95"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Age</w:t>
            </w:r>
          </w:p>
        </w:tc>
        <w:tc>
          <w:tcPr>
            <w:tcW w:w="2174" w:type="dxa"/>
            <w:vAlign w:val="center"/>
          </w:tcPr>
          <w:p w14:paraId="2CBE440E"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Umur</w:t>
            </w:r>
          </w:p>
        </w:tc>
        <w:tc>
          <w:tcPr>
            <w:tcW w:w="2268" w:type="dxa"/>
            <w:vAlign w:val="center"/>
          </w:tcPr>
          <w:p w14:paraId="1A45A355"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Numerik (years)</w:t>
            </w:r>
          </w:p>
        </w:tc>
      </w:tr>
      <w:tr w:rsidR="00074EA4" w:rsidRPr="002C638B" w14:paraId="5F5A6CE8" w14:textId="77777777" w:rsidTr="00FC0125">
        <w:tc>
          <w:tcPr>
            <w:tcW w:w="461" w:type="dxa"/>
            <w:vAlign w:val="center"/>
          </w:tcPr>
          <w:p w14:paraId="6160BB34" w14:textId="77777777" w:rsidR="00074EA4" w:rsidRPr="002C638B" w:rsidRDefault="00074EA4" w:rsidP="00FC0125">
            <w:pPr>
              <w:ind w:firstLine="0"/>
              <w:rPr>
                <w:rFonts w:ascii="Times New Roman" w:hAnsi="Times New Roman" w:cs="Times New Roman"/>
                <w:sz w:val="20"/>
                <w:szCs w:val="20"/>
              </w:rPr>
            </w:pPr>
            <w:r w:rsidRPr="002C638B">
              <w:rPr>
                <w:rFonts w:ascii="Times New Roman" w:hAnsi="Times New Roman" w:cs="Times New Roman"/>
                <w:sz w:val="20"/>
                <w:szCs w:val="20"/>
              </w:rPr>
              <w:t>2</w:t>
            </w:r>
          </w:p>
        </w:tc>
        <w:tc>
          <w:tcPr>
            <w:tcW w:w="861" w:type="dxa"/>
            <w:vAlign w:val="center"/>
          </w:tcPr>
          <w:p w14:paraId="56FA9C92" w14:textId="528B7AE3"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b</w:t>
            </w:r>
            <w:r w:rsidR="00074EA4" w:rsidRPr="002C638B">
              <w:rPr>
                <w:rFonts w:ascii="Times New Roman" w:hAnsi="Times New Roman" w:cs="Times New Roman"/>
                <w:sz w:val="20"/>
                <w:szCs w:val="20"/>
              </w:rPr>
              <w:t>p</w:t>
            </w:r>
          </w:p>
        </w:tc>
        <w:tc>
          <w:tcPr>
            <w:tcW w:w="2174" w:type="dxa"/>
            <w:vAlign w:val="center"/>
          </w:tcPr>
          <w:p w14:paraId="67556F58"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Blood Pressure</w:t>
            </w:r>
          </w:p>
        </w:tc>
        <w:tc>
          <w:tcPr>
            <w:tcW w:w="2174" w:type="dxa"/>
            <w:vAlign w:val="center"/>
          </w:tcPr>
          <w:p w14:paraId="539D68CC" w14:textId="77777777" w:rsidR="00074EA4" w:rsidRPr="00E52420"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Tekanan Darah</w:t>
            </w:r>
          </w:p>
        </w:tc>
        <w:tc>
          <w:tcPr>
            <w:tcW w:w="2268" w:type="dxa"/>
            <w:vAlign w:val="center"/>
          </w:tcPr>
          <w:p w14:paraId="58CA2E2D"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Numerik (mm/hg)</w:t>
            </w:r>
          </w:p>
        </w:tc>
      </w:tr>
      <w:tr w:rsidR="00074EA4" w:rsidRPr="002C638B" w14:paraId="099459D2" w14:textId="77777777" w:rsidTr="00FC0125">
        <w:tc>
          <w:tcPr>
            <w:tcW w:w="461" w:type="dxa"/>
            <w:vAlign w:val="center"/>
          </w:tcPr>
          <w:p w14:paraId="2B10E416" w14:textId="77777777" w:rsidR="00074EA4" w:rsidRPr="002C638B" w:rsidRDefault="00074EA4" w:rsidP="00FC0125">
            <w:pPr>
              <w:ind w:firstLine="0"/>
              <w:rPr>
                <w:rFonts w:ascii="Times New Roman" w:hAnsi="Times New Roman" w:cs="Times New Roman"/>
                <w:sz w:val="20"/>
                <w:szCs w:val="20"/>
              </w:rPr>
            </w:pPr>
            <w:r w:rsidRPr="002C638B">
              <w:rPr>
                <w:rFonts w:ascii="Times New Roman" w:hAnsi="Times New Roman" w:cs="Times New Roman"/>
                <w:sz w:val="20"/>
                <w:szCs w:val="20"/>
              </w:rPr>
              <w:t>3</w:t>
            </w:r>
          </w:p>
        </w:tc>
        <w:tc>
          <w:tcPr>
            <w:tcW w:w="861" w:type="dxa"/>
            <w:vAlign w:val="center"/>
          </w:tcPr>
          <w:p w14:paraId="420AF7BC" w14:textId="3E6E7498"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s</w:t>
            </w:r>
            <w:r w:rsidR="00074EA4" w:rsidRPr="002C638B">
              <w:rPr>
                <w:rFonts w:ascii="Times New Roman" w:hAnsi="Times New Roman" w:cs="Times New Roman"/>
                <w:sz w:val="20"/>
                <w:szCs w:val="20"/>
              </w:rPr>
              <w:t>g</w:t>
            </w:r>
          </w:p>
        </w:tc>
        <w:tc>
          <w:tcPr>
            <w:tcW w:w="2174" w:type="dxa"/>
            <w:vAlign w:val="center"/>
          </w:tcPr>
          <w:p w14:paraId="39CEB5AC"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Specific Grafity</w:t>
            </w:r>
          </w:p>
        </w:tc>
        <w:tc>
          <w:tcPr>
            <w:tcW w:w="2174" w:type="dxa"/>
            <w:vAlign w:val="center"/>
          </w:tcPr>
          <w:p w14:paraId="4A1C612C"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Berat Jenis</w:t>
            </w:r>
          </w:p>
        </w:tc>
        <w:tc>
          <w:tcPr>
            <w:tcW w:w="2268" w:type="dxa"/>
            <w:vAlign w:val="center"/>
          </w:tcPr>
          <w:p w14:paraId="3DC8BF15" w14:textId="77777777" w:rsidR="00074EA4"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w:t>
            </w:r>
          </w:p>
          <w:p w14:paraId="59576A42"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(1.005, 1.010, 1.015, 1.020, 1.025)</w:t>
            </w:r>
          </w:p>
        </w:tc>
      </w:tr>
      <w:tr w:rsidR="00074EA4" w:rsidRPr="002C638B" w14:paraId="05D69D13" w14:textId="77777777" w:rsidTr="00FC0125">
        <w:tc>
          <w:tcPr>
            <w:tcW w:w="461" w:type="dxa"/>
            <w:vAlign w:val="center"/>
          </w:tcPr>
          <w:p w14:paraId="1B4679B9" w14:textId="77777777" w:rsidR="00074EA4" w:rsidRPr="002C638B" w:rsidRDefault="00074EA4" w:rsidP="00FC0125">
            <w:pPr>
              <w:ind w:firstLine="0"/>
              <w:rPr>
                <w:rFonts w:ascii="Times New Roman" w:hAnsi="Times New Roman" w:cs="Times New Roman"/>
                <w:sz w:val="20"/>
                <w:szCs w:val="20"/>
              </w:rPr>
            </w:pPr>
            <w:r w:rsidRPr="002C638B">
              <w:rPr>
                <w:rFonts w:ascii="Times New Roman" w:hAnsi="Times New Roman" w:cs="Times New Roman"/>
                <w:sz w:val="20"/>
                <w:szCs w:val="20"/>
              </w:rPr>
              <w:t>4</w:t>
            </w:r>
          </w:p>
        </w:tc>
        <w:tc>
          <w:tcPr>
            <w:tcW w:w="861" w:type="dxa"/>
            <w:vAlign w:val="center"/>
          </w:tcPr>
          <w:p w14:paraId="79B87D07" w14:textId="5E0CD911"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a</w:t>
            </w:r>
            <w:r w:rsidR="00074EA4" w:rsidRPr="002C638B">
              <w:rPr>
                <w:rFonts w:ascii="Times New Roman" w:hAnsi="Times New Roman" w:cs="Times New Roman"/>
                <w:sz w:val="20"/>
                <w:szCs w:val="20"/>
              </w:rPr>
              <w:t>l</w:t>
            </w:r>
          </w:p>
        </w:tc>
        <w:tc>
          <w:tcPr>
            <w:tcW w:w="2174" w:type="dxa"/>
            <w:vAlign w:val="center"/>
          </w:tcPr>
          <w:p w14:paraId="35A1790B"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Albumin</w:t>
            </w:r>
          </w:p>
        </w:tc>
        <w:tc>
          <w:tcPr>
            <w:tcW w:w="2174" w:type="dxa"/>
            <w:vAlign w:val="center"/>
          </w:tcPr>
          <w:p w14:paraId="0EAD6C72"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Albumin</w:t>
            </w:r>
          </w:p>
        </w:tc>
        <w:tc>
          <w:tcPr>
            <w:tcW w:w="2268" w:type="dxa"/>
            <w:vAlign w:val="center"/>
          </w:tcPr>
          <w:p w14:paraId="2E2615E6" w14:textId="77777777" w:rsidR="00074EA4"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w:t>
            </w:r>
          </w:p>
          <w:p w14:paraId="0622F326"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(0, 1, 2, 3, 4, 5)</w:t>
            </w:r>
          </w:p>
        </w:tc>
      </w:tr>
      <w:tr w:rsidR="00074EA4" w:rsidRPr="002C638B" w14:paraId="3A4B47CB" w14:textId="77777777" w:rsidTr="00FC0125">
        <w:tc>
          <w:tcPr>
            <w:tcW w:w="461" w:type="dxa"/>
            <w:vAlign w:val="center"/>
          </w:tcPr>
          <w:p w14:paraId="15549216" w14:textId="77777777" w:rsidR="00074EA4" w:rsidRPr="002C638B" w:rsidRDefault="00074EA4" w:rsidP="00FC0125">
            <w:pPr>
              <w:ind w:firstLine="0"/>
              <w:rPr>
                <w:rFonts w:ascii="Times New Roman" w:hAnsi="Times New Roman" w:cs="Times New Roman"/>
                <w:sz w:val="20"/>
                <w:szCs w:val="20"/>
              </w:rPr>
            </w:pPr>
            <w:r w:rsidRPr="002C638B">
              <w:rPr>
                <w:rFonts w:ascii="Times New Roman" w:hAnsi="Times New Roman" w:cs="Times New Roman"/>
                <w:sz w:val="20"/>
                <w:szCs w:val="20"/>
              </w:rPr>
              <w:t>5</w:t>
            </w:r>
          </w:p>
        </w:tc>
        <w:tc>
          <w:tcPr>
            <w:tcW w:w="861" w:type="dxa"/>
            <w:vAlign w:val="center"/>
          </w:tcPr>
          <w:p w14:paraId="68750199" w14:textId="76C6BB15"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s</w:t>
            </w:r>
            <w:r w:rsidR="00074EA4" w:rsidRPr="002C638B">
              <w:rPr>
                <w:rFonts w:ascii="Times New Roman" w:hAnsi="Times New Roman" w:cs="Times New Roman"/>
                <w:sz w:val="20"/>
                <w:szCs w:val="20"/>
              </w:rPr>
              <w:t>u</w:t>
            </w:r>
          </w:p>
        </w:tc>
        <w:tc>
          <w:tcPr>
            <w:tcW w:w="2174" w:type="dxa"/>
            <w:vAlign w:val="center"/>
          </w:tcPr>
          <w:p w14:paraId="6BCB3FD8"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Sugar</w:t>
            </w:r>
          </w:p>
        </w:tc>
        <w:tc>
          <w:tcPr>
            <w:tcW w:w="2174" w:type="dxa"/>
            <w:vAlign w:val="center"/>
          </w:tcPr>
          <w:p w14:paraId="6F5D2592"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Gula</w:t>
            </w:r>
          </w:p>
        </w:tc>
        <w:tc>
          <w:tcPr>
            <w:tcW w:w="2268" w:type="dxa"/>
            <w:vAlign w:val="center"/>
          </w:tcPr>
          <w:p w14:paraId="637745A7" w14:textId="77777777" w:rsidR="00074EA4"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w:t>
            </w:r>
          </w:p>
          <w:p w14:paraId="71B7FBFF"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(0, 1, 2, 3, 4, 5)</w:t>
            </w:r>
          </w:p>
        </w:tc>
      </w:tr>
      <w:tr w:rsidR="00074EA4" w:rsidRPr="002C638B" w14:paraId="30EA3D6C" w14:textId="77777777" w:rsidTr="00FC0125">
        <w:tc>
          <w:tcPr>
            <w:tcW w:w="461" w:type="dxa"/>
            <w:vAlign w:val="center"/>
          </w:tcPr>
          <w:p w14:paraId="750E0EC9" w14:textId="77777777" w:rsidR="00074EA4" w:rsidRPr="002C638B" w:rsidRDefault="00074EA4" w:rsidP="00FC0125">
            <w:pPr>
              <w:ind w:firstLine="0"/>
              <w:rPr>
                <w:rFonts w:ascii="Times New Roman" w:hAnsi="Times New Roman" w:cs="Times New Roman"/>
                <w:sz w:val="20"/>
                <w:szCs w:val="20"/>
              </w:rPr>
            </w:pPr>
            <w:r w:rsidRPr="002C638B">
              <w:rPr>
                <w:rFonts w:ascii="Times New Roman" w:hAnsi="Times New Roman" w:cs="Times New Roman"/>
                <w:sz w:val="20"/>
                <w:szCs w:val="20"/>
              </w:rPr>
              <w:t>6</w:t>
            </w:r>
          </w:p>
        </w:tc>
        <w:tc>
          <w:tcPr>
            <w:tcW w:w="861" w:type="dxa"/>
            <w:vAlign w:val="center"/>
          </w:tcPr>
          <w:p w14:paraId="375A1F45" w14:textId="55D0B36B"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r</w:t>
            </w:r>
            <w:r w:rsidR="00074EA4" w:rsidRPr="002C638B">
              <w:rPr>
                <w:rFonts w:ascii="Times New Roman" w:hAnsi="Times New Roman" w:cs="Times New Roman"/>
                <w:sz w:val="20"/>
                <w:szCs w:val="20"/>
              </w:rPr>
              <w:t>bc</w:t>
            </w:r>
          </w:p>
        </w:tc>
        <w:tc>
          <w:tcPr>
            <w:tcW w:w="2174" w:type="dxa"/>
            <w:vAlign w:val="center"/>
          </w:tcPr>
          <w:p w14:paraId="176E636D"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Red Blood Cells</w:t>
            </w:r>
          </w:p>
        </w:tc>
        <w:tc>
          <w:tcPr>
            <w:tcW w:w="2174" w:type="dxa"/>
            <w:vAlign w:val="center"/>
          </w:tcPr>
          <w:p w14:paraId="00E8F969"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Sel Darah Merah</w:t>
            </w:r>
          </w:p>
        </w:tc>
        <w:tc>
          <w:tcPr>
            <w:tcW w:w="2268" w:type="dxa"/>
            <w:vAlign w:val="center"/>
          </w:tcPr>
          <w:p w14:paraId="04B4D617" w14:textId="77777777" w:rsidR="00074EA4"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w:t>
            </w:r>
          </w:p>
          <w:p w14:paraId="2885D287"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(normal, abnormal)</w:t>
            </w:r>
          </w:p>
        </w:tc>
      </w:tr>
      <w:tr w:rsidR="00074EA4" w:rsidRPr="002C638B" w14:paraId="74D44B01" w14:textId="77777777" w:rsidTr="00FC0125">
        <w:tc>
          <w:tcPr>
            <w:tcW w:w="461" w:type="dxa"/>
            <w:vAlign w:val="center"/>
          </w:tcPr>
          <w:p w14:paraId="25433183" w14:textId="77777777" w:rsidR="00074EA4" w:rsidRPr="002C638B" w:rsidRDefault="00074EA4" w:rsidP="00FC0125">
            <w:pPr>
              <w:ind w:firstLine="0"/>
              <w:rPr>
                <w:rFonts w:ascii="Times New Roman" w:hAnsi="Times New Roman" w:cs="Times New Roman"/>
                <w:sz w:val="20"/>
                <w:szCs w:val="20"/>
              </w:rPr>
            </w:pPr>
            <w:r w:rsidRPr="002C638B">
              <w:rPr>
                <w:rFonts w:ascii="Times New Roman" w:hAnsi="Times New Roman" w:cs="Times New Roman"/>
                <w:sz w:val="20"/>
                <w:szCs w:val="20"/>
              </w:rPr>
              <w:t>7</w:t>
            </w:r>
          </w:p>
        </w:tc>
        <w:tc>
          <w:tcPr>
            <w:tcW w:w="861" w:type="dxa"/>
            <w:vAlign w:val="center"/>
          </w:tcPr>
          <w:p w14:paraId="1DCF458C" w14:textId="4C2E35A6"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p</w:t>
            </w:r>
            <w:r w:rsidR="00074EA4" w:rsidRPr="002C638B">
              <w:rPr>
                <w:rFonts w:ascii="Times New Roman" w:hAnsi="Times New Roman" w:cs="Times New Roman"/>
                <w:sz w:val="20"/>
                <w:szCs w:val="20"/>
              </w:rPr>
              <w:t>c</w:t>
            </w:r>
          </w:p>
        </w:tc>
        <w:tc>
          <w:tcPr>
            <w:tcW w:w="2174" w:type="dxa"/>
            <w:vAlign w:val="center"/>
          </w:tcPr>
          <w:p w14:paraId="33ABCA9D"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Pus Cell</w:t>
            </w:r>
          </w:p>
        </w:tc>
        <w:tc>
          <w:tcPr>
            <w:tcW w:w="2174" w:type="dxa"/>
            <w:vAlign w:val="center"/>
          </w:tcPr>
          <w:p w14:paraId="6088B473"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Sel Darah Putih</w:t>
            </w:r>
          </w:p>
        </w:tc>
        <w:tc>
          <w:tcPr>
            <w:tcW w:w="2268" w:type="dxa"/>
            <w:vAlign w:val="center"/>
          </w:tcPr>
          <w:p w14:paraId="777F85F0" w14:textId="77777777" w:rsidR="00074EA4"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w:t>
            </w:r>
          </w:p>
          <w:p w14:paraId="72424EC2"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(normal, abnormal)</w:t>
            </w:r>
          </w:p>
        </w:tc>
      </w:tr>
      <w:tr w:rsidR="00074EA4" w:rsidRPr="002C638B" w14:paraId="57E5FB31" w14:textId="77777777" w:rsidTr="00FC0125">
        <w:tc>
          <w:tcPr>
            <w:tcW w:w="461" w:type="dxa"/>
            <w:vAlign w:val="center"/>
          </w:tcPr>
          <w:p w14:paraId="0F4E602D" w14:textId="77777777" w:rsidR="00074EA4" w:rsidRPr="002C638B" w:rsidRDefault="00074EA4" w:rsidP="00FC0125">
            <w:pPr>
              <w:ind w:firstLine="0"/>
              <w:rPr>
                <w:rFonts w:ascii="Times New Roman" w:hAnsi="Times New Roman" w:cs="Times New Roman"/>
                <w:sz w:val="20"/>
                <w:szCs w:val="20"/>
              </w:rPr>
            </w:pPr>
            <w:r w:rsidRPr="002C638B">
              <w:rPr>
                <w:rFonts w:ascii="Times New Roman" w:hAnsi="Times New Roman" w:cs="Times New Roman"/>
                <w:sz w:val="20"/>
                <w:szCs w:val="20"/>
              </w:rPr>
              <w:t>8</w:t>
            </w:r>
          </w:p>
        </w:tc>
        <w:tc>
          <w:tcPr>
            <w:tcW w:w="861" w:type="dxa"/>
            <w:vAlign w:val="center"/>
          </w:tcPr>
          <w:p w14:paraId="4CCC46BC" w14:textId="08C5F7E3"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p</w:t>
            </w:r>
            <w:r w:rsidR="00074EA4">
              <w:rPr>
                <w:rFonts w:ascii="Times New Roman" w:hAnsi="Times New Roman" w:cs="Times New Roman"/>
                <w:sz w:val="20"/>
                <w:szCs w:val="20"/>
              </w:rPr>
              <w:t>cc</w:t>
            </w:r>
          </w:p>
        </w:tc>
        <w:tc>
          <w:tcPr>
            <w:tcW w:w="2174" w:type="dxa"/>
            <w:vAlign w:val="center"/>
          </w:tcPr>
          <w:p w14:paraId="53C27077"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Pus Cell Clumps</w:t>
            </w:r>
          </w:p>
        </w:tc>
        <w:tc>
          <w:tcPr>
            <w:tcW w:w="2174" w:type="dxa"/>
            <w:vAlign w:val="center"/>
          </w:tcPr>
          <w:p w14:paraId="65615AB9"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Gumpalan Sel Nanah</w:t>
            </w:r>
          </w:p>
        </w:tc>
        <w:tc>
          <w:tcPr>
            <w:tcW w:w="2268" w:type="dxa"/>
            <w:vAlign w:val="center"/>
          </w:tcPr>
          <w:p w14:paraId="62E24EB6" w14:textId="77777777" w:rsidR="00074EA4"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w:t>
            </w:r>
          </w:p>
          <w:p w14:paraId="1EF27E5A"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(present, notpresent)</w:t>
            </w:r>
          </w:p>
        </w:tc>
      </w:tr>
      <w:tr w:rsidR="00074EA4" w:rsidRPr="002C638B" w14:paraId="4DDF34DD" w14:textId="77777777" w:rsidTr="00FC0125">
        <w:tc>
          <w:tcPr>
            <w:tcW w:w="461" w:type="dxa"/>
            <w:vAlign w:val="center"/>
          </w:tcPr>
          <w:p w14:paraId="2CE25EFE" w14:textId="77777777" w:rsidR="00074EA4" w:rsidRPr="002C638B" w:rsidRDefault="00074EA4" w:rsidP="00FC0125">
            <w:pPr>
              <w:ind w:firstLine="0"/>
              <w:rPr>
                <w:rFonts w:ascii="Times New Roman" w:hAnsi="Times New Roman" w:cs="Times New Roman"/>
                <w:sz w:val="20"/>
                <w:szCs w:val="20"/>
              </w:rPr>
            </w:pPr>
            <w:r w:rsidRPr="002C638B">
              <w:rPr>
                <w:rFonts w:ascii="Times New Roman" w:hAnsi="Times New Roman" w:cs="Times New Roman"/>
                <w:sz w:val="20"/>
                <w:szCs w:val="20"/>
              </w:rPr>
              <w:t>9</w:t>
            </w:r>
          </w:p>
        </w:tc>
        <w:tc>
          <w:tcPr>
            <w:tcW w:w="861" w:type="dxa"/>
            <w:vAlign w:val="center"/>
          </w:tcPr>
          <w:p w14:paraId="03630819" w14:textId="3CC188DF"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b</w:t>
            </w:r>
            <w:r w:rsidR="00074EA4">
              <w:rPr>
                <w:rFonts w:ascii="Times New Roman" w:hAnsi="Times New Roman" w:cs="Times New Roman"/>
                <w:sz w:val="20"/>
                <w:szCs w:val="20"/>
              </w:rPr>
              <w:t>a</w:t>
            </w:r>
          </w:p>
        </w:tc>
        <w:tc>
          <w:tcPr>
            <w:tcW w:w="2174" w:type="dxa"/>
            <w:vAlign w:val="center"/>
          </w:tcPr>
          <w:p w14:paraId="093A680C"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Bacteria</w:t>
            </w:r>
          </w:p>
        </w:tc>
        <w:tc>
          <w:tcPr>
            <w:tcW w:w="2174" w:type="dxa"/>
            <w:vAlign w:val="center"/>
          </w:tcPr>
          <w:p w14:paraId="20B65A58"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Bakteri</w:t>
            </w:r>
          </w:p>
        </w:tc>
        <w:tc>
          <w:tcPr>
            <w:tcW w:w="2268" w:type="dxa"/>
            <w:vAlign w:val="center"/>
          </w:tcPr>
          <w:p w14:paraId="0EB4AE79" w14:textId="77777777" w:rsidR="00074EA4"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w:t>
            </w:r>
          </w:p>
          <w:p w14:paraId="44961CE4"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(present, notpresent)</w:t>
            </w:r>
          </w:p>
        </w:tc>
      </w:tr>
      <w:tr w:rsidR="00074EA4" w:rsidRPr="002C638B" w14:paraId="178AC199" w14:textId="77777777" w:rsidTr="00FC0125">
        <w:tc>
          <w:tcPr>
            <w:tcW w:w="461" w:type="dxa"/>
            <w:vAlign w:val="center"/>
          </w:tcPr>
          <w:p w14:paraId="06FBDA8E" w14:textId="77777777" w:rsidR="00074EA4" w:rsidRPr="002C638B" w:rsidRDefault="00074EA4" w:rsidP="00FC0125">
            <w:pPr>
              <w:ind w:firstLine="0"/>
              <w:rPr>
                <w:rFonts w:ascii="Times New Roman" w:hAnsi="Times New Roman" w:cs="Times New Roman"/>
                <w:sz w:val="20"/>
                <w:szCs w:val="20"/>
              </w:rPr>
            </w:pPr>
            <w:r w:rsidRPr="002C638B">
              <w:rPr>
                <w:rFonts w:ascii="Times New Roman" w:hAnsi="Times New Roman" w:cs="Times New Roman"/>
                <w:sz w:val="20"/>
                <w:szCs w:val="20"/>
              </w:rPr>
              <w:t>10</w:t>
            </w:r>
          </w:p>
        </w:tc>
        <w:tc>
          <w:tcPr>
            <w:tcW w:w="861" w:type="dxa"/>
            <w:vAlign w:val="center"/>
          </w:tcPr>
          <w:p w14:paraId="06FC2C04" w14:textId="665BD9C5"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b</w:t>
            </w:r>
            <w:r w:rsidR="00074EA4">
              <w:rPr>
                <w:rFonts w:ascii="Times New Roman" w:hAnsi="Times New Roman" w:cs="Times New Roman"/>
                <w:sz w:val="20"/>
                <w:szCs w:val="20"/>
              </w:rPr>
              <w:t>gr</w:t>
            </w:r>
          </w:p>
        </w:tc>
        <w:tc>
          <w:tcPr>
            <w:tcW w:w="2174" w:type="dxa"/>
            <w:vAlign w:val="center"/>
          </w:tcPr>
          <w:p w14:paraId="1331524C"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Blood Glucose Random</w:t>
            </w:r>
          </w:p>
        </w:tc>
        <w:tc>
          <w:tcPr>
            <w:tcW w:w="2174" w:type="dxa"/>
            <w:vAlign w:val="center"/>
          </w:tcPr>
          <w:p w14:paraId="662EF3F7"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Gula Darah Acak</w:t>
            </w:r>
          </w:p>
        </w:tc>
        <w:tc>
          <w:tcPr>
            <w:tcW w:w="2268" w:type="dxa"/>
            <w:vAlign w:val="center"/>
          </w:tcPr>
          <w:p w14:paraId="32523A13"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Numerik (mgs/dl)</w:t>
            </w:r>
          </w:p>
        </w:tc>
      </w:tr>
      <w:tr w:rsidR="00074EA4" w:rsidRPr="002C638B" w14:paraId="25891851" w14:textId="77777777" w:rsidTr="00FC0125">
        <w:tc>
          <w:tcPr>
            <w:tcW w:w="461" w:type="dxa"/>
            <w:vAlign w:val="center"/>
          </w:tcPr>
          <w:p w14:paraId="4131C421"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11</w:t>
            </w:r>
          </w:p>
        </w:tc>
        <w:tc>
          <w:tcPr>
            <w:tcW w:w="861" w:type="dxa"/>
            <w:vAlign w:val="center"/>
          </w:tcPr>
          <w:p w14:paraId="2D3DECA6" w14:textId="25A6658F" w:rsidR="00074EA4" w:rsidRPr="002C638B" w:rsidRDefault="00BC5B0C" w:rsidP="00FC0125">
            <w:pPr>
              <w:ind w:firstLine="0"/>
              <w:rPr>
                <w:rFonts w:ascii="Times New Roman" w:hAnsi="Times New Roman" w:cs="Times New Roman"/>
                <w:sz w:val="20"/>
                <w:szCs w:val="20"/>
              </w:rPr>
            </w:pPr>
            <w:r>
              <w:rPr>
                <w:rFonts w:ascii="Times New Roman" w:hAnsi="Times New Roman" w:cs="Times New Roman"/>
                <w:sz w:val="20"/>
                <w:szCs w:val="20"/>
              </w:rPr>
              <w:t>B</w:t>
            </w:r>
            <w:r w:rsidR="00074EA4">
              <w:rPr>
                <w:rFonts w:ascii="Times New Roman" w:hAnsi="Times New Roman" w:cs="Times New Roman"/>
                <w:sz w:val="20"/>
                <w:szCs w:val="20"/>
              </w:rPr>
              <w:t>u</w:t>
            </w:r>
          </w:p>
        </w:tc>
        <w:tc>
          <w:tcPr>
            <w:tcW w:w="2174" w:type="dxa"/>
            <w:vAlign w:val="center"/>
          </w:tcPr>
          <w:p w14:paraId="3BAC5ACC"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Blood Urea</w:t>
            </w:r>
          </w:p>
        </w:tc>
        <w:tc>
          <w:tcPr>
            <w:tcW w:w="2174" w:type="dxa"/>
            <w:vAlign w:val="center"/>
          </w:tcPr>
          <w:p w14:paraId="5E240A51"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Urea Darah</w:t>
            </w:r>
          </w:p>
        </w:tc>
        <w:tc>
          <w:tcPr>
            <w:tcW w:w="2268" w:type="dxa"/>
            <w:vAlign w:val="center"/>
          </w:tcPr>
          <w:p w14:paraId="27ACA6D6"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Numerik (mgs/dl)</w:t>
            </w:r>
          </w:p>
        </w:tc>
      </w:tr>
      <w:tr w:rsidR="00074EA4" w:rsidRPr="002C638B" w14:paraId="036E819C" w14:textId="77777777" w:rsidTr="00FC0125">
        <w:tc>
          <w:tcPr>
            <w:tcW w:w="461" w:type="dxa"/>
            <w:vAlign w:val="center"/>
          </w:tcPr>
          <w:p w14:paraId="17769439"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12</w:t>
            </w:r>
          </w:p>
        </w:tc>
        <w:tc>
          <w:tcPr>
            <w:tcW w:w="861" w:type="dxa"/>
            <w:vAlign w:val="center"/>
          </w:tcPr>
          <w:p w14:paraId="3B211C69" w14:textId="4B770792" w:rsidR="00074EA4" w:rsidRPr="002C638B" w:rsidRDefault="00BC5B0C" w:rsidP="00FC0125">
            <w:pPr>
              <w:ind w:firstLine="0"/>
              <w:rPr>
                <w:rFonts w:ascii="Times New Roman" w:hAnsi="Times New Roman" w:cs="Times New Roman"/>
                <w:sz w:val="20"/>
                <w:szCs w:val="20"/>
              </w:rPr>
            </w:pPr>
            <w:r>
              <w:rPr>
                <w:rFonts w:ascii="Times New Roman" w:hAnsi="Times New Roman" w:cs="Times New Roman"/>
                <w:sz w:val="20"/>
                <w:szCs w:val="20"/>
              </w:rPr>
              <w:t>S</w:t>
            </w:r>
            <w:r w:rsidR="00074EA4">
              <w:rPr>
                <w:rFonts w:ascii="Times New Roman" w:hAnsi="Times New Roman" w:cs="Times New Roman"/>
                <w:sz w:val="20"/>
                <w:szCs w:val="20"/>
              </w:rPr>
              <w:t>c</w:t>
            </w:r>
          </w:p>
        </w:tc>
        <w:tc>
          <w:tcPr>
            <w:tcW w:w="2174" w:type="dxa"/>
            <w:vAlign w:val="center"/>
          </w:tcPr>
          <w:p w14:paraId="004BA97C"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Serum Creatinine</w:t>
            </w:r>
          </w:p>
        </w:tc>
        <w:tc>
          <w:tcPr>
            <w:tcW w:w="2174" w:type="dxa"/>
            <w:vAlign w:val="center"/>
          </w:tcPr>
          <w:p w14:paraId="71B1BC81"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K</w:t>
            </w:r>
            <w:r w:rsidRPr="008A6E21">
              <w:rPr>
                <w:rFonts w:ascii="Times New Roman" w:hAnsi="Times New Roman" w:cs="Times New Roman"/>
                <w:sz w:val="20"/>
                <w:szCs w:val="20"/>
              </w:rPr>
              <w:t xml:space="preserve">reatinin </w:t>
            </w:r>
            <w:r>
              <w:rPr>
                <w:rFonts w:ascii="Times New Roman" w:hAnsi="Times New Roman" w:cs="Times New Roman"/>
                <w:sz w:val="20"/>
                <w:szCs w:val="20"/>
              </w:rPr>
              <w:t>S</w:t>
            </w:r>
            <w:r w:rsidRPr="008A6E21">
              <w:rPr>
                <w:rFonts w:ascii="Times New Roman" w:hAnsi="Times New Roman" w:cs="Times New Roman"/>
                <w:sz w:val="20"/>
                <w:szCs w:val="20"/>
              </w:rPr>
              <w:t>erum</w:t>
            </w:r>
          </w:p>
        </w:tc>
        <w:tc>
          <w:tcPr>
            <w:tcW w:w="2268" w:type="dxa"/>
            <w:vAlign w:val="center"/>
          </w:tcPr>
          <w:p w14:paraId="4A99A57D"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Numerik (mgs/dl)</w:t>
            </w:r>
          </w:p>
        </w:tc>
      </w:tr>
      <w:tr w:rsidR="00074EA4" w:rsidRPr="002C638B" w14:paraId="3EEB9AEB" w14:textId="77777777" w:rsidTr="00FC0125">
        <w:tc>
          <w:tcPr>
            <w:tcW w:w="461" w:type="dxa"/>
            <w:vAlign w:val="center"/>
          </w:tcPr>
          <w:p w14:paraId="416EDEF1"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13</w:t>
            </w:r>
          </w:p>
        </w:tc>
        <w:tc>
          <w:tcPr>
            <w:tcW w:w="861" w:type="dxa"/>
            <w:vAlign w:val="center"/>
          </w:tcPr>
          <w:p w14:paraId="556B8FE7" w14:textId="71503708"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s</w:t>
            </w:r>
            <w:r w:rsidR="00074EA4">
              <w:rPr>
                <w:rFonts w:ascii="Times New Roman" w:hAnsi="Times New Roman" w:cs="Times New Roman"/>
                <w:sz w:val="20"/>
                <w:szCs w:val="20"/>
              </w:rPr>
              <w:t>od</w:t>
            </w:r>
          </w:p>
        </w:tc>
        <w:tc>
          <w:tcPr>
            <w:tcW w:w="2174" w:type="dxa"/>
            <w:vAlign w:val="center"/>
          </w:tcPr>
          <w:p w14:paraId="1A7C6E48"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Sodium</w:t>
            </w:r>
          </w:p>
        </w:tc>
        <w:tc>
          <w:tcPr>
            <w:tcW w:w="2174" w:type="dxa"/>
            <w:vAlign w:val="center"/>
          </w:tcPr>
          <w:p w14:paraId="329F8012"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Sodium</w:t>
            </w:r>
          </w:p>
        </w:tc>
        <w:tc>
          <w:tcPr>
            <w:tcW w:w="2268" w:type="dxa"/>
            <w:vAlign w:val="center"/>
          </w:tcPr>
          <w:p w14:paraId="2C010A0F"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Numerik (</w:t>
            </w:r>
            <w:r w:rsidRPr="000854CF">
              <w:rPr>
                <w:rFonts w:ascii="Times New Roman" w:hAnsi="Times New Roman" w:cs="Times New Roman"/>
                <w:sz w:val="20"/>
                <w:szCs w:val="20"/>
              </w:rPr>
              <w:t>mEq/L</w:t>
            </w:r>
            <w:r>
              <w:rPr>
                <w:rFonts w:ascii="Times New Roman" w:hAnsi="Times New Roman" w:cs="Times New Roman"/>
                <w:sz w:val="20"/>
                <w:szCs w:val="20"/>
              </w:rPr>
              <w:t>)</w:t>
            </w:r>
          </w:p>
        </w:tc>
      </w:tr>
      <w:tr w:rsidR="00074EA4" w:rsidRPr="002C638B" w14:paraId="6EBE8E55" w14:textId="77777777" w:rsidTr="00FC0125">
        <w:tc>
          <w:tcPr>
            <w:tcW w:w="461" w:type="dxa"/>
            <w:vAlign w:val="center"/>
          </w:tcPr>
          <w:p w14:paraId="6FA30F6C"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14</w:t>
            </w:r>
          </w:p>
        </w:tc>
        <w:tc>
          <w:tcPr>
            <w:tcW w:w="861" w:type="dxa"/>
            <w:vAlign w:val="center"/>
          </w:tcPr>
          <w:p w14:paraId="5D938B35" w14:textId="3FC44EFF"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p</w:t>
            </w:r>
            <w:r w:rsidR="00074EA4">
              <w:rPr>
                <w:rFonts w:ascii="Times New Roman" w:hAnsi="Times New Roman" w:cs="Times New Roman"/>
                <w:sz w:val="20"/>
                <w:szCs w:val="20"/>
              </w:rPr>
              <w:t>ot</w:t>
            </w:r>
          </w:p>
        </w:tc>
        <w:tc>
          <w:tcPr>
            <w:tcW w:w="2174" w:type="dxa"/>
            <w:vAlign w:val="center"/>
          </w:tcPr>
          <w:p w14:paraId="00505C88"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Potassium</w:t>
            </w:r>
          </w:p>
        </w:tc>
        <w:tc>
          <w:tcPr>
            <w:tcW w:w="2174" w:type="dxa"/>
            <w:vAlign w:val="center"/>
          </w:tcPr>
          <w:p w14:paraId="25FA6C94"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Potassium</w:t>
            </w:r>
          </w:p>
        </w:tc>
        <w:tc>
          <w:tcPr>
            <w:tcW w:w="2268" w:type="dxa"/>
            <w:vAlign w:val="center"/>
          </w:tcPr>
          <w:p w14:paraId="132432D3"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Numerik (</w:t>
            </w:r>
            <w:r w:rsidRPr="003D29E7">
              <w:rPr>
                <w:rFonts w:ascii="Times New Roman" w:hAnsi="Times New Roman" w:cs="Times New Roman"/>
                <w:sz w:val="20"/>
                <w:szCs w:val="20"/>
              </w:rPr>
              <w:t>mEq/L</w:t>
            </w:r>
            <w:r>
              <w:rPr>
                <w:rFonts w:ascii="Times New Roman" w:hAnsi="Times New Roman" w:cs="Times New Roman"/>
                <w:sz w:val="20"/>
                <w:szCs w:val="20"/>
              </w:rPr>
              <w:t>)</w:t>
            </w:r>
          </w:p>
        </w:tc>
      </w:tr>
      <w:tr w:rsidR="00074EA4" w:rsidRPr="002C638B" w14:paraId="65C0345E" w14:textId="77777777" w:rsidTr="00FC0125">
        <w:tc>
          <w:tcPr>
            <w:tcW w:w="461" w:type="dxa"/>
            <w:vAlign w:val="center"/>
          </w:tcPr>
          <w:p w14:paraId="1F67503C"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15</w:t>
            </w:r>
          </w:p>
        </w:tc>
        <w:tc>
          <w:tcPr>
            <w:tcW w:w="861" w:type="dxa"/>
            <w:vAlign w:val="center"/>
          </w:tcPr>
          <w:p w14:paraId="597DE34A" w14:textId="428F3ECF"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h</w:t>
            </w:r>
            <w:r w:rsidR="00074EA4">
              <w:rPr>
                <w:rFonts w:ascii="Times New Roman" w:hAnsi="Times New Roman" w:cs="Times New Roman"/>
                <w:sz w:val="20"/>
                <w:szCs w:val="20"/>
              </w:rPr>
              <w:t>emo</w:t>
            </w:r>
          </w:p>
        </w:tc>
        <w:tc>
          <w:tcPr>
            <w:tcW w:w="2174" w:type="dxa"/>
            <w:vAlign w:val="center"/>
          </w:tcPr>
          <w:p w14:paraId="4D857163"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Hemoglobin</w:t>
            </w:r>
          </w:p>
        </w:tc>
        <w:tc>
          <w:tcPr>
            <w:tcW w:w="2174" w:type="dxa"/>
            <w:vAlign w:val="center"/>
          </w:tcPr>
          <w:p w14:paraId="135BC533"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Hemoglobin</w:t>
            </w:r>
          </w:p>
        </w:tc>
        <w:tc>
          <w:tcPr>
            <w:tcW w:w="2268" w:type="dxa"/>
            <w:vAlign w:val="center"/>
          </w:tcPr>
          <w:p w14:paraId="42A8EE06"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Numerik (gms)</w:t>
            </w:r>
          </w:p>
        </w:tc>
      </w:tr>
      <w:tr w:rsidR="00074EA4" w:rsidRPr="002C638B" w14:paraId="404FBB35" w14:textId="77777777" w:rsidTr="00FC0125">
        <w:tc>
          <w:tcPr>
            <w:tcW w:w="461" w:type="dxa"/>
            <w:vAlign w:val="center"/>
          </w:tcPr>
          <w:p w14:paraId="19A5F256"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lastRenderedPageBreak/>
              <w:t>16</w:t>
            </w:r>
          </w:p>
        </w:tc>
        <w:tc>
          <w:tcPr>
            <w:tcW w:w="861" w:type="dxa"/>
            <w:vAlign w:val="center"/>
          </w:tcPr>
          <w:p w14:paraId="0E4E8E35" w14:textId="7546E0AF" w:rsidR="00074EA4" w:rsidRPr="002C638B" w:rsidRDefault="005D29FC" w:rsidP="00FC0125">
            <w:pPr>
              <w:ind w:firstLine="0"/>
              <w:rPr>
                <w:rFonts w:ascii="Times New Roman" w:hAnsi="Times New Roman" w:cs="Times New Roman"/>
                <w:sz w:val="20"/>
                <w:szCs w:val="20"/>
              </w:rPr>
            </w:pPr>
            <w:r>
              <w:rPr>
                <w:rFonts w:ascii="Times New Roman" w:hAnsi="Times New Roman" w:cs="Times New Roman"/>
                <w:sz w:val="20"/>
                <w:szCs w:val="20"/>
              </w:rPr>
              <w:t>P</w:t>
            </w:r>
            <w:r w:rsidR="00074EA4">
              <w:rPr>
                <w:rFonts w:ascii="Times New Roman" w:hAnsi="Times New Roman" w:cs="Times New Roman"/>
                <w:sz w:val="20"/>
                <w:szCs w:val="20"/>
              </w:rPr>
              <w:t>cv</w:t>
            </w:r>
          </w:p>
        </w:tc>
        <w:tc>
          <w:tcPr>
            <w:tcW w:w="2174" w:type="dxa"/>
            <w:vAlign w:val="center"/>
          </w:tcPr>
          <w:p w14:paraId="76B24D3C"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Packed Cell Volume / Hematocrit</w:t>
            </w:r>
          </w:p>
        </w:tc>
        <w:tc>
          <w:tcPr>
            <w:tcW w:w="2174" w:type="dxa"/>
            <w:vAlign w:val="center"/>
          </w:tcPr>
          <w:p w14:paraId="3149E9AA"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Hematokrit</w:t>
            </w:r>
          </w:p>
        </w:tc>
        <w:tc>
          <w:tcPr>
            <w:tcW w:w="2268" w:type="dxa"/>
            <w:vAlign w:val="center"/>
          </w:tcPr>
          <w:p w14:paraId="7B95E3C3"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Numerik (</w:t>
            </w:r>
            <w:r w:rsidRPr="00965495">
              <w:rPr>
                <w:rFonts w:ascii="Times New Roman" w:hAnsi="Times New Roman" w:cs="Times New Roman"/>
                <w:sz w:val="20"/>
                <w:szCs w:val="20"/>
              </w:rPr>
              <w:t>mEq/L</w:t>
            </w:r>
            <w:r>
              <w:rPr>
                <w:rFonts w:ascii="Times New Roman" w:hAnsi="Times New Roman" w:cs="Times New Roman"/>
                <w:sz w:val="20"/>
                <w:szCs w:val="20"/>
              </w:rPr>
              <w:t>)</w:t>
            </w:r>
          </w:p>
        </w:tc>
      </w:tr>
      <w:tr w:rsidR="00074EA4" w:rsidRPr="002C638B" w14:paraId="0F6F0056" w14:textId="77777777" w:rsidTr="00FC0125">
        <w:tc>
          <w:tcPr>
            <w:tcW w:w="461" w:type="dxa"/>
            <w:vAlign w:val="center"/>
          </w:tcPr>
          <w:p w14:paraId="4DCDB466"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17</w:t>
            </w:r>
          </w:p>
        </w:tc>
        <w:tc>
          <w:tcPr>
            <w:tcW w:w="861" w:type="dxa"/>
            <w:vAlign w:val="center"/>
          </w:tcPr>
          <w:p w14:paraId="678E8638" w14:textId="0C8FFA50"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w</w:t>
            </w:r>
            <w:r w:rsidR="00074EA4">
              <w:rPr>
                <w:rFonts w:ascii="Times New Roman" w:hAnsi="Times New Roman" w:cs="Times New Roman"/>
                <w:sz w:val="20"/>
                <w:szCs w:val="20"/>
              </w:rPr>
              <w:t>bcc</w:t>
            </w:r>
          </w:p>
        </w:tc>
        <w:tc>
          <w:tcPr>
            <w:tcW w:w="2174" w:type="dxa"/>
            <w:vAlign w:val="center"/>
          </w:tcPr>
          <w:p w14:paraId="61BFF207" w14:textId="77777777" w:rsidR="00074EA4"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White Blood Cell Count</w:t>
            </w:r>
          </w:p>
        </w:tc>
        <w:tc>
          <w:tcPr>
            <w:tcW w:w="2174" w:type="dxa"/>
            <w:vAlign w:val="center"/>
          </w:tcPr>
          <w:p w14:paraId="1BB4CEA9"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Jumlah Sel Darah Putih</w:t>
            </w:r>
          </w:p>
        </w:tc>
        <w:tc>
          <w:tcPr>
            <w:tcW w:w="2268" w:type="dxa"/>
            <w:vAlign w:val="center"/>
          </w:tcPr>
          <w:p w14:paraId="0268F441"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Numerik (cells/cumm)</w:t>
            </w:r>
          </w:p>
        </w:tc>
      </w:tr>
      <w:tr w:rsidR="00074EA4" w:rsidRPr="002C638B" w14:paraId="7D3022FC" w14:textId="77777777" w:rsidTr="00FC0125">
        <w:tc>
          <w:tcPr>
            <w:tcW w:w="461" w:type="dxa"/>
            <w:vAlign w:val="center"/>
          </w:tcPr>
          <w:p w14:paraId="306CA8DB"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18</w:t>
            </w:r>
          </w:p>
        </w:tc>
        <w:tc>
          <w:tcPr>
            <w:tcW w:w="861" w:type="dxa"/>
            <w:vAlign w:val="center"/>
          </w:tcPr>
          <w:p w14:paraId="53969A39" w14:textId="49D430F4"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r</w:t>
            </w:r>
            <w:r w:rsidR="00074EA4">
              <w:rPr>
                <w:rFonts w:ascii="Times New Roman" w:hAnsi="Times New Roman" w:cs="Times New Roman"/>
                <w:sz w:val="20"/>
                <w:szCs w:val="20"/>
              </w:rPr>
              <w:t>bcc</w:t>
            </w:r>
          </w:p>
        </w:tc>
        <w:tc>
          <w:tcPr>
            <w:tcW w:w="2174" w:type="dxa"/>
            <w:vAlign w:val="center"/>
          </w:tcPr>
          <w:p w14:paraId="53A74D2E"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Red Blood Cell Count</w:t>
            </w:r>
          </w:p>
        </w:tc>
        <w:tc>
          <w:tcPr>
            <w:tcW w:w="2174" w:type="dxa"/>
            <w:vAlign w:val="center"/>
          </w:tcPr>
          <w:p w14:paraId="5448BAB2"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Jumlah Sel Darah Merah</w:t>
            </w:r>
          </w:p>
        </w:tc>
        <w:tc>
          <w:tcPr>
            <w:tcW w:w="2268" w:type="dxa"/>
            <w:vAlign w:val="center"/>
          </w:tcPr>
          <w:p w14:paraId="052F2877"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Numerik (millions/cmm)</w:t>
            </w:r>
          </w:p>
        </w:tc>
      </w:tr>
      <w:tr w:rsidR="00074EA4" w:rsidRPr="002C638B" w14:paraId="3A298E59" w14:textId="77777777" w:rsidTr="00FC0125">
        <w:tc>
          <w:tcPr>
            <w:tcW w:w="461" w:type="dxa"/>
            <w:vAlign w:val="center"/>
          </w:tcPr>
          <w:p w14:paraId="3ABB21DF"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19</w:t>
            </w:r>
          </w:p>
        </w:tc>
        <w:tc>
          <w:tcPr>
            <w:tcW w:w="861" w:type="dxa"/>
            <w:vAlign w:val="center"/>
          </w:tcPr>
          <w:p w14:paraId="380F3976" w14:textId="42178400"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h</w:t>
            </w:r>
            <w:r w:rsidR="00074EA4">
              <w:rPr>
                <w:rFonts w:ascii="Times New Roman" w:hAnsi="Times New Roman" w:cs="Times New Roman"/>
                <w:sz w:val="20"/>
                <w:szCs w:val="20"/>
              </w:rPr>
              <w:t>tn</w:t>
            </w:r>
          </w:p>
        </w:tc>
        <w:tc>
          <w:tcPr>
            <w:tcW w:w="2174" w:type="dxa"/>
            <w:vAlign w:val="center"/>
          </w:tcPr>
          <w:p w14:paraId="3B1C285A"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Hypertension</w:t>
            </w:r>
          </w:p>
        </w:tc>
        <w:tc>
          <w:tcPr>
            <w:tcW w:w="2174" w:type="dxa"/>
            <w:vAlign w:val="center"/>
          </w:tcPr>
          <w:p w14:paraId="4244DF49"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Hipertensi</w:t>
            </w:r>
          </w:p>
        </w:tc>
        <w:tc>
          <w:tcPr>
            <w:tcW w:w="2268" w:type="dxa"/>
            <w:vAlign w:val="center"/>
          </w:tcPr>
          <w:p w14:paraId="6736BE25"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 (yes, no)</w:t>
            </w:r>
          </w:p>
        </w:tc>
      </w:tr>
      <w:tr w:rsidR="00074EA4" w:rsidRPr="002C638B" w14:paraId="1F604A91" w14:textId="77777777" w:rsidTr="00FC0125">
        <w:tc>
          <w:tcPr>
            <w:tcW w:w="461" w:type="dxa"/>
            <w:vAlign w:val="center"/>
          </w:tcPr>
          <w:p w14:paraId="6746BE4D"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20</w:t>
            </w:r>
          </w:p>
        </w:tc>
        <w:tc>
          <w:tcPr>
            <w:tcW w:w="861" w:type="dxa"/>
            <w:vAlign w:val="center"/>
          </w:tcPr>
          <w:p w14:paraId="1FFF853D" w14:textId="77A5DECE" w:rsidR="00074EA4" w:rsidRPr="002C638B" w:rsidRDefault="00BC5B0C" w:rsidP="00FC0125">
            <w:pPr>
              <w:ind w:firstLine="0"/>
              <w:rPr>
                <w:rFonts w:ascii="Times New Roman" w:hAnsi="Times New Roman" w:cs="Times New Roman"/>
                <w:sz w:val="20"/>
                <w:szCs w:val="20"/>
              </w:rPr>
            </w:pPr>
            <w:r>
              <w:rPr>
                <w:rFonts w:ascii="Times New Roman" w:hAnsi="Times New Roman" w:cs="Times New Roman"/>
                <w:sz w:val="20"/>
                <w:szCs w:val="20"/>
              </w:rPr>
              <w:t>D</w:t>
            </w:r>
            <w:r w:rsidR="00074EA4">
              <w:rPr>
                <w:rFonts w:ascii="Times New Roman" w:hAnsi="Times New Roman" w:cs="Times New Roman"/>
                <w:sz w:val="20"/>
                <w:szCs w:val="20"/>
              </w:rPr>
              <w:t>m</w:t>
            </w:r>
          </w:p>
        </w:tc>
        <w:tc>
          <w:tcPr>
            <w:tcW w:w="2174" w:type="dxa"/>
            <w:vAlign w:val="center"/>
          </w:tcPr>
          <w:p w14:paraId="28A732E7"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Diabetes Mellitus</w:t>
            </w:r>
          </w:p>
        </w:tc>
        <w:tc>
          <w:tcPr>
            <w:tcW w:w="2174" w:type="dxa"/>
            <w:vAlign w:val="center"/>
          </w:tcPr>
          <w:p w14:paraId="3158952C"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Diabetes Mellitus</w:t>
            </w:r>
          </w:p>
        </w:tc>
        <w:tc>
          <w:tcPr>
            <w:tcW w:w="2268" w:type="dxa"/>
            <w:vAlign w:val="center"/>
          </w:tcPr>
          <w:p w14:paraId="2E5F76E0"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 (yes, no)</w:t>
            </w:r>
          </w:p>
        </w:tc>
      </w:tr>
      <w:tr w:rsidR="00074EA4" w:rsidRPr="002C638B" w14:paraId="0031D9B3" w14:textId="77777777" w:rsidTr="00FC0125">
        <w:tc>
          <w:tcPr>
            <w:tcW w:w="461" w:type="dxa"/>
            <w:vAlign w:val="center"/>
          </w:tcPr>
          <w:p w14:paraId="4C195253"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21</w:t>
            </w:r>
          </w:p>
        </w:tc>
        <w:tc>
          <w:tcPr>
            <w:tcW w:w="861" w:type="dxa"/>
            <w:vAlign w:val="center"/>
          </w:tcPr>
          <w:p w14:paraId="02781618" w14:textId="6343DFB1"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c</w:t>
            </w:r>
            <w:r w:rsidR="00074EA4">
              <w:rPr>
                <w:rFonts w:ascii="Times New Roman" w:hAnsi="Times New Roman" w:cs="Times New Roman"/>
                <w:sz w:val="20"/>
                <w:szCs w:val="20"/>
              </w:rPr>
              <w:t>ad</w:t>
            </w:r>
          </w:p>
        </w:tc>
        <w:tc>
          <w:tcPr>
            <w:tcW w:w="2174" w:type="dxa"/>
            <w:vAlign w:val="center"/>
          </w:tcPr>
          <w:p w14:paraId="53F44553"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Coronary Artery Disease</w:t>
            </w:r>
          </w:p>
        </w:tc>
        <w:tc>
          <w:tcPr>
            <w:tcW w:w="2174" w:type="dxa"/>
            <w:vAlign w:val="center"/>
          </w:tcPr>
          <w:p w14:paraId="5D145A3E"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Penyakit Jantung Koroner</w:t>
            </w:r>
          </w:p>
        </w:tc>
        <w:tc>
          <w:tcPr>
            <w:tcW w:w="2268" w:type="dxa"/>
            <w:vAlign w:val="center"/>
          </w:tcPr>
          <w:p w14:paraId="70D6EC3D"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 (yes, no)</w:t>
            </w:r>
          </w:p>
        </w:tc>
      </w:tr>
      <w:tr w:rsidR="00074EA4" w:rsidRPr="002C638B" w14:paraId="1DDEE6C0" w14:textId="77777777" w:rsidTr="00FC0125">
        <w:tc>
          <w:tcPr>
            <w:tcW w:w="461" w:type="dxa"/>
            <w:vAlign w:val="center"/>
          </w:tcPr>
          <w:p w14:paraId="13794D1F"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22</w:t>
            </w:r>
          </w:p>
        </w:tc>
        <w:tc>
          <w:tcPr>
            <w:tcW w:w="861" w:type="dxa"/>
            <w:vAlign w:val="center"/>
          </w:tcPr>
          <w:p w14:paraId="2F904E5E" w14:textId="407E4BDE"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a</w:t>
            </w:r>
            <w:r w:rsidR="00074EA4">
              <w:rPr>
                <w:rFonts w:ascii="Times New Roman" w:hAnsi="Times New Roman" w:cs="Times New Roman"/>
                <w:sz w:val="20"/>
                <w:szCs w:val="20"/>
              </w:rPr>
              <w:t>ppet</w:t>
            </w:r>
          </w:p>
        </w:tc>
        <w:tc>
          <w:tcPr>
            <w:tcW w:w="2174" w:type="dxa"/>
            <w:vAlign w:val="center"/>
          </w:tcPr>
          <w:p w14:paraId="4E1B4585"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Appetite</w:t>
            </w:r>
          </w:p>
        </w:tc>
        <w:tc>
          <w:tcPr>
            <w:tcW w:w="2174" w:type="dxa"/>
            <w:vAlign w:val="center"/>
          </w:tcPr>
          <w:p w14:paraId="0746D56A"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Selera Makan</w:t>
            </w:r>
          </w:p>
        </w:tc>
        <w:tc>
          <w:tcPr>
            <w:tcW w:w="2268" w:type="dxa"/>
            <w:vAlign w:val="center"/>
          </w:tcPr>
          <w:p w14:paraId="4375EBAB"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 (good, poor)</w:t>
            </w:r>
          </w:p>
        </w:tc>
      </w:tr>
      <w:tr w:rsidR="00074EA4" w:rsidRPr="002C638B" w14:paraId="5D9634B0" w14:textId="77777777" w:rsidTr="00FC0125">
        <w:tc>
          <w:tcPr>
            <w:tcW w:w="461" w:type="dxa"/>
            <w:vAlign w:val="center"/>
          </w:tcPr>
          <w:p w14:paraId="0B470F3F"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23</w:t>
            </w:r>
          </w:p>
        </w:tc>
        <w:tc>
          <w:tcPr>
            <w:tcW w:w="861" w:type="dxa"/>
            <w:vAlign w:val="center"/>
          </w:tcPr>
          <w:p w14:paraId="40209FE8" w14:textId="0328BA2E" w:rsidR="00074EA4" w:rsidRPr="002C638B" w:rsidRDefault="00BC5B0C" w:rsidP="00FC0125">
            <w:pPr>
              <w:ind w:firstLine="0"/>
              <w:rPr>
                <w:rFonts w:ascii="Times New Roman" w:hAnsi="Times New Roman" w:cs="Times New Roman"/>
                <w:sz w:val="20"/>
                <w:szCs w:val="20"/>
              </w:rPr>
            </w:pPr>
            <w:r>
              <w:rPr>
                <w:rFonts w:ascii="Times New Roman" w:hAnsi="Times New Roman" w:cs="Times New Roman"/>
                <w:sz w:val="20"/>
                <w:szCs w:val="20"/>
              </w:rPr>
              <w:t>P</w:t>
            </w:r>
            <w:r w:rsidR="00074EA4">
              <w:rPr>
                <w:rFonts w:ascii="Times New Roman" w:hAnsi="Times New Roman" w:cs="Times New Roman"/>
                <w:sz w:val="20"/>
                <w:szCs w:val="20"/>
              </w:rPr>
              <w:t>e</w:t>
            </w:r>
          </w:p>
        </w:tc>
        <w:tc>
          <w:tcPr>
            <w:tcW w:w="2174" w:type="dxa"/>
            <w:vAlign w:val="center"/>
          </w:tcPr>
          <w:p w14:paraId="3EA34DB7"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Pedal Edema</w:t>
            </w:r>
          </w:p>
        </w:tc>
        <w:tc>
          <w:tcPr>
            <w:tcW w:w="2174" w:type="dxa"/>
            <w:vAlign w:val="center"/>
          </w:tcPr>
          <w:p w14:paraId="19E9356E"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Pembengkakan pada Kaki</w:t>
            </w:r>
          </w:p>
        </w:tc>
        <w:tc>
          <w:tcPr>
            <w:tcW w:w="2268" w:type="dxa"/>
            <w:vAlign w:val="center"/>
          </w:tcPr>
          <w:p w14:paraId="22B38F89"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 (yes, no)</w:t>
            </w:r>
          </w:p>
        </w:tc>
      </w:tr>
      <w:tr w:rsidR="00074EA4" w:rsidRPr="002C638B" w14:paraId="45511D9D" w14:textId="77777777" w:rsidTr="00FC0125">
        <w:tc>
          <w:tcPr>
            <w:tcW w:w="461" w:type="dxa"/>
            <w:vAlign w:val="center"/>
          </w:tcPr>
          <w:p w14:paraId="66702D6F"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24</w:t>
            </w:r>
          </w:p>
        </w:tc>
        <w:tc>
          <w:tcPr>
            <w:tcW w:w="861" w:type="dxa"/>
            <w:vAlign w:val="center"/>
          </w:tcPr>
          <w:p w14:paraId="788BF1EF" w14:textId="325BA6D2"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a</w:t>
            </w:r>
            <w:r w:rsidR="00074EA4">
              <w:rPr>
                <w:rFonts w:ascii="Times New Roman" w:hAnsi="Times New Roman" w:cs="Times New Roman"/>
                <w:sz w:val="20"/>
                <w:szCs w:val="20"/>
              </w:rPr>
              <w:t>ne</w:t>
            </w:r>
          </w:p>
        </w:tc>
        <w:tc>
          <w:tcPr>
            <w:tcW w:w="2174" w:type="dxa"/>
            <w:vAlign w:val="center"/>
          </w:tcPr>
          <w:p w14:paraId="2BCD4C45"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Anemia</w:t>
            </w:r>
          </w:p>
        </w:tc>
        <w:tc>
          <w:tcPr>
            <w:tcW w:w="2174" w:type="dxa"/>
            <w:vAlign w:val="center"/>
          </w:tcPr>
          <w:p w14:paraId="7DF3C303"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Anemia</w:t>
            </w:r>
          </w:p>
        </w:tc>
        <w:tc>
          <w:tcPr>
            <w:tcW w:w="2268" w:type="dxa"/>
            <w:vAlign w:val="center"/>
          </w:tcPr>
          <w:p w14:paraId="0B8D4307"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 (yes, no)</w:t>
            </w:r>
          </w:p>
        </w:tc>
      </w:tr>
      <w:tr w:rsidR="00074EA4" w:rsidRPr="002C638B" w14:paraId="142D657B" w14:textId="77777777" w:rsidTr="00FC0125">
        <w:tc>
          <w:tcPr>
            <w:tcW w:w="461" w:type="dxa"/>
            <w:vAlign w:val="center"/>
          </w:tcPr>
          <w:p w14:paraId="53E9E11B"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25</w:t>
            </w:r>
          </w:p>
        </w:tc>
        <w:tc>
          <w:tcPr>
            <w:tcW w:w="861" w:type="dxa"/>
            <w:vAlign w:val="center"/>
          </w:tcPr>
          <w:p w14:paraId="4E6DB72D" w14:textId="1BB86537" w:rsidR="00074EA4" w:rsidRPr="002C638B" w:rsidRDefault="00DF07CC" w:rsidP="00FC0125">
            <w:pPr>
              <w:ind w:firstLine="0"/>
              <w:rPr>
                <w:rFonts w:ascii="Times New Roman" w:hAnsi="Times New Roman" w:cs="Times New Roman"/>
                <w:sz w:val="20"/>
                <w:szCs w:val="20"/>
              </w:rPr>
            </w:pPr>
            <w:r>
              <w:rPr>
                <w:rFonts w:ascii="Times New Roman" w:hAnsi="Times New Roman" w:cs="Times New Roman"/>
                <w:sz w:val="20"/>
                <w:szCs w:val="20"/>
              </w:rPr>
              <w:t>c</w:t>
            </w:r>
            <w:r w:rsidR="00074EA4">
              <w:rPr>
                <w:rFonts w:ascii="Times New Roman" w:hAnsi="Times New Roman" w:cs="Times New Roman"/>
                <w:sz w:val="20"/>
                <w:szCs w:val="20"/>
              </w:rPr>
              <w:t>lass</w:t>
            </w:r>
          </w:p>
        </w:tc>
        <w:tc>
          <w:tcPr>
            <w:tcW w:w="2174" w:type="dxa"/>
            <w:vAlign w:val="center"/>
          </w:tcPr>
          <w:p w14:paraId="6219288A"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Class</w:t>
            </w:r>
          </w:p>
        </w:tc>
        <w:tc>
          <w:tcPr>
            <w:tcW w:w="2174" w:type="dxa"/>
            <w:vAlign w:val="center"/>
          </w:tcPr>
          <w:p w14:paraId="7A352540" w14:textId="77777777" w:rsidR="00074EA4" w:rsidRPr="002C638B" w:rsidRDefault="00074EA4" w:rsidP="00FC0125">
            <w:pPr>
              <w:ind w:firstLine="0"/>
              <w:jc w:val="left"/>
              <w:rPr>
                <w:rFonts w:ascii="Times New Roman" w:hAnsi="Times New Roman" w:cs="Times New Roman"/>
                <w:sz w:val="20"/>
                <w:szCs w:val="20"/>
              </w:rPr>
            </w:pPr>
            <w:r>
              <w:rPr>
                <w:rFonts w:ascii="Times New Roman" w:hAnsi="Times New Roman" w:cs="Times New Roman"/>
                <w:sz w:val="20"/>
                <w:szCs w:val="20"/>
              </w:rPr>
              <w:t>Kelas (Variabel Terikat)</w:t>
            </w:r>
          </w:p>
        </w:tc>
        <w:tc>
          <w:tcPr>
            <w:tcW w:w="2268" w:type="dxa"/>
            <w:vAlign w:val="center"/>
          </w:tcPr>
          <w:p w14:paraId="63E2F066" w14:textId="77777777" w:rsidR="00074EA4" w:rsidRPr="002C638B" w:rsidRDefault="00074EA4" w:rsidP="00FC0125">
            <w:pPr>
              <w:ind w:firstLine="0"/>
              <w:rPr>
                <w:rFonts w:ascii="Times New Roman" w:hAnsi="Times New Roman" w:cs="Times New Roman"/>
                <w:sz w:val="20"/>
                <w:szCs w:val="20"/>
              </w:rPr>
            </w:pPr>
            <w:r>
              <w:rPr>
                <w:rFonts w:ascii="Times New Roman" w:hAnsi="Times New Roman" w:cs="Times New Roman"/>
                <w:sz w:val="20"/>
                <w:szCs w:val="20"/>
              </w:rPr>
              <w:t>Nominal (ckd, notckd)</w:t>
            </w:r>
          </w:p>
        </w:tc>
      </w:tr>
    </w:tbl>
    <w:p w14:paraId="63825A34" w14:textId="7100EAF2" w:rsidR="00E378BD" w:rsidRDefault="00E378BD" w:rsidP="008D4F60">
      <w:pPr>
        <w:pStyle w:val="ListParagraph"/>
        <w:ind w:left="1134" w:firstLine="306"/>
        <w:jc w:val="both"/>
      </w:pPr>
      <w:r>
        <w:t>Terdapat beberapa</w:t>
      </w:r>
      <w:r w:rsidR="00D269BA">
        <w:t xml:space="preserve"> </w:t>
      </w:r>
      <w:r w:rsidR="00F22996">
        <w:t>informasi yang didapat dari pendalaman pemahaman atribut yang ada</w:t>
      </w:r>
      <w:r w:rsidR="00DF07CC">
        <w:t xml:space="preserve"> </w:t>
      </w:r>
      <w:r w:rsidR="00DF07CC">
        <w:fldChar w:fldCharType="begin" w:fldLock="1"/>
      </w:r>
      <w:r w:rsidR="00DF07CC">
        <w:instrText>ADDIN CSL_CITATION { "citationItems" : [ { "id" : "ITEM-1", "itemData" : { "DOI" : "10.1109/ICHI.2016.36", "ISBN" : "9781509061174", "abstract" : "Chronic kidney disease (CKD) is a major public health concern with\nrising prevalence. In this study we consider 24 predictive parameters\nand create a machine learning classifier to detect CKD. We evaluate our\napproach on a dataset of 400 individuals, where 250 of them have CKD.\nUsing our approach we achieve a detection accuracy of 0.993 according to\nthe F1-measure with 0.1084 root mean square error. This is a 56%\nreduction of mean square error compared to the state of the art (i.e.,\nthe CKD-EPI equation: a glomerular filtration rate estimator). We also\nperform feature selection to determine the most relevant attributes for\ndetecting CKD and rank them according to their predictability. We\nidentify new predictive attributes which have not been used by any\nprevious GFR estimator equations. Finally, we perform a cost-accuracy\ntradeoff analysis to identify a new CKD detection approach with high\naccuracy and low cost.", "author" : [ { "dropping-particle" : "", "family" : "Salekin", "given" : "Asif", "non-dropping-particle" : "", "parse-names" : false, "suffix" : "" }, { "dropping-particle" : "", "family" : "Stankovic", "given" : "John", "non-dropping-particle" : "", "parse-names" : false, "suffix" : "" } ], "container-title" : "Proceedings - 2016 IEEE International Conference on Healthcare Informatics, ICHI 2016", "id" : "ITEM-1", "issued" : { "date-parts" : [ [ "2016" ] ] }, "page" : "262-270", "title" : "Detection of Chronic Kidney Disease and Selecting Important Predictive Attributes", "type" : "article-journal" }, "uris" : [ "http://www.mendeley.com/documents/?uuid=6983346b-c2a7-47af-bcfa-06db234e138a" ] } ], "mendeley" : { "formattedCitation" : "(Salekin dan Stankovic, 2016)", "plainTextFormattedCitation" : "(Salekin dan Stankovic, 2016)", "previouslyFormattedCitation" : "(Salekin dan Stankovic, 2016)" }, "properties" : {  }, "schema" : "https://github.com/citation-style-language/schema/raw/master/csl-citation.json" }</w:instrText>
      </w:r>
      <w:r w:rsidR="00DF07CC">
        <w:fldChar w:fldCharType="separate"/>
      </w:r>
      <w:r w:rsidR="00DF07CC" w:rsidRPr="00DF07CC">
        <w:rPr>
          <w:noProof/>
        </w:rPr>
        <w:t>(Salekin dan Stankovic, 2016)</w:t>
      </w:r>
      <w:r w:rsidR="00DF07CC">
        <w:fldChar w:fldCharType="end"/>
      </w:r>
      <w:r w:rsidR="00F22996">
        <w:t>, antara lain:</w:t>
      </w:r>
    </w:p>
    <w:p w14:paraId="6B348776" w14:textId="486DB531" w:rsidR="00DF07CC" w:rsidRDefault="00DF07CC" w:rsidP="00F22996">
      <w:pPr>
        <w:pStyle w:val="ListParagraph"/>
        <w:numPr>
          <w:ilvl w:val="3"/>
          <w:numId w:val="15"/>
        </w:numPr>
        <w:ind w:left="1843"/>
        <w:jc w:val="both"/>
      </w:pPr>
      <w:r>
        <w:t>Diabetes Mellitus (dm):</w:t>
      </w:r>
    </w:p>
    <w:p w14:paraId="76911C20" w14:textId="48DDB803" w:rsidR="00F22996" w:rsidRDefault="00DF4CBC" w:rsidP="00DF07CC">
      <w:pPr>
        <w:pStyle w:val="ListParagraph"/>
        <w:ind w:left="1843" w:firstLine="0"/>
        <w:jc w:val="both"/>
      </w:pPr>
      <w:r>
        <w:t xml:space="preserve">Berdasarkan </w:t>
      </w:r>
      <w:r>
        <w:rPr>
          <w:i/>
        </w:rPr>
        <w:t>National Kidney Foundation</w:t>
      </w:r>
      <w:r w:rsidR="00FC0125">
        <w:rPr>
          <w:i/>
        </w:rPr>
        <w:t xml:space="preserve"> </w:t>
      </w:r>
      <w:r w:rsidR="00FC0125">
        <w:rPr>
          <w:i/>
        </w:rPr>
        <w:fldChar w:fldCharType="begin" w:fldLock="1"/>
      </w:r>
      <w:r w:rsidR="00FC0125">
        <w:rPr>
          <w:i/>
        </w:rPr>
        <w:instrText>ADDIN CSL_CITATION { "citationItems" : [ { "id" : "ITEM-1", "itemData" : { "URL" : "https://www.kidney.org/atoz/content/diabetes", "author" : [ { "dropping-particle" : "", "family" : "National Kidney Foundation", "given" : "", "non-dropping-particle" : "", "parse-names" : false, "suffix" : "" } ], "id" : "ITEM-1", "issued" : { "date-parts" : [ [ "2015" ] ] }, "page" : "2-5", "title" : "Diabetes - A Major Risk Factor for Kidney Disease", "type" : "webpage", "volume" : "1" }, "uris" : [ "http://www.mendeley.com/documents/?uuid=a318a7f7-9298-48f9-b6fc-291c9c61d2b4" ] } ], "mendeley" : { "formattedCitation" : "(National Kidney Foundation, 2015)", "plainTextFormattedCitation" : "(National Kidney Foundation, 2015)", "previouslyFormattedCitation" : "(National Kidney Foundation, 2015)" }, "properties" : {  }, "schema" : "https://github.com/citation-style-language/schema/raw/master/csl-citation.json" }</w:instrText>
      </w:r>
      <w:r w:rsidR="00FC0125">
        <w:rPr>
          <w:i/>
        </w:rPr>
        <w:fldChar w:fldCharType="separate"/>
      </w:r>
      <w:r w:rsidR="00FC0125" w:rsidRPr="00FC0125">
        <w:rPr>
          <w:noProof/>
        </w:rPr>
        <w:t>(National Kidney Foundation, 2015)</w:t>
      </w:r>
      <w:r w:rsidR="00FC0125">
        <w:rPr>
          <w:i/>
        </w:rPr>
        <w:fldChar w:fldCharType="end"/>
      </w:r>
      <w:r w:rsidR="009713E5">
        <w:t>, 1 dari 3 orang yang terkena diabetes memiliki kemungkinan teridentifikasi PGK.</w:t>
      </w:r>
    </w:p>
    <w:p w14:paraId="17882CA5" w14:textId="15A6D35A" w:rsidR="00FC0125" w:rsidRDefault="00FC0125" w:rsidP="00F22996">
      <w:pPr>
        <w:pStyle w:val="ListParagraph"/>
        <w:numPr>
          <w:ilvl w:val="3"/>
          <w:numId w:val="15"/>
        </w:numPr>
        <w:ind w:left="1843"/>
        <w:jc w:val="both"/>
      </w:pPr>
      <w:r>
        <w:t>Sodium</w:t>
      </w:r>
      <w:r w:rsidR="000948AB">
        <w:t xml:space="preserve"> (sod)</w:t>
      </w:r>
      <w:r>
        <w:t xml:space="preserve"> dan Potassium</w:t>
      </w:r>
      <w:r w:rsidR="000948AB">
        <w:t xml:space="preserve"> (pot):</w:t>
      </w:r>
    </w:p>
    <w:p w14:paraId="0D96290F" w14:textId="70ACBFCC" w:rsidR="009713E5" w:rsidRDefault="000948AB" w:rsidP="000948AB">
      <w:pPr>
        <w:pStyle w:val="ListParagraph"/>
        <w:ind w:left="1843" w:firstLine="0"/>
        <w:jc w:val="both"/>
      </w:pPr>
      <w:r>
        <w:t>M</w:t>
      </w:r>
      <w:r w:rsidR="00911ADE">
        <w:t>erupakan zat yang penting bagi tubuh namun berbahaya jika berlebihan, penderita PGK tidak dapat menghilakan kelebihan Sodium, Potassium, dan cairan lainnya dalam tubuh.</w:t>
      </w:r>
    </w:p>
    <w:p w14:paraId="2F1F92C5" w14:textId="49D872FE" w:rsidR="00F74FC2" w:rsidRDefault="00F74FC2" w:rsidP="00F22996">
      <w:pPr>
        <w:pStyle w:val="ListParagraph"/>
        <w:numPr>
          <w:ilvl w:val="3"/>
          <w:numId w:val="15"/>
        </w:numPr>
        <w:ind w:left="1843"/>
        <w:jc w:val="both"/>
      </w:pPr>
      <w:r>
        <w:t>Pembengkakan pada kaki (pe):</w:t>
      </w:r>
    </w:p>
    <w:p w14:paraId="380E77F4" w14:textId="0FF11782" w:rsidR="00911ADE" w:rsidRDefault="0084775C" w:rsidP="00F74FC2">
      <w:pPr>
        <w:pStyle w:val="ListParagraph"/>
        <w:ind w:left="1843" w:firstLine="0"/>
        <w:jc w:val="both"/>
      </w:pPr>
      <w:r>
        <w:t>Edema adalah istilah kedokteran dari pembengkakan. Edema terjadi ketika pembuluh darah kecil pecah dan melepaskan cairan ke jaringan di dekatnya. Cairan yang terakumulasi tersebut menjadikan pembengkakan.</w:t>
      </w:r>
    </w:p>
    <w:p w14:paraId="1B070D3F" w14:textId="77777777" w:rsidR="00367BEF" w:rsidRDefault="00367BEF" w:rsidP="00F22996">
      <w:pPr>
        <w:pStyle w:val="ListParagraph"/>
        <w:numPr>
          <w:ilvl w:val="3"/>
          <w:numId w:val="15"/>
        </w:numPr>
        <w:ind w:left="1843"/>
        <w:jc w:val="both"/>
      </w:pPr>
      <w:r>
        <w:t>Sel darah putih (pc):</w:t>
      </w:r>
    </w:p>
    <w:p w14:paraId="4DFE46C8" w14:textId="2B9CE8A9" w:rsidR="008376C6" w:rsidRDefault="00367BEF" w:rsidP="00367BEF">
      <w:pPr>
        <w:pStyle w:val="ListParagraph"/>
        <w:ind w:left="1843" w:firstLine="0"/>
        <w:jc w:val="both"/>
      </w:pPr>
      <w:r>
        <w:t xml:space="preserve">Jika terdeteksi sel darah putih </w:t>
      </w:r>
      <w:r w:rsidR="00E56910">
        <w:t>pada urin merupakan indikasi infeksi PGK.</w:t>
      </w:r>
    </w:p>
    <w:p w14:paraId="69D57307" w14:textId="77777777" w:rsidR="005060F7" w:rsidRDefault="00FC7ACF" w:rsidP="00FB3BCE">
      <w:pPr>
        <w:pStyle w:val="ListParagraph"/>
        <w:numPr>
          <w:ilvl w:val="3"/>
          <w:numId w:val="15"/>
        </w:numPr>
        <w:ind w:left="1843"/>
        <w:jc w:val="both"/>
      </w:pPr>
      <w:r>
        <w:t xml:space="preserve">Serum Kreatinin </w:t>
      </w:r>
      <w:r w:rsidR="005060F7">
        <w:t>(sc):</w:t>
      </w:r>
    </w:p>
    <w:p w14:paraId="2F1281E0" w14:textId="5A6070B4" w:rsidR="00E378BD" w:rsidRPr="004F25E1" w:rsidRDefault="005060F7" w:rsidP="005060F7">
      <w:pPr>
        <w:pStyle w:val="ListParagraph"/>
        <w:ind w:left="1843" w:firstLine="0"/>
        <w:jc w:val="both"/>
      </w:pPr>
      <w:r>
        <w:t xml:space="preserve">Atribut ini </w:t>
      </w:r>
      <w:r w:rsidR="00FC7ACF">
        <w:t>berpengaruh terhadap filtrasi glomerulus</w:t>
      </w:r>
      <w:r w:rsidR="0009034A">
        <w:t xml:space="preserve"> pada ginjal</w:t>
      </w:r>
      <w:r w:rsidR="00FC7ACF">
        <w:t>.</w:t>
      </w:r>
    </w:p>
    <w:p w14:paraId="01E7CFD9" w14:textId="77777777" w:rsidR="00374694" w:rsidRDefault="00374694" w:rsidP="00374694">
      <w:pPr>
        <w:pStyle w:val="ListParagraph"/>
        <w:spacing w:before="0"/>
        <w:ind w:left="1134" w:firstLine="0"/>
        <w:rPr>
          <w:lang w:val="en-US"/>
        </w:rPr>
      </w:pPr>
    </w:p>
    <w:p w14:paraId="460097FC" w14:textId="77777777" w:rsidR="00374694" w:rsidRDefault="00374694" w:rsidP="00374694">
      <w:pPr>
        <w:pStyle w:val="ListParagraph"/>
        <w:spacing w:before="0"/>
        <w:ind w:left="1134" w:firstLine="0"/>
        <w:rPr>
          <w:lang w:val="en-US"/>
        </w:rPr>
      </w:pPr>
    </w:p>
    <w:p w14:paraId="3241CE1C" w14:textId="351D743A" w:rsidR="00087E18" w:rsidRPr="009E6F2F" w:rsidRDefault="00BE5BD7" w:rsidP="009E6F2F">
      <w:pPr>
        <w:pStyle w:val="ListParagraph"/>
        <w:numPr>
          <w:ilvl w:val="0"/>
          <w:numId w:val="20"/>
        </w:numPr>
        <w:spacing w:before="0"/>
        <w:ind w:left="1134"/>
        <w:rPr>
          <w:lang w:val="en-US"/>
        </w:rPr>
      </w:pPr>
      <w:r>
        <w:rPr>
          <w:lang w:val="en-US"/>
        </w:rPr>
        <w:lastRenderedPageBreak/>
        <w:t>Pembuatan Dataset dan Target</w:t>
      </w:r>
    </w:p>
    <w:p w14:paraId="6292DDF5" w14:textId="34335219" w:rsidR="00F13A84" w:rsidRPr="00C11228" w:rsidRDefault="00C11228" w:rsidP="00C11228">
      <w:pPr>
        <w:pStyle w:val="ListParagraph"/>
        <w:spacing w:before="0"/>
        <w:ind w:left="1134" w:firstLine="306"/>
        <w:rPr>
          <w:lang w:val="en-US"/>
        </w:rPr>
      </w:pPr>
      <w:r>
        <w:t>T</w:t>
      </w:r>
      <w:r w:rsidR="00F13A84" w:rsidRPr="00C11228">
        <w:t>arget</w:t>
      </w:r>
      <w:r w:rsidR="00FE7B20" w:rsidRPr="00C11228">
        <w:t xml:space="preserve"> pada atribut </w:t>
      </w:r>
      <w:r w:rsidR="007600F9">
        <w:t>“class”</w:t>
      </w:r>
      <w:r w:rsidR="00FE7B20" w:rsidRPr="00C11228">
        <w:t xml:space="preserve">, </w:t>
      </w:r>
      <w:r w:rsidR="000050E6">
        <w:t xml:space="preserve">telah </w:t>
      </w:r>
      <w:r w:rsidR="00FE7B20" w:rsidRPr="00C11228">
        <w:t xml:space="preserve">dikelompokkan menjadi 2 output, </w:t>
      </w:r>
      <w:r w:rsidR="00626AEC">
        <w:t>PGK</w:t>
      </w:r>
      <w:r w:rsidR="00C43496">
        <w:t xml:space="preserve"> (ckd)</w:t>
      </w:r>
      <w:r w:rsidR="00FE7B20" w:rsidRPr="00C11228">
        <w:t xml:space="preserve"> atau </w:t>
      </w:r>
      <w:r w:rsidR="004A578C">
        <w:t>Normal (</w:t>
      </w:r>
      <w:r w:rsidR="00BA06D9">
        <w:t>notckd</w:t>
      </w:r>
      <w:r w:rsidR="004A578C">
        <w:t>)</w:t>
      </w:r>
      <w:r w:rsidR="00BF27A5">
        <w:t>.</w:t>
      </w:r>
    </w:p>
    <w:p w14:paraId="3759E0E3" w14:textId="2CEB16EE" w:rsidR="00F13A84" w:rsidRDefault="00495E95" w:rsidP="006C49FE">
      <w:pPr>
        <w:pStyle w:val="ListParagraph"/>
        <w:numPr>
          <w:ilvl w:val="0"/>
          <w:numId w:val="20"/>
        </w:numPr>
        <w:spacing w:before="0"/>
        <w:ind w:left="1134"/>
        <w:rPr>
          <w:lang w:val="en-US"/>
        </w:rPr>
      </w:pPr>
      <w:r w:rsidRPr="00495E95">
        <w:rPr>
          <w:i/>
          <w:iCs/>
          <w:lang w:val="en-US"/>
        </w:rPr>
        <w:t>Data Cleaning</w:t>
      </w:r>
      <w:r w:rsidRPr="00495E95">
        <w:rPr>
          <w:i/>
          <w:lang w:val="en-US"/>
        </w:rPr>
        <w:t xml:space="preserve"> dan </w:t>
      </w:r>
      <w:r w:rsidRPr="00495E95">
        <w:rPr>
          <w:i/>
          <w:iCs/>
          <w:lang w:val="en-US"/>
        </w:rPr>
        <w:t>Pre-Processing</w:t>
      </w:r>
    </w:p>
    <w:p w14:paraId="58B04723" w14:textId="41041DF2" w:rsidR="002D4081" w:rsidRPr="008050FF" w:rsidRDefault="002F2CD4" w:rsidP="008050FF">
      <w:pPr>
        <w:pStyle w:val="ListParagraph"/>
        <w:spacing w:before="0"/>
        <w:ind w:left="1134" w:firstLine="306"/>
        <w:jc w:val="both"/>
        <w:rPr>
          <w:bCs/>
        </w:rPr>
      </w:pPr>
      <w:r w:rsidRPr="002F2CD4">
        <w:rPr>
          <w:bCs/>
          <w:lang w:val="id-ID"/>
        </w:rPr>
        <w:t>Kegiatan yang ada pada tahap ini antara lain membersihkan dan memperbaiki data yang rusak</w:t>
      </w:r>
      <w:r w:rsidR="008E0B1C">
        <w:rPr>
          <w:bCs/>
        </w:rPr>
        <w:t>;</w:t>
      </w:r>
      <w:r w:rsidRPr="002F2CD4">
        <w:rPr>
          <w:bCs/>
          <w:lang w:val="id-ID"/>
        </w:rPr>
        <w:t xml:space="preserve"> </w:t>
      </w:r>
      <w:r w:rsidR="002360AC">
        <w:rPr>
          <w:bCs/>
        </w:rPr>
        <w:t xml:space="preserve">menghilangkan </w:t>
      </w:r>
      <w:r w:rsidR="002360AC" w:rsidRPr="002360AC">
        <w:rPr>
          <w:bCs/>
        </w:rPr>
        <w:t>noise</w:t>
      </w:r>
      <w:r w:rsidR="00E86546">
        <w:rPr>
          <w:bCs/>
        </w:rPr>
        <w:t>, yaitu</w:t>
      </w:r>
      <w:r w:rsidR="002360AC">
        <w:rPr>
          <w:bCs/>
        </w:rPr>
        <w:t xml:space="preserve"> </w:t>
      </w:r>
      <w:r w:rsidRPr="002F2CD4">
        <w:rPr>
          <w:bCs/>
          <w:lang w:val="id-ID"/>
        </w:rPr>
        <w:t>menghapus data</w:t>
      </w:r>
      <w:r w:rsidR="00CD45C5">
        <w:rPr>
          <w:bCs/>
        </w:rPr>
        <w:t xml:space="preserve"> atau atribut</w:t>
      </w:r>
      <w:r w:rsidRPr="002F2CD4">
        <w:rPr>
          <w:bCs/>
          <w:lang w:val="id-ID"/>
        </w:rPr>
        <w:t xml:space="preserve"> yang tidak diperlukan, serta menyeragamkan data yang dianggap sama namun memiliki nilai yang berbeda atau membuatnya menjadi konsisten</w:t>
      </w:r>
      <w:r w:rsidR="002360AC">
        <w:rPr>
          <w:bCs/>
        </w:rPr>
        <w:t>.</w:t>
      </w:r>
    </w:p>
    <w:p w14:paraId="23BB3CCB" w14:textId="59D1C89A" w:rsidR="009000F6" w:rsidRPr="00A76243" w:rsidRDefault="002F01DC" w:rsidP="00A76243">
      <w:pPr>
        <w:pStyle w:val="ListParagraph"/>
        <w:spacing w:before="0"/>
        <w:ind w:left="1134" w:firstLine="306"/>
        <w:jc w:val="both"/>
        <w:rPr>
          <w:bCs/>
        </w:rPr>
      </w:pPr>
      <w:r w:rsidRPr="00A76243">
        <w:rPr>
          <w:bCs/>
        </w:rPr>
        <w:t>S</w:t>
      </w:r>
      <w:r w:rsidR="00351BF8" w:rsidRPr="00A76243">
        <w:rPr>
          <w:bCs/>
        </w:rPr>
        <w:t>eleksi atribut dilakukan untuk men</w:t>
      </w:r>
      <w:r w:rsidR="000C4CF8">
        <w:rPr>
          <w:bCs/>
        </w:rPr>
        <w:t>g</w:t>
      </w:r>
      <w:r w:rsidR="00351BF8" w:rsidRPr="00A76243">
        <w:rPr>
          <w:bCs/>
        </w:rPr>
        <w:t xml:space="preserve">hilangkan atribut yang </w:t>
      </w:r>
      <w:r w:rsidR="00C32332" w:rsidRPr="00A76243">
        <w:rPr>
          <w:bCs/>
        </w:rPr>
        <w:t>dianggap tidak relevan</w:t>
      </w:r>
      <w:r w:rsidR="0068153B" w:rsidRPr="00A76243">
        <w:rPr>
          <w:bCs/>
        </w:rPr>
        <w:t xml:space="preserve"> dengan menggunakan Algoritma </w:t>
      </w:r>
      <w:r w:rsidR="0068153B" w:rsidRPr="00A76243">
        <w:rPr>
          <w:bCs/>
          <w:i/>
        </w:rPr>
        <w:t>Backward Elimination</w:t>
      </w:r>
      <w:r w:rsidR="0068153B" w:rsidRPr="00A76243">
        <w:rPr>
          <w:bCs/>
        </w:rPr>
        <w:t>.</w:t>
      </w:r>
      <w:r w:rsidR="004278EB" w:rsidRPr="00A76243">
        <w:rPr>
          <w:bCs/>
        </w:rPr>
        <w:t xml:space="preserve"> Dimana algoritma </w:t>
      </w:r>
      <w:r w:rsidR="004278EB" w:rsidRPr="00A76243">
        <w:rPr>
          <w:bCs/>
          <w:i/>
        </w:rPr>
        <w:t xml:space="preserve">Backward Elimination </w:t>
      </w:r>
      <w:r w:rsidR="004278EB" w:rsidRPr="00A76243">
        <w:rPr>
          <w:bCs/>
        </w:rPr>
        <w:t xml:space="preserve">akan mengeluarkan satu per satu atribut </w:t>
      </w:r>
      <w:r w:rsidR="004278EB" w:rsidRPr="00A76243">
        <w:rPr>
          <w:bCs/>
          <w:i/>
        </w:rPr>
        <w:t xml:space="preserve">predictor </w:t>
      </w:r>
      <w:r w:rsidR="004278EB" w:rsidRPr="00A76243">
        <w:rPr>
          <w:bCs/>
        </w:rPr>
        <w:t xml:space="preserve">yang tidak signifikan dan akan dilakukan terus menerus </w:t>
      </w:r>
      <w:r w:rsidR="00467CBB">
        <w:rPr>
          <w:bCs/>
        </w:rPr>
        <w:t>hingga</w:t>
      </w:r>
      <w:r w:rsidR="004278EB" w:rsidRPr="00A76243">
        <w:rPr>
          <w:bCs/>
        </w:rPr>
        <w:t xml:space="preserve"> tidak ada atribut </w:t>
      </w:r>
      <w:r w:rsidR="004278EB" w:rsidRPr="00A76243">
        <w:rPr>
          <w:bCs/>
          <w:i/>
        </w:rPr>
        <w:t>predictor</w:t>
      </w:r>
      <w:r w:rsidR="004278EB" w:rsidRPr="00A76243">
        <w:rPr>
          <w:bCs/>
        </w:rPr>
        <w:t xml:space="preserve"> yang tidak signifikan.</w:t>
      </w:r>
      <w:r w:rsidR="004F25E1" w:rsidRPr="00A76243">
        <w:rPr>
          <w:bCs/>
        </w:rPr>
        <w:t xml:space="preserve"> </w:t>
      </w:r>
      <w:r w:rsidR="00A9202F">
        <w:rPr>
          <w:bCs/>
        </w:rPr>
        <w:t>Tahap seleksi atribut ini dilakukan secara iteratif, yang akan dijelaskan lebih lanj</w:t>
      </w:r>
      <w:r w:rsidR="00156B17">
        <w:rPr>
          <w:bCs/>
        </w:rPr>
        <w:t>ut pada bagian implementasi.</w:t>
      </w:r>
    </w:p>
    <w:p w14:paraId="5F37F130" w14:textId="77777777" w:rsidR="00B07AE8" w:rsidRPr="003668FD" w:rsidRDefault="00970A18" w:rsidP="006C49FE">
      <w:pPr>
        <w:pStyle w:val="ListParagraph"/>
        <w:numPr>
          <w:ilvl w:val="0"/>
          <w:numId w:val="20"/>
        </w:numPr>
        <w:spacing w:before="0"/>
        <w:ind w:left="1134"/>
        <w:rPr>
          <w:i/>
          <w:lang w:val="en-US"/>
        </w:rPr>
      </w:pPr>
      <w:r>
        <w:rPr>
          <w:lang w:val="en-US"/>
        </w:rPr>
        <w:t>Transformasi Data</w:t>
      </w:r>
    </w:p>
    <w:p w14:paraId="002CAFE2" w14:textId="77777777" w:rsidR="003668FD" w:rsidRDefault="003668FD" w:rsidP="00DA4C8E">
      <w:pPr>
        <w:pStyle w:val="ListParagraph"/>
        <w:spacing w:before="0"/>
        <w:ind w:left="1134" w:firstLine="306"/>
        <w:jc w:val="both"/>
        <w:rPr>
          <w:rFonts w:ascii="Times New Roman" w:eastAsia="Times New Roman" w:hAnsi="Times New Roman" w:cs="Times New Roman"/>
          <w:bCs/>
        </w:rPr>
      </w:pPr>
      <w:r>
        <w:rPr>
          <w:rFonts w:ascii="Times New Roman" w:eastAsia="Times New Roman" w:hAnsi="Times New Roman" w:cs="Times New Roman"/>
          <w:bCs/>
        </w:rPr>
        <w:t xml:space="preserve">Setelah data yang dipilih sudah diterapkan maka akan dilakukan tahapan untuk melakukan transformasi terhadap parameter tertentu. Transformasi akan dilakukan untuk memodifikasi sumber data ke format berbeda yang dapat diterima oleh proses </w:t>
      </w:r>
      <w:r w:rsidRPr="001649D6">
        <w:rPr>
          <w:rFonts w:ascii="Times New Roman" w:eastAsia="Times New Roman" w:hAnsi="Times New Roman" w:cs="Times New Roman"/>
          <w:bCs/>
          <w:i/>
        </w:rPr>
        <w:t xml:space="preserve">data mining </w:t>
      </w:r>
      <w:r>
        <w:rPr>
          <w:rFonts w:ascii="Times New Roman" w:eastAsia="Times New Roman" w:hAnsi="Times New Roman" w:cs="Times New Roman"/>
          <w:bCs/>
        </w:rPr>
        <w:t>selanjutnya. Proses transformasi ini dilakukan jika diperlukan atau jika terdapat data yang dinilai perlu untuk dilakukan transformasi formatnya</w:t>
      </w:r>
      <w:r w:rsidR="00DA4C8E">
        <w:rPr>
          <w:rFonts w:ascii="Times New Roman" w:eastAsia="Times New Roman" w:hAnsi="Times New Roman" w:cs="Times New Roman"/>
          <w:bCs/>
        </w:rPr>
        <w:t>.</w:t>
      </w:r>
    </w:p>
    <w:p w14:paraId="4D6424BA" w14:textId="0636BE1A" w:rsidR="00DA4C8E" w:rsidRPr="00DA4C8E" w:rsidRDefault="00DA4C8E" w:rsidP="00DA4C8E">
      <w:pPr>
        <w:pStyle w:val="ListParagraph"/>
        <w:spacing w:before="0"/>
        <w:ind w:left="1134" w:firstLine="306"/>
        <w:jc w:val="both"/>
        <w:rPr>
          <w:lang w:val="en-US"/>
        </w:rPr>
      </w:pPr>
      <w:r>
        <w:rPr>
          <w:lang w:val="en-US"/>
        </w:rPr>
        <w:t xml:space="preserve">Dalam </w:t>
      </w:r>
      <w:r w:rsidR="00AA4DDB">
        <w:rPr>
          <w:lang w:val="en-US"/>
        </w:rPr>
        <w:t>algoritma</w:t>
      </w:r>
      <w:r>
        <w:rPr>
          <w:lang w:val="en-US"/>
        </w:rPr>
        <w:t xml:space="preserve"> k-NN</w:t>
      </w:r>
      <w:r w:rsidR="003B1949">
        <w:rPr>
          <w:lang w:val="en-US"/>
        </w:rPr>
        <w:t xml:space="preserve"> yang mengimplementasikan rumus </w:t>
      </w:r>
      <w:r w:rsidR="003B1949" w:rsidRPr="003B1949">
        <w:rPr>
          <w:i/>
          <w:lang w:val="en-US"/>
        </w:rPr>
        <w:t>Euc</w:t>
      </w:r>
      <w:r w:rsidR="003B1949">
        <w:rPr>
          <w:i/>
          <w:lang w:val="en-US"/>
        </w:rPr>
        <w:t>lidean Distance</w:t>
      </w:r>
      <w:r w:rsidR="00AA4DDB">
        <w:rPr>
          <w:lang w:val="en-US"/>
        </w:rPr>
        <w:t xml:space="preserve">, </w:t>
      </w:r>
      <w:r w:rsidR="000E179F">
        <w:rPr>
          <w:lang w:val="en-US"/>
        </w:rPr>
        <w:t xml:space="preserve">dapat dicontohkan dengan </w:t>
      </w:r>
      <w:r w:rsidR="00604D57">
        <w:rPr>
          <w:lang w:val="en-US"/>
        </w:rPr>
        <w:t xml:space="preserve">mengubah </w:t>
      </w:r>
      <w:r w:rsidR="00AA4DDB">
        <w:rPr>
          <w:lang w:val="en-US"/>
        </w:rPr>
        <w:t xml:space="preserve">nilai data yang dimasukkan harus berupa </w:t>
      </w:r>
      <w:r w:rsidR="00C700E3">
        <w:rPr>
          <w:lang w:val="en-US"/>
        </w:rPr>
        <w:t>numerik</w:t>
      </w:r>
      <w:r w:rsidR="00011502">
        <w:rPr>
          <w:lang w:val="en-US"/>
        </w:rPr>
        <w:t xml:space="preserve"> (</w:t>
      </w:r>
      <w:r w:rsidR="00AA4DDB">
        <w:rPr>
          <w:lang w:val="en-US"/>
        </w:rPr>
        <w:t>bilangan riil</w:t>
      </w:r>
      <w:r w:rsidR="00011502">
        <w:rPr>
          <w:lang w:val="en-US"/>
        </w:rPr>
        <w:t>)</w:t>
      </w:r>
      <w:r w:rsidR="00AA4DDB">
        <w:rPr>
          <w:lang w:val="en-US"/>
        </w:rPr>
        <w:t xml:space="preserve">, sehingga atribut </w:t>
      </w:r>
      <w:r w:rsidR="009723A8">
        <w:rPr>
          <w:lang w:val="en-US"/>
        </w:rPr>
        <w:t xml:space="preserve">nominal </w:t>
      </w:r>
      <w:r w:rsidR="00AA4DDB">
        <w:rPr>
          <w:lang w:val="en-US"/>
        </w:rPr>
        <w:t xml:space="preserve">yang bernilai binomial </w:t>
      </w:r>
      <w:r w:rsidR="0090196D">
        <w:rPr>
          <w:lang w:val="en-US"/>
        </w:rPr>
        <w:t xml:space="preserve">atau </w:t>
      </w:r>
      <w:r w:rsidR="00AA4DDB">
        <w:rPr>
          <w:lang w:val="en-US"/>
        </w:rPr>
        <w:t>seperti</w:t>
      </w:r>
      <w:r w:rsidR="000E179F">
        <w:rPr>
          <w:lang w:val="en-US"/>
        </w:rPr>
        <w:t>: “Ya”</w:t>
      </w:r>
      <w:proofErr w:type="gramStart"/>
      <w:r w:rsidR="000E179F">
        <w:rPr>
          <w:lang w:val="en-US"/>
        </w:rPr>
        <w:t>-“</w:t>
      </w:r>
      <w:proofErr w:type="gramEnd"/>
      <w:r w:rsidR="000E179F">
        <w:rPr>
          <w:lang w:val="en-US"/>
        </w:rPr>
        <w:t>Tidak”,</w:t>
      </w:r>
      <w:r w:rsidR="00AA4DDB">
        <w:rPr>
          <w:lang w:val="en-US"/>
        </w:rPr>
        <w:t xml:space="preserve"> “Ada”-“Tidak Ada”, “Normal”-“Abnormal”</w:t>
      </w:r>
      <w:r w:rsidR="000E179F">
        <w:rPr>
          <w:lang w:val="en-US"/>
        </w:rPr>
        <w:t xml:space="preserve"> </w:t>
      </w:r>
      <w:r w:rsidR="002E3A96">
        <w:rPr>
          <w:lang w:val="en-US"/>
        </w:rPr>
        <w:t xml:space="preserve">sehingga </w:t>
      </w:r>
      <w:r w:rsidR="000E179F">
        <w:rPr>
          <w:lang w:val="en-US"/>
        </w:rPr>
        <w:t xml:space="preserve">dapat </w:t>
      </w:r>
      <w:r w:rsidR="009723A8">
        <w:rPr>
          <w:lang w:val="en-US"/>
        </w:rPr>
        <w:t>ditransformasi</w:t>
      </w:r>
      <w:r w:rsidR="000E179F">
        <w:rPr>
          <w:lang w:val="en-US"/>
        </w:rPr>
        <w:t xml:space="preserve"> menjadi </w:t>
      </w:r>
      <w:r w:rsidR="009E7CDB">
        <w:rPr>
          <w:lang w:val="en-US"/>
        </w:rPr>
        <w:t>1 dan 0</w:t>
      </w:r>
      <w:r w:rsidR="00CC43D8">
        <w:rPr>
          <w:lang w:val="en-US"/>
        </w:rPr>
        <w:t>.</w:t>
      </w:r>
    </w:p>
    <w:p w14:paraId="15E1D32F" w14:textId="0A18815F" w:rsidR="00970A18" w:rsidRDefault="00747AFD" w:rsidP="006C49FE">
      <w:pPr>
        <w:pStyle w:val="ListParagraph"/>
        <w:numPr>
          <w:ilvl w:val="0"/>
          <w:numId w:val="20"/>
        </w:numPr>
        <w:spacing w:before="0"/>
        <w:ind w:left="1134"/>
        <w:rPr>
          <w:lang w:val="en-US"/>
        </w:rPr>
      </w:pPr>
      <w:r w:rsidRPr="00747AFD">
        <w:rPr>
          <w:i/>
          <w:lang w:val="en-US"/>
        </w:rPr>
        <w:t>Data Mining</w:t>
      </w:r>
      <w:r>
        <w:rPr>
          <w:lang w:val="en-US"/>
        </w:rPr>
        <w:t xml:space="preserve">: </w:t>
      </w:r>
      <w:r w:rsidR="00F96FF4">
        <w:rPr>
          <w:lang w:val="en-US"/>
        </w:rPr>
        <w:t>Pe</w:t>
      </w:r>
      <w:r w:rsidR="00345FEC">
        <w:rPr>
          <w:lang w:val="en-US"/>
        </w:rPr>
        <w:t>milihan Jenis Tugas Data Mining</w:t>
      </w:r>
    </w:p>
    <w:p w14:paraId="1B091EEF" w14:textId="10DEBE8C" w:rsidR="00E02AD9" w:rsidRDefault="00E02AD9" w:rsidP="00B041CD">
      <w:pPr>
        <w:pStyle w:val="ListParagraph"/>
        <w:spacing w:before="0"/>
        <w:ind w:left="1134" w:firstLine="306"/>
        <w:jc w:val="both"/>
        <w:rPr>
          <w:lang w:val="en-US"/>
        </w:rPr>
      </w:pPr>
      <w:r>
        <w:rPr>
          <w:lang w:val="en-US"/>
        </w:rPr>
        <w:t xml:space="preserve">Jenis tugas data mining yang dipilih adalah </w:t>
      </w:r>
      <w:r>
        <w:rPr>
          <w:i/>
          <w:lang w:val="en-US"/>
        </w:rPr>
        <w:t xml:space="preserve">Classification </w:t>
      </w:r>
      <w:r>
        <w:rPr>
          <w:lang w:val="en-US"/>
        </w:rPr>
        <w:t xml:space="preserve">(Klasifikasi), didefinisikan sebagai </w:t>
      </w:r>
      <w:r>
        <w:rPr>
          <w:i/>
          <w:lang w:val="en-US"/>
        </w:rPr>
        <w:t>supervised learning</w:t>
      </w:r>
      <w:r>
        <w:rPr>
          <w:lang w:val="en-US"/>
        </w:rPr>
        <w:t>, dimana telah terdapat informasi mengenai bagaimana data tersebut dikelompokkan dan tidak ada pertambahan kelompok.</w:t>
      </w:r>
    </w:p>
    <w:p w14:paraId="3AC23191" w14:textId="6FF5E130" w:rsidR="00864DFB" w:rsidRDefault="00747AFD" w:rsidP="00864DFB">
      <w:pPr>
        <w:pStyle w:val="ListParagraph"/>
        <w:numPr>
          <w:ilvl w:val="0"/>
          <w:numId w:val="20"/>
        </w:numPr>
        <w:spacing w:before="0"/>
        <w:ind w:left="1134"/>
        <w:rPr>
          <w:lang w:val="en-US"/>
        </w:rPr>
      </w:pPr>
      <w:r>
        <w:rPr>
          <w:i/>
          <w:lang w:val="en-US"/>
        </w:rPr>
        <w:t>Data Mining</w:t>
      </w:r>
      <w:r>
        <w:rPr>
          <w:lang w:val="en-US"/>
        </w:rPr>
        <w:t>:</w:t>
      </w:r>
      <w:r>
        <w:rPr>
          <w:i/>
          <w:lang w:val="en-US"/>
        </w:rPr>
        <w:t xml:space="preserve"> </w:t>
      </w:r>
      <w:r w:rsidR="00D27BA7">
        <w:rPr>
          <w:lang w:val="en-US"/>
        </w:rPr>
        <w:t>Penentuan</w:t>
      </w:r>
      <w:r w:rsidR="00C2274E">
        <w:rPr>
          <w:lang w:val="en-US"/>
        </w:rPr>
        <w:t xml:space="preserve"> </w:t>
      </w:r>
      <w:r w:rsidR="00D11710">
        <w:rPr>
          <w:lang w:val="en-US"/>
        </w:rPr>
        <w:t xml:space="preserve">Algoritma dan </w:t>
      </w:r>
      <w:r w:rsidR="00BA6C02">
        <w:rPr>
          <w:lang w:val="en-US"/>
        </w:rPr>
        <w:t>Metode</w:t>
      </w:r>
    </w:p>
    <w:p w14:paraId="7CA5B000" w14:textId="1AC9EB00" w:rsidR="00B041CD" w:rsidRPr="00CC6CCE" w:rsidRDefault="00C2274E" w:rsidP="00B93A78">
      <w:pPr>
        <w:pStyle w:val="ListParagraph"/>
        <w:spacing w:before="0"/>
        <w:ind w:left="1134" w:firstLine="306"/>
        <w:jc w:val="both"/>
        <w:rPr>
          <w:lang w:val="en-US"/>
        </w:rPr>
      </w:pPr>
      <w:r w:rsidRPr="00864DFB">
        <w:lastRenderedPageBreak/>
        <w:t xml:space="preserve">Algoritma yang digunakan pada dataset PGK </w:t>
      </w:r>
      <w:r w:rsidR="00C47983" w:rsidRPr="00864DFB">
        <w:t xml:space="preserve">menggunakan algoritma </w:t>
      </w:r>
      <w:r w:rsidR="00071C8E">
        <w:rPr>
          <w:i/>
          <w:lang w:val="en-US"/>
        </w:rPr>
        <w:t>k</w:t>
      </w:r>
      <w:r w:rsidR="00071C8E">
        <w:rPr>
          <w:lang w:val="en-US"/>
        </w:rPr>
        <w:t>-Nearest Neighbor</w:t>
      </w:r>
      <w:r w:rsidR="00DB2D92">
        <w:rPr>
          <w:lang w:val="en-US"/>
        </w:rPr>
        <w:t xml:space="preserve"> (kNN)</w:t>
      </w:r>
      <w:r w:rsidR="00CC6CCE">
        <w:rPr>
          <w:lang w:val="en-US"/>
        </w:rPr>
        <w:t xml:space="preserve"> dengan </w:t>
      </w:r>
      <w:r w:rsidR="00CC6CCE">
        <w:rPr>
          <w:i/>
          <w:lang w:val="en-US"/>
        </w:rPr>
        <w:t>Backward Elimination</w:t>
      </w:r>
      <w:r w:rsidR="00CC6CCE">
        <w:rPr>
          <w:lang w:val="en-US"/>
        </w:rPr>
        <w:t>.</w:t>
      </w:r>
      <w:r w:rsidR="00CC6CCE">
        <w:t xml:space="preserve"> </w:t>
      </w:r>
      <w:r w:rsidR="00C71884">
        <w:t>k</w:t>
      </w:r>
      <w:r w:rsidR="00CC6CCE">
        <w:t>NN</w:t>
      </w:r>
      <w:r w:rsidR="00864DFB" w:rsidRPr="00864DFB">
        <w:t xml:space="preserve"> </w:t>
      </w:r>
      <w:r w:rsidR="00DB2D92">
        <w:t xml:space="preserve">diimplementasikan </w:t>
      </w:r>
      <w:r w:rsidR="00864DFB" w:rsidRPr="00864DFB">
        <w:t>dengan</w:t>
      </w:r>
      <w:r w:rsidR="00535C21">
        <w:t xml:space="preserve"> rumus </w:t>
      </w:r>
      <w:r w:rsidR="00535C21" w:rsidRPr="00535C21">
        <w:rPr>
          <w:i/>
        </w:rPr>
        <w:t>Euclidean Distance</w:t>
      </w:r>
      <w:r w:rsidR="00B93A78">
        <w:t xml:space="preserve"> dikarenakan </w:t>
      </w:r>
      <w:r w:rsidR="00B93A78">
        <w:rPr>
          <w:i/>
        </w:rPr>
        <w:t xml:space="preserve">dataset </w:t>
      </w:r>
      <w:r w:rsidR="00B93A78">
        <w:t>yang digunakan sebagian besar adalah numerik</w:t>
      </w:r>
      <w:r w:rsidR="00ED7850">
        <w:t>.</w:t>
      </w:r>
      <w:r w:rsidR="00CC6CCE">
        <w:t xml:space="preserve"> </w:t>
      </w:r>
      <w:r w:rsidR="00713C44">
        <w:t xml:space="preserve">Sedangkan </w:t>
      </w:r>
      <w:r w:rsidR="00CC6CCE">
        <w:t xml:space="preserve">algoritma </w:t>
      </w:r>
      <w:r w:rsidR="00CC6CCE">
        <w:rPr>
          <w:i/>
        </w:rPr>
        <w:t>Backward Elimination</w:t>
      </w:r>
      <w:r w:rsidR="00CC6CCE">
        <w:t xml:space="preserve"> </w:t>
      </w:r>
      <w:r w:rsidR="00D8736B">
        <w:t xml:space="preserve">bertujuan agar hasil dari proses </w:t>
      </w:r>
      <w:r w:rsidR="00D8736B" w:rsidRPr="00D8736B">
        <w:rPr>
          <w:i/>
        </w:rPr>
        <w:t>data mining</w:t>
      </w:r>
      <w:r w:rsidR="00D8736B">
        <w:t xml:space="preserve"> ini</w:t>
      </w:r>
      <w:r w:rsidR="00013488">
        <w:t xml:space="preserve"> dapat ditafsirkan secara lebih baik.</w:t>
      </w:r>
    </w:p>
    <w:p w14:paraId="184F5FEF" w14:textId="13B88068" w:rsidR="00D27BA7" w:rsidRDefault="00931B0D" w:rsidP="006C49FE">
      <w:pPr>
        <w:pStyle w:val="ListParagraph"/>
        <w:numPr>
          <w:ilvl w:val="0"/>
          <w:numId w:val="20"/>
        </w:numPr>
        <w:spacing w:before="0"/>
        <w:ind w:left="1134"/>
        <w:rPr>
          <w:lang w:val="en-US"/>
        </w:rPr>
      </w:pPr>
      <w:r>
        <w:rPr>
          <w:i/>
          <w:lang w:val="en-US"/>
        </w:rPr>
        <w:t xml:space="preserve">Data </w:t>
      </w:r>
      <w:r w:rsidRPr="00931B0D">
        <w:rPr>
          <w:i/>
          <w:lang w:val="en-US"/>
        </w:rPr>
        <w:t>Mining</w:t>
      </w:r>
      <w:r>
        <w:rPr>
          <w:lang w:val="en-US"/>
        </w:rPr>
        <w:t xml:space="preserve">: </w:t>
      </w:r>
      <w:r w:rsidR="00BB6A44" w:rsidRPr="00931B0D">
        <w:rPr>
          <w:lang w:val="en-US"/>
        </w:rPr>
        <w:t>Implementasi</w:t>
      </w:r>
      <w:r w:rsidR="002753B4">
        <w:rPr>
          <w:lang w:val="en-US"/>
        </w:rPr>
        <w:t xml:space="preserve"> Algoritma Data Mining</w:t>
      </w:r>
    </w:p>
    <w:p w14:paraId="136F6B3F" w14:textId="66EAC53C" w:rsidR="00700901" w:rsidRDefault="00F96FF4" w:rsidP="000C5D75">
      <w:pPr>
        <w:pStyle w:val="ListParagraph"/>
        <w:spacing w:before="0"/>
        <w:ind w:left="1134" w:firstLine="306"/>
        <w:jc w:val="both"/>
        <w:rPr>
          <w:lang w:val="en-US"/>
        </w:rPr>
      </w:pPr>
      <w:r>
        <w:rPr>
          <w:lang w:val="en-US"/>
        </w:rPr>
        <w:t>Tahap ini merupakan</w:t>
      </w:r>
      <w:r w:rsidR="00F570F6">
        <w:rPr>
          <w:lang w:val="en-US"/>
        </w:rPr>
        <w:t xml:space="preserve"> </w:t>
      </w:r>
      <w:r w:rsidR="004B5916">
        <w:rPr>
          <w:lang w:val="en-US"/>
        </w:rPr>
        <w:t xml:space="preserve">detail implementasi </w:t>
      </w:r>
      <w:r w:rsidR="00F570F6">
        <w:rPr>
          <w:lang w:val="en-US"/>
        </w:rPr>
        <w:t xml:space="preserve">yang </w:t>
      </w:r>
      <w:r w:rsidR="00911B22">
        <w:rPr>
          <w:lang w:val="en-US"/>
        </w:rPr>
        <w:t xml:space="preserve">akan </w:t>
      </w:r>
      <w:r w:rsidR="00F570F6">
        <w:rPr>
          <w:lang w:val="en-US"/>
        </w:rPr>
        <w:t>dilakukan dengan algoritma kNN dan</w:t>
      </w:r>
      <w:r w:rsidR="00B970B2">
        <w:rPr>
          <w:lang w:val="en-US"/>
        </w:rPr>
        <w:t xml:space="preserve"> </w:t>
      </w:r>
      <w:r w:rsidR="00B970B2">
        <w:rPr>
          <w:i/>
          <w:lang w:val="en-US"/>
        </w:rPr>
        <w:t>Backward Elimination</w:t>
      </w:r>
      <w:r w:rsidR="00F570F6">
        <w:rPr>
          <w:lang w:val="en-US"/>
        </w:rPr>
        <w:t xml:space="preserve">, </w:t>
      </w:r>
      <w:r w:rsidR="00DA12D1">
        <w:rPr>
          <w:lang w:val="en-US"/>
        </w:rPr>
        <w:t>pada tahap ini terdapat 2 proses utama</w:t>
      </w:r>
      <w:r w:rsidR="00F419A8">
        <w:rPr>
          <w:lang w:val="en-US"/>
        </w:rPr>
        <w:t>:</w:t>
      </w:r>
    </w:p>
    <w:p w14:paraId="2B6413A9" w14:textId="6EE3E87B" w:rsidR="009270F2" w:rsidRDefault="00C546C1" w:rsidP="009270F2">
      <w:pPr>
        <w:pStyle w:val="ListParagraph"/>
        <w:numPr>
          <w:ilvl w:val="4"/>
          <w:numId w:val="24"/>
        </w:numPr>
        <w:spacing w:before="0"/>
        <w:jc w:val="both"/>
        <w:rPr>
          <w:lang w:val="en-US"/>
        </w:rPr>
      </w:pPr>
      <w:r>
        <w:rPr>
          <w:lang w:val="en-US"/>
        </w:rPr>
        <w:t>Penentuan nilai k</w:t>
      </w:r>
      <w:r w:rsidR="000C5FB7">
        <w:rPr>
          <w:lang w:val="en-US"/>
        </w:rPr>
        <w:t xml:space="preserve"> terbaik</w:t>
      </w:r>
      <w:r>
        <w:rPr>
          <w:lang w:val="en-US"/>
        </w:rPr>
        <w:t xml:space="preserve"> pada </w:t>
      </w:r>
      <w:r>
        <w:rPr>
          <w:i/>
          <w:lang w:val="en-US"/>
        </w:rPr>
        <w:t>k</w:t>
      </w:r>
      <w:r w:rsidR="00EA71AF">
        <w:rPr>
          <w:lang w:val="en-US"/>
        </w:rPr>
        <w:t>-Nearest Neighbor</w:t>
      </w:r>
    </w:p>
    <w:p w14:paraId="080D51B9" w14:textId="3952F2AB" w:rsidR="009270F2" w:rsidRPr="009270F2" w:rsidRDefault="009270F2" w:rsidP="009270F2">
      <w:pPr>
        <w:pStyle w:val="ListParagraph"/>
        <w:spacing w:before="0"/>
        <w:ind w:left="1800" w:firstLine="360"/>
        <w:jc w:val="both"/>
        <w:rPr>
          <w:lang w:val="en-US"/>
        </w:rPr>
      </w:pPr>
      <w:r>
        <w:t>D</w:t>
      </w:r>
      <w:r w:rsidRPr="009270F2">
        <w:t xml:space="preserve">ilakukan </w:t>
      </w:r>
      <w:r w:rsidRPr="009270F2">
        <w:rPr>
          <w:i/>
        </w:rPr>
        <w:t>training</w:t>
      </w:r>
      <w:r w:rsidRPr="009270F2">
        <w:t xml:space="preserve"> dengan algoritma kNN kepada data yang sudah diberikan label kelas. Pada tahap ini dilakukan secara iteratif dan eksperimental untuk mendapatkan k dengan akurasi terbaik. Sub-proses algoritma kNN telah ditunjukkan sebelumnya pada gambar 2.4-1, diimplementasikan pada pada setiap iterasi dengan nilai </w:t>
      </w:r>
      <w:r w:rsidRPr="009270F2">
        <w:rPr>
          <w:i/>
        </w:rPr>
        <w:t>k</w:t>
      </w:r>
      <w:r w:rsidRPr="009270F2">
        <w:t xml:space="preserve"> ganjil. Hal ini bertujuan agar hasil </w:t>
      </w:r>
      <w:r w:rsidRPr="009270F2">
        <w:rPr>
          <w:i/>
        </w:rPr>
        <w:t>Majority Votes</w:t>
      </w:r>
      <w:r w:rsidRPr="009270F2">
        <w:t xml:space="preserve"> pada fungsi kNN mendapatkan nilai yang tidak berubah - ubah. Jika nilai </w:t>
      </w:r>
      <w:r w:rsidRPr="009270F2">
        <w:rPr>
          <w:i/>
        </w:rPr>
        <w:t xml:space="preserve">k </w:t>
      </w:r>
      <w:r w:rsidRPr="009270F2">
        <w:t xml:space="preserve">genap, maka penentuan kelas pada fungsi </w:t>
      </w:r>
      <w:r w:rsidRPr="009270F2">
        <w:rPr>
          <w:i/>
        </w:rPr>
        <w:t>Majority Votes</w:t>
      </w:r>
      <w:r w:rsidRPr="009270F2">
        <w:t xml:space="preserve"> akan bersifat random, sehingga akurasi yang didapat setiap </w:t>
      </w:r>
      <w:r w:rsidRPr="009270F2">
        <w:rPr>
          <w:i/>
        </w:rPr>
        <w:t>k</w:t>
      </w:r>
      <w:r w:rsidRPr="009270F2">
        <w:t xml:space="preserve"> genap akan tidak akurat dan selalu berubah - ubah. Flowchart iterasi yang bertujuan mendapatkan nilai </w:t>
      </w:r>
      <w:r w:rsidRPr="009270F2">
        <w:rPr>
          <w:i/>
        </w:rPr>
        <w:t>k</w:t>
      </w:r>
      <w:r w:rsidRPr="009270F2">
        <w:t xml:space="preserve"> terbaik dari algoritma kNN ditunjukkan pada gambar 3.3-2.</w:t>
      </w:r>
    </w:p>
    <w:p w14:paraId="0204E9A6" w14:textId="5DC8D339" w:rsidR="009270F2" w:rsidRDefault="00C420DA" w:rsidP="009270F2">
      <w:pPr>
        <w:pStyle w:val="ListParagraph"/>
        <w:keepNext/>
        <w:spacing w:before="0"/>
        <w:ind w:left="1134" w:firstLine="306"/>
        <w:jc w:val="center"/>
      </w:pPr>
      <w:r>
        <w:rPr>
          <w:noProof/>
        </w:rPr>
        <w:lastRenderedPageBreak/>
        <w:drawing>
          <wp:inline distT="0" distB="0" distL="0" distR="0" wp14:anchorId="1A10E492" wp14:editId="7B6822F4">
            <wp:extent cx="2924175" cy="517354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2450" cy="5205872"/>
                    </a:xfrm>
                    <a:prstGeom prst="rect">
                      <a:avLst/>
                    </a:prstGeom>
                    <a:noFill/>
                    <a:ln>
                      <a:noFill/>
                    </a:ln>
                  </pic:spPr>
                </pic:pic>
              </a:graphicData>
            </a:graphic>
          </wp:inline>
        </w:drawing>
      </w:r>
    </w:p>
    <w:p w14:paraId="32A9D839" w14:textId="1816F551" w:rsidR="009270F2" w:rsidRDefault="009270F2" w:rsidP="009270F2">
      <w:pPr>
        <w:pStyle w:val="ListParagraph"/>
        <w:spacing w:before="0"/>
        <w:ind w:left="1800" w:firstLine="0"/>
        <w:jc w:val="both"/>
      </w:pPr>
      <w:bookmarkStart w:id="69" w:name="_Toc517898965"/>
      <w:r>
        <w:rPr>
          <w:b/>
        </w:rPr>
        <w:t>Gambar</w:t>
      </w:r>
      <w:r w:rsidRPr="00A20208">
        <w:rPr>
          <w:b/>
        </w:rPr>
        <w:t xml:space="preserve"> </w:t>
      </w:r>
      <w:r w:rsidR="00F96077">
        <w:rPr>
          <w:b/>
        </w:rPr>
        <w:fldChar w:fldCharType="begin"/>
      </w:r>
      <w:r w:rsidR="00F96077">
        <w:rPr>
          <w:b/>
        </w:rPr>
        <w:instrText xml:space="preserve"> STYLEREF 1 \s </w:instrText>
      </w:r>
      <w:r w:rsidR="00F96077">
        <w:rPr>
          <w:b/>
        </w:rPr>
        <w:fldChar w:fldCharType="separate"/>
      </w:r>
      <w:r w:rsidR="00444F3A">
        <w:rPr>
          <w:b/>
          <w:noProof/>
          <w:cs/>
        </w:rPr>
        <w:t>‎</w:t>
      </w:r>
      <w:r w:rsidR="00444F3A">
        <w:rPr>
          <w:b/>
          <w:noProof/>
        </w:rPr>
        <w:t>III</w:t>
      </w:r>
      <w:r w:rsidR="00F96077">
        <w:rPr>
          <w:b/>
        </w:rPr>
        <w:fldChar w:fldCharType="end"/>
      </w:r>
      <w:r w:rsidR="00F96077">
        <w:rPr>
          <w:b/>
        </w:rPr>
        <w:noBreakHyphen/>
      </w:r>
      <w:r w:rsidR="00F96077">
        <w:rPr>
          <w:b/>
        </w:rPr>
        <w:fldChar w:fldCharType="begin"/>
      </w:r>
      <w:r w:rsidR="00F96077">
        <w:rPr>
          <w:b/>
        </w:rPr>
        <w:instrText xml:space="preserve"> SEQ Figure \* ARABIC \s 1 </w:instrText>
      </w:r>
      <w:r w:rsidR="00F96077">
        <w:rPr>
          <w:b/>
        </w:rPr>
        <w:fldChar w:fldCharType="separate"/>
      </w:r>
      <w:r w:rsidR="00444F3A">
        <w:rPr>
          <w:b/>
          <w:noProof/>
        </w:rPr>
        <w:t>2</w:t>
      </w:r>
      <w:r w:rsidR="00F96077">
        <w:rPr>
          <w:b/>
        </w:rPr>
        <w:fldChar w:fldCharType="end"/>
      </w:r>
      <w:r>
        <w:rPr>
          <w:b/>
        </w:rPr>
        <w:t xml:space="preserve"> </w:t>
      </w:r>
      <w:r w:rsidRPr="00591DD5">
        <w:rPr>
          <w:i/>
        </w:rPr>
        <w:t>Flowchart</w:t>
      </w:r>
      <w:r>
        <w:rPr>
          <w:b/>
        </w:rPr>
        <w:t xml:space="preserve"> </w:t>
      </w:r>
      <w:r>
        <w:t>P</w:t>
      </w:r>
      <w:r w:rsidRPr="00591DD5">
        <w:t xml:space="preserve">enentuan </w:t>
      </w:r>
      <w:r>
        <w:t>N</w:t>
      </w:r>
      <w:r w:rsidRPr="00591DD5">
        <w:t xml:space="preserve">ilai </w:t>
      </w:r>
      <w:r w:rsidRPr="00591DD5">
        <w:rPr>
          <w:i/>
        </w:rPr>
        <w:t xml:space="preserve">k </w:t>
      </w:r>
      <w:r w:rsidRPr="00591DD5">
        <w:t>pada kNN</w:t>
      </w:r>
      <w:bookmarkEnd w:id="69"/>
    </w:p>
    <w:p w14:paraId="62917E51" w14:textId="77777777" w:rsidR="00B2503E" w:rsidRDefault="00B2503E" w:rsidP="009270F2">
      <w:pPr>
        <w:pStyle w:val="ListParagraph"/>
        <w:spacing w:before="0"/>
        <w:ind w:left="1800" w:firstLine="0"/>
        <w:jc w:val="both"/>
        <w:rPr>
          <w:lang w:val="en-US"/>
        </w:rPr>
      </w:pPr>
    </w:p>
    <w:p w14:paraId="28725849" w14:textId="18947CF6" w:rsidR="00B2503E" w:rsidRDefault="00931828" w:rsidP="00B2503E">
      <w:pPr>
        <w:pStyle w:val="ListParagraph"/>
        <w:numPr>
          <w:ilvl w:val="4"/>
          <w:numId w:val="24"/>
        </w:numPr>
        <w:spacing w:before="0"/>
        <w:jc w:val="both"/>
        <w:rPr>
          <w:lang w:val="en-US"/>
        </w:rPr>
      </w:pPr>
      <w:r>
        <w:rPr>
          <w:lang w:val="en-US"/>
        </w:rPr>
        <w:t xml:space="preserve">Seleksi atribut </w:t>
      </w:r>
      <w:r w:rsidR="00183516">
        <w:rPr>
          <w:lang w:val="en-US"/>
        </w:rPr>
        <w:t xml:space="preserve">algoritma </w:t>
      </w:r>
      <w:r w:rsidR="00183516">
        <w:rPr>
          <w:i/>
          <w:lang w:val="en-US"/>
        </w:rPr>
        <w:t>Backward Elimination</w:t>
      </w:r>
    </w:p>
    <w:p w14:paraId="6E36C404" w14:textId="5D9BA6ED" w:rsidR="00B46150" w:rsidRDefault="00B625BA" w:rsidP="00222C96">
      <w:pPr>
        <w:pStyle w:val="ListParagraph"/>
        <w:spacing w:before="0"/>
        <w:ind w:left="1800" w:firstLine="360"/>
        <w:jc w:val="both"/>
      </w:pPr>
      <w:r w:rsidRPr="00B2503E">
        <w:t xml:space="preserve">Setelah </w:t>
      </w:r>
      <w:r w:rsidR="00EF3AEE">
        <w:t>mendapatkan nilai k terbaik pada algoritma kNN</w:t>
      </w:r>
      <w:r w:rsidRPr="00B2503E">
        <w:t xml:space="preserve">, </w:t>
      </w:r>
      <w:r w:rsidR="007318DC" w:rsidRPr="00B2503E">
        <w:t xml:space="preserve">akan </w:t>
      </w:r>
      <w:r w:rsidR="00661B89">
        <w:t xml:space="preserve">dilanjutkan dengan seleksi atribut dengan algoritma </w:t>
      </w:r>
      <w:r w:rsidR="00661B89">
        <w:rPr>
          <w:i/>
        </w:rPr>
        <w:t>Backward</w:t>
      </w:r>
      <w:r w:rsidR="00F61027">
        <w:rPr>
          <w:i/>
        </w:rPr>
        <w:t xml:space="preserve"> Elimination</w:t>
      </w:r>
      <w:r w:rsidR="00F61027">
        <w:t>. Algoritma ini</w:t>
      </w:r>
      <w:r w:rsidR="00BB55E5">
        <w:t xml:space="preserve"> </w:t>
      </w:r>
      <w:r w:rsidR="00731C62">
        <w:t xml:space="preserve">merupakan </w:t>
      </w:r>
      <w:r w:rsidR="00BB55E5">
        <w:t>bagian dari</w:t>
      </w:r>
      <w:r w:rsidR="00F61027">
        <w:t xml:space="preserve"> metode </w:t>
      </w:r>
      <w:r w:rsidR="00CF25CA">
        <w:rPr>
          <w:i/>
        </w:rPr>
        <w:t xml:space="preserve">Stepwise Regression </w:t>
      </w:r>
      <w:r w:rsidR="00CF25CA">
        <w:rPr>
          <w:iCs/>
        </w:rPr>
        <w:t>dalam membangun model</w:t>
      </w:r>
      <w:r w:rsidR="003E096C">
        <w:rPr>
          <w:iCs/>
        </w:rPr>
        <w:t xml:space="preserve"> atribut terbaik</w:t>
      </w:r>
      <w:r w:rsidR="004A5B97">
        <w:rPr>
          <w:i/>
        </w:rPr>
        <w:t xml:space="preserve">, </w:t>
      </w:r>
      <w:r w:rsidR="004A5B97">
        <w:t>seperti yang telah di ilustrasikan pada gambar 2.5-1, metode ini</w:t>
      </w:r>
      <w:r w:rsidR="00F61027">
        <w:t xml:space="preserve"> </w:t>
      </w:r>
      <w:r w:rsidR="00C420DA">
        <w:t>melakukan evaluasi secara iteratif</w:t>
      </w:r>
      <w:r w:rsidR="00CA5638">
        <w:t xml:space="preserve"> </w:t>
      </w:r>
      <w:r w:rsidR="00EB4807">
        <w:t>dengan model awal seluruh atribut dan dikurangi satu per satu secara iteratif hingga mendapatkan beberapa atribut yang paling berpengaruh</w:t>
      </w:r>
      <w:r w:rsidR="007D63C1">
        <w:t xml:space="preserve"> </w:t>
      </w:r>
      <w:r w:rsidR="00222C96">
        <w:fldChar w:fldCharType="begin" w:fldLock="1"/>
      </w:r>
      <w:r w:rsidR="0092455E">
        <w:instrText>ADDIN CSL_CITATION { "citationItems" : [ { "id" : "ITEM-1", "itemData" : { "URL" : "https://www.superdatascience.com/wp-content/uploads/2017/02/Step-by-step-Blueprints-For-Building-Models.pdf", "author" : [ { "dropping-particle" : "", "family" : "Kirill Eremenko", "given" : "", "non-dropping-particle" : "", "parse-names" : false, "suffix" : "" } ], "id" : "ITEM-1", "issued" : { "date-parts" : [ [ "2017" ] ] }, "title" : "Step by Step Building A Model", "type" : "webpage" }, "uris" : [ "http://www.mendeley.com/documents/?uuid=1eda991e-3f53-4f43-8290-d83a79fceaa9" ] } ], "mendeley" : { "formattedCitation" : "(Kirill Eremenko, 2017)", "plainTextFormattedCitation" : "(Kirill Eremenko, 2017)", "previouslyFormattedCitation" : "(Kirill Eremenko, 2017)" }, "properties" : {  }, "schema" : "https://github.com/citation-style-language/schema/raw/master/csl-citation.json" }</w:instrText>
      </w:r>
      <w:r w:rsidR="00222C96">
        <w:fldChar w:fldCharType="separate"/>
      </w:r>
      <w:r w:rsidR="00222C96" w:rsidRPr="00A5295F">
        <w:rPr>
          <w:noProof/>
        </w:rPr>
        <w:t>(Kirill Eremenko, 2017)</w:t>
      </w:r>
      <w:r w:rsidR="00222C96">
        <w:fldChar w:fldCharType="end"/>
      </w:r>
      <w:r w:rsidR="00C420DA">
        <w:t>.</w:t>
      </w:r>
    </w:p>
    <w:p w14:paraId="6A0FB8D0" w14:textId="15972D6D" w:rsidR="00B46150" w:rsidRPr="004B4549" w:rsidRDefault="00B46150" w:rsidP="00B46150">
      <w:pPr>
        <w:ind w:left="1800" w:firstLine="327"/>
        <w:jc w:val="center"/>
        <w:rPr>
          <w:iCs/>
        </w:rPr>
      </w:pPr>
    </w:p>
    <w:p w14:paraId="75B26389" w14:textId="3C906A66" w:rsidR="00B46150" w:rsidRDefault="00B46150" w:rsidP="000C39B9">
      <w:pPr>
        <w:spacing w:after="240"/>
        <w:ind w:left="1800" w:firstLine="327"/>
      </w:pPr>
      <w:r>
        <w:lastRenderedPageBreak/>
        <w:t xml:space="preserve">Dalam iterasi yang dilakukan, hasil atribut yang didapatkan akan dikembalikan pada tahap </w:t>
      </w:r>
      <w:r>
        <w:rPr>
          <w:i/>
        </w:rPr>
        <w:t>pre-processing</w:t>
      </w:r>
      <w:r>
        <w:t>. Sehingga ketika kondisi iterasi terpenuhi dan berhenti, atribut yang tersisa pada iterasi terakhir merupakan atribut terbaik beserta mendapatkan nilai performa dari atribut yang terpilih.</w:t>
      </w:r>
    </w:p>
    <w:p w14:paraId="185ED146" w14:textId="4BEF16FC" w:rsidR="00592CCE" w:rsidRDefault="00D51179" w:rsidP="006C49FE">
      <w:pPr>
        <w:pStyle w:val="ListParagraph"/>
        <w:numPr>
          <w:ilvl w:val="0"/>
          <w:numId w:val="20"/>
        </w:numPr>
        <w:spacing w:before="0"/>
        <w:ind w:left="1134"/>
        <w:rPr>
          <w:i/>
          <w:lang w:val="en-US"/>
        </w:rPr>
      </w:pPr>
      <w:r>
        <w:rPr>
          <w:lang w:val="en-US"/>
        </w:rPr>
        <w:t xml:space="preserve">Evaluasi dan </w:t>
      </w:r>
      <w:r w:rsidR="00257AAE">
        <w:rPr>
          <w:lang w:val="en-US"/>
        </w:rPr>
        <w:t>Interpretasi</w:t>
      </w:r>
    </w:p>
    <w:p w14:paraId="34C183C9" w14:textId="2BB41671" w:rsidR="002859DF" w:rsidRPr="00AA5E5E" w:rsidRDefault="00F43CDE" w:rsidP="00AA5E5E">
      <w:pPr>
        <w:pStyle w:val="ListParagraph"/>
        <w:spacing w:before="0"/>
        <w:ind w:left="1134" w:firstLine="306"/>
        <w:jc w:val="both"/>
        <w:rPr>
          <w:lang w:val="en-US"/>
        </w:rPr>
      </w:pPr>
      <w:r>
        <w:rPr>
          <w:lang w:val="en-US"/>
        </w:rPr>
        <w:t>D</w:t>
      </w:r>
      <w:r w:rsidR="00207FA4">
        <w:rPr>
          <w:lang w:val="en-US"/>
        </w:rPr>
        <w:t>ilakukan</w:t>
      </w:r>
      <w:r>
        <w:rPr>
          <w:lang w:val="en-US"/>
        </w:rPr>
        <w:t>nya</w:t>
      </w:r>
      <w:r w:rsidR="00207FA4">
        <w:rPr>
          <w:lang w:val="en-US"/>
        </w:rPr>
        <w:t xml:space="preserve"> </w:t>
      </w:r>
      <w:r w:rsidR="00257AAE">
        <w:rPr>
          <w:lang w:val="en-US"/>
        </w:rPr>
        <w:t xml:space="preserve">evaluasi dan </w:t>
      </w:r>
      <w:r w:rsidR="00874009">
        <w:rPr>
          <w:lang w:val="en-US"/>
        </w:rPr>
        <w:t>interpretasi</w:t>
      </w:r>
      <w:r w:rsidR="00207FA4">
        <w:rPr>
          <w:lang w:val="en-US"/>
        </w:rPr>
        <w:t xml:space="preserve"> terhadap</w:t>
      </w:r>
      <w:r w:rsidR="00454728">
        <w:rPr>
          <w:lang w:val="en-US"/>
        </w:rPr>
        <w:t xml:space="preserve"> hasil </w:t>
      </w:r>
      <w:r w:rsidR="00E014B9">
        <w:rPr>
          <w:i/>
          <w:lang w:val="en-US"/>
        </w:rPr>
        <w:t>data mining</w:t>
      </w:r>
      <w:r w:rsidR="00E014B9">
        <w:rPr>
          <w:lang w:val="en-US"/>
        </w:rPr>
        <w:t xml:space="preserve"> yang telah dilakukan</w:t>
      </w:r>
      <w:r w:rsidR="00A71857">
        <w:rPr>
          <w:lang w:val="en-US"/>
        </w:rPr>
        <w:t xml:space="preserve">. Evaluasi </w:t>
      </w:r>
      <w:r w:rsidR="00236EED">
        <w:rPr>
          <w:lang w:val="en-US"/>
        </w:rPr>
        <w:t>sistem</w:t>
      </w:r>
      <w:r w:rsidR="00746C1C">
        <w:rPr>
          <w:lang w:val="en-US"/>
        </w:rPr>
        <w:t xml:space="preserve"> </w:t>
      </w:r>
      <w:r w:rsidR="004C0839">
        <w:rPr>
          <w:lang w:val="en-US"/>
        </w:rPr>
        <w:t xml:space="preserve">untuk memastikan apakah hasil yang didapat tidak terdapat kesalahan pada </w:t>
      </w:r>
      <w:r w:rsidR="00526797">
        <w:rPr>
          <w:lang w:val="en-US"/>
        </w:rPr>
        <w:t>pengerjaan dan telah sesuai dengan tujuan awal yang telah dibuat</w:t>
      </w:r>
      <w:r w:rsidR="00263E1D">
        <w:rPr>
          <w:lang w:val="en-US"/>
        </w:rPr>
        <w:t xml:space="preserve"> dan membandingkan hasilnya dengan penelitian terkait</w:t>
      </w:r>
      <w:r w:rsidR="00526797">
        <w:rPr>
          <w:lang w:val="en-US"/>
        </w:rPr>
        <w:t xml:space="preserve">. Setelah </w:t>
      </w:r>
      <w:r w:rsidR="00746C1C">
        <w:rPr>
          <w:lang w:val="en-US"/>
        </w:rPr>
        <w:t>melakukan</w:t>
      </w:r>
      <w:r w:rsidR="00CB6FA5">
        <w:rPr>
          <w:lang w:val="en-US"/>
        </w:rPr>
        <w:t xml:space="preserve"> proses </w:t>
      </w:r>
      <w:r w:rsidR="00526797">
        <w:rPr>
          <w:lang w:val="en-US"/>
        </w:rPr>
        <w:t xml:space="preserve">evaluasi, Interpretasi </w:t>
      </w:r>
      <w:r w:rsidR="00E96BDE">
        <w:rPr>
          <w:lang w:val="en-US"/>
        </w:rPr>
        <w:t xml:space="preserve">yang dilakukan </w:t>
      </w:r>
      <w:r w:rsidR="00D45B9A">
        <w:rPr>
          <w:lang w:val="en-US"/>
        </w:rPr>
        <w:t xml:space="preserve">adalah mendapatkan </w:t>
      </w:r>
      <w:r w:rsidR="00526797">
        <w:rPr>
          <w:lang w:val="en-US"/>
        </w:rPr>
        <w:t xml:space="preserve">nilai k terbaik pada algoritma kNN </w:t>
      </w:r>
      <w:r w:rsidR="00055444">
        <w:rPr>
          <w:lang w:val="en-US"/>
        </w:rPr>
        <w:t xml:space="preserve">dalam identifikasi PGK </w:t>
      </w:r>
      <w:r w:rsidR="00526797">
        <w:rPr>
          <w:lang w:val="en-US"/>
        </w:rPr>
        <w:t xml:space="preserve">dan </w:t>
      </w:r>
      <w:r w:rsidR="00883D55">
        <w:rPr>
          <w:lang w:val="en-US"/>
        </w:rPr>
        <w:t>atribut – atribut terseleksi yang dianggap berpengaruh kuat pada identifikasi PGK.</w:t>
      </w:r>
    </w:p>
    <w:p w14:paraId="7801E1DA" w14:textId="0A4199BE" w:rsidR="001E3BF8" w:rsidRPr="00505A2A" w:rsidRDefault="00505A2A" w:rsidP="00D662A8">
      <w:pPr>
        <w:pStyle w:val="ListParagraph"/>
        <w:numPr>
          <w:ilvl w:val="0"/>
          <w:numId w:val="20"/>
        </w:numPr>
        <w:ind w:left="1134"/>
        <w:rPr>
          <w:i/>
          <w:lang w:val="en-US"/>
        </w:rPr>
      </w:pPr>
      <w:r>
        <w:rPr>
          <w:lang w:val="en-US"/>
        </w:rPr>
        <w:t xml:space="preserve">Penggunaan Informasi yang </w:t>
      </w:r>
      <w:r w:rsidR="00627086">
        <w:rPr>
          <w:lang w:val="en-US"/>
        </w:rPr>
        <w:t>Didapatkan</w:t>
      </w:r>
    </w:p>
    <w:p w14:paraId="4C8633EE" w14:textId="4702CAF9" w:rsidR="00005EC9" w:rsidRDefault="00DF7D7F" w:rsidP="0033673E">
      <w:pPr>
        <w:pStyle w:val="ListParagraph"/>
        <w:spacing w:before="0"/>
        <w:ind w:left="1134" w:firstLine="306"/>
        <w:jc w:val="both"/>
        <w:rPr>
          <w:lang w:val="en-US"/>
        </w:rPr>
      </w:pPr>
      <w:r>
        <w:rPr>
          <w:lang w:val="en-US"/>
        </w:rPr>
        <w:t xml:space="preserve">Merupakan tahap terakhir dimana </w:t>
      </w:r>
      <w:r w:rsidR="00DD0DC9">
        <w:rPr>
          <w:lang w:val="en-US"/>
        </w:rPr>
        <w:t>pemodelan yang didapat</w:t>
      </w:r>
      <w:r w:rsidR="00462367">
        <w:rPr>
          <w:lang w:val="en-US"/>
        </w:rPr>
        <w:t xml:space="preserve"> berupa k terbaik pada algoritma kNN dan atribut terseleksi pada algoritma </w:t>
      </w:r>
      <w:r w:rsidR="00462367">
        <w:rPr>
          <w:i/>
          <w:lang w:val="en-US"/>
        </w:rPr>
        <w:t>Backward Elimination</w:t>
      </w:r>
      <w:r w:rsidR="00DD0DC9">
        <w:rPr>
          <w:lang w:val="en-US"/>
        </w:rPr>
        <w:t xml:space="preserve"> dikembangkan sebagai sebuah aplikasi berbasis web dalam mengidentifikasi PGK</w:t>
      </w:r>
      <w:r w:rsidR="00C65E1F">
        <w:rPr>
          <w:lang w:val="en-US"/>
        </w:rPr>
        <w:t xml:space="preserve"> dengan bahasa pemrograman </w:t>
      </w:r>
      <w:r w:rsidR="00C8371D">
        <w:rPr>
          <w:lang w:val="en-US"/>
        </w:rPr>
        <w:t xml:space="preserve">utama </w:t>
      </w:r>
      <w:r w:rsidR="00C65E1F">
        <w:rPr>
          <w:lang w:val="en-US"/>
        </w:rPr>
        <w:t>Python</w:t>
      </w:r>
      <w:r w:rsidR="00DD0DC9">
        <w:rPr>
          <w:lang w:val="en-US"/>
        </w:rPr>
        <w:t>.</w:t>
      </w:r>
    </w:p>
    <w:p w14:paraId="51319895" w14:textId="3D50FC92" w:rsidR="00566C29" w:rsidRDefault="00A47325" w:rsidP="00566C29">
      <w:pPr>
        <w:pStyle w:val="Heading2"/>
      </w:pPr>
      <w:r>
        <w:t>Analisis dan Desain Sistem</w:t>
      </w:r>
    </w:p>
    <w:p w14:paraId="017B2DEA" w14:textId="3C29AE06" w:rsidR="00217AF2" w:rsidRDefault="00A47325" w:rsidP="0004649E">
      <w:pPr>
        <w:spacing w:after="240"/>
        <w:ind w:left="720"/>
      </w:pPr>
      <w:r>
        <w:t xml:space="preserve">Analisis dan desain sistem menjelaskan tentang deskripsi dari sistem, pemodelan analisis, dan perancangan sistem dari implementasi algoritma </w:t>
      </w:r>
      <w:r w:rsidR="0004649E">
        <w:t>k</w:t>
      </w:r>
      <w:r>
        <w:t>-</w:t>
      </w:r>
      <w:r>
        <w:rPr>
          <w:i/>
          <w:iCs/>
        </w:rPr>
        <w:t>Nearest Neighbor</w:t>
      </w:r>
      <w:r w:rsidR="00B71457">
        <w:rPr>
          <w:i/>
          <w:iCs/>
        </w:rPr>
        <w:t xml:space="preserve"> </w:t>
      </w:r>
      <w:r w:rsidR="00B71457">
        <w:t>(kNN)</w:t>
      </w:r>
      <w:r>
        <w:rPr>
          <w:i/>
          <w:iCs/>
        </w:rPr>
        <w:t xml:space="preserve"> </w:t>
      </w:r>
      <w:r>
        <w:t xml:space="preserve">dengan </w:t>
      </w:r>
      <w:r>
        <w:rPr>
          <w:i/>
          <w:iCs/>
        </w:rPr>
        <w:t>Backward Elimination</w:t>
      </w:r>
      <w:r w:rsidR="00217AF2">
        <w:t xml:space="preserve"> untuk identifikasi Penyakit Ginjal Kronis.</w:t>
      </w:r>
    </w:p>
    <w:p w14:paraId="0A6CD395" w14:textId="1D86B179" w:rsidR="00A34A63" w:rsidRDefault="004064F4" w:rsidP="0004649E">
      <w:pPr>
        <w:pStyle w:val="ListParagraph"/>
        <w:numPr>
          <w:ilvl w:val="6"/>
          <w:numId w:val="15"/>
        </w:numPr>
        <w:spacing w:before="0"/>
        <w:ind w:left="1134"/>
        <w:rPr>
          <w:b/>
          <w:bCs/>
        </w:rPr>
      </w:pPr>
      <w:r w:rsidRPr="0004649E">
        <w:rPr>
          <w:b/>
          <w:bCs/>
        </w:rPr>
        <w:t>Deskripsi Sistem</w:t>
      </w:r>
    </w:p>
    <w:p w14:paraId="53533457" w14:textId="0B0E2BA5" w:rsidR="0004649E" w:rsidRPr="005A3098" w:rsidRDefault="006512F7" w:rsidP="006512F7">
      <w:pPr>
        <w:ind w:left="1080" w:firstLine="0"/>
      </w:pPr>
      <w:r>
        <w:tab/>
      </w:r>
      <w:r w:rsidR="0004649E">
        <w:t>Deskripsi sistem menjelaskan mengenai gambaran Implementasi Algoritma k</w:t>
      </w:r>
      <w:r w:rsidR="005A3098">
        <w:t xml:space="preserve">NN dengan </w:t>
      </w:r>
      <w:r w:rsidR="005A3098">
        <w:rPr>
          <w:i/>
          <w:iCs/>
        </w:rPr>
        <w:t>Backward Elimination</w:t>
      </w:r>
      <w:r w:rsidR="005A3098">
        <w:t xml:space="preserve"> untuk </w:t>
      </w:r>
      <w:r>
        <w:t>identifikasi</w:t>
      </w:r>
      <w:r w:rsidR="005A3098">
        <w:t xml:space="preserve"> Penyakit Ginjal Kronis </w:t>
      </w:r>
      <w:r w:rsidR="00AB36FA">
        <w:t xml:space="preserve">(PGK) </w:t>
      </w:r>
      <w:r w:rsidR="005A3098">
        <w:t>yang meliputi deskripsi umum sistem, kebutuhan fungsional sistem, dan kebutuhan non fungsional sistem.</w:t>
      </w:r>
    </w:p>
    <w:p w14:paraId="71F0B650" w14:textId="4F221B35" w:rsidR="004F69F5" w:rsidRDefault="0004649E" w:rsidP="004F69F5">
      <w:pPr>
        <w:pStyle w:val="ListParagraph"/>
        <w:numPr>
          <w:ilvl w:val="6"/>
          <w:numId w:val="15"/>
        </w:numPr>
        <w:ind w:left="1134"/>
        <w:rPr>
          <w:b/>
          <w:bCs/>
        </w:rPr>
      </w:pPr>
      <w:r w:rsidRPr="0004649E">
        <w:rPr>
          <w:b/>
          <w:bCs/>
        </w:rPr>
        <w:t>Deskripsi Umum Sistem</w:t>
      </w:r>
    </w:p>
    <w:p w14:paraId="5F012E4C" w14:textId="77777777" w:rsidR="00BB2AF3" w:rsidRDefault="00BB2AF3" w:rsidP="00BB2AF3">
      <w:pPr>
        <w:pStyle w:val="ListParagraph"/>
        <w:ind w:left="1134" w:firstLine="306"/>
        <w:jc w:val="both"/>
      </w:pPr>
      <w:r>
        <w:lastRenderedPageBreak/>
        <w:t xml:space="preserve">Implementasi Algoritma kNN dengan </w:t>
      </w:r>
      <w:r w:rsidRPr="004F69F5">
        <w:rPr>
          <w:i/>
          <w:iCs/>
        </w:rPr>
        <w:t>Backward Elimination</w:t>
      </w:r>
      <w:r>
        <w:t xml:space="preserve"> untuk identifikasi Penyakit Ginjal Kronis bekerja dengan membandingkan kinerja kNN dengan seluruh atribut sebagai model dan kNN dengan atribut yang telah diseleksi oleh </w:t>
      </w:r>
      <w:r>
        <w:rPr>
          <w:i/>
          <w:iCs/>
        </w:rPr>
        <w:t>Backward Elimination.</w:t>
      </w:r>
      <w:r>
        <w:t xml:space="preserve"> Sistem ini nantinya dapat digunakan oleh tenaga medis dalam melakukan identifikasi PGK.</w:t>
      </w:r>
    </w:p>
    <w:p w14:paraId="4B5A06B4" w14:textId="77777777" w:rsidR="00BB2AF3" w:rsidRPr="006B186D" w:rsidRDefault="00BB2AF3" w:rsidP="00BB2AF3">
      <w:pPr>
        <w:pStyle w:val="ListParagraph"/>
        <w:ind w:left="1134" w:firstLine="306"/>
        <w:jc w:val="both"/>
      </w:pPr>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3.4-1.</w:t>
      </w:r>
    </w:p>
    <w:p w14:paraId="57C01336" w14:textId="77777777" w:rsidR="00BB2AF3" w:rsidRDefault="00BB2AF3" w:rsidP="00BB2AF3">
      <w:pPr>
        <w:pStyle w:val="ListParagraph"/>
        <w:ind w:left="1134" w:firstLine="306"/>
        <w:jc w:val="both"/>
      </w:pPr>
    </w:p>
    <w:p w14:paraId="7EADE710" w14:textId="77777777" w:rsidR="00BB2AF3" w:rsidRDefault="00BB2AF3" w:rsidP="00BB2AF3">
      <w:pPr>
        <w:pStyle w:val="ListParagraph"/>
        <w:ind w:left="1134" w:firstLine="306"/>
        <w:jc w:val="both"/>
      </w:pPr>
      <w:r>
        <w:rPr>
          <w:noProof/>
        </w:rPr>
        <w:drawing>
          <wp:inline distT="0" distB="0" distL="0" distR="0" wp14:anchorId="6D9DC507" wp14:editId="589C9A26">
            <wp:extent cx="5290734" cy="27432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31827" t="31997" r="28326" b="31302"/>
                    <a:stretch/>
                  </pic:blipFill>
                  <pic:spPr bwMode="auto">
                    <a:xfrm>
                      <a:off x="0" y="0"/>
                      <a:ext cx="5379392" cy="2789169"/>
                    </a:xfrm>
                    <a:prstGeom prst="rect">
                      <a:avLst/>
                    </a:prstGeom>
                    <a:noFill/>
                    <a:ln>
                      <a:noFill/>
                    </a:ln>
                    <a:extLst>
                      <a:ext uri="{53640926-AAD7-44D8-BBD7-CCE9431645EC}">
                        <a14:shadowObscured xmlns:a14="http://schemas.microsoft.com/office/drawing/2010/main"/>
                      </a:ext>
                    </a:extLst>
                  </pic:spPr>
                </pic:pic>
              </a:graphicData>
            </a:graphic>
          </wp:inline>
        </w:drawing>
      </w:r>
    </w:p>
    <w:p w14:paraId="708658F4" w14:textId="6729C137" w:rsidR="00BB2AF3" w:rsidRPr="009867FB" w:rsidRDefault="00BB2AF3" w:rsidP="00BB2AF3">
      <w:pPr>
        <w:pStyle w:val="Caption"/>
        <w:rPr>
          <w:b w:val="0"/>
          <w:bCs/>
          <w:lang w:val="en-ID"/>
        </w:rPr>
      </w:pPr>
      <w:r>
        <w:t xml:space="preserve">Gambar </w:t>
      </w:r>
      <w:r w:rsidR="00F96077">
        <w:fldChar w:fldCharType="begin"/>
      </w:r>
      <w:r w:rsidR="00F96077">
        <w:instrText xml:space="preserve"> STYLEREF 1 \s </w:instrText>
      </w:r>
      <w:r w:rsidR="00F96077">
        <w:fldChar w:fldCharType="separate"/>
      </w:r>
      <w:r w:rsidR="00444F3A">
        <w:rPr>
          <w:noProof/>
          <w:cs/>
        </w:rPr>
        <w:t>‎</w:t>
      </w:r>
      <w:r w:rsidR="00444F3A">
        <w:rPr>
          <w:noProof/>
        </w:rPr>
        <w:t>III</w:t>
      </w:r>
      <w:r w:rsidR="00F96077">
        <w:fldChar w:fldCharType="end"/>
      </w:r>
      <w:r w:rsidR="00F96077">
        <w:noBreakHyphen/>
      </w:r>
      <w:r w:rsidR="00F96077">
        <w:fldChar w:fldCharType="begin"/>
      </w:r>
      <w:r w:rsidR="00F96077">
        <w:instrText xml:space="preserve"> SEQ Figure \* ARABIC \s 1 </w:instrText>
      </w:r>
      <w:r w:rsidR="00F96077">
        <w:fldChar w:fldCharType="separate"/>
      </w:r>
      <w:r w:rsidR="00444F3A">
        <w:rPr>
          <w:noProof/>
        </w:rPr>
        <w:t>3</w:t>
      </w:r>
      <w:r w:rsidR="00F96077">
        <w:fldChar w:fldCharType="end"/>
      </w:r>
      <w:r>
        <w:rPr>
          <w:lang w:val="en-ID"/>
        </w:rPr>
        <w:t xml:space="preserve"> </w:t>
      </w:r>
      <w:r>
        <w:rPr>
          <w:b w:val="0"/>
          <w:bCs/>
          <w:lang w:val="en-ID"/>
        </w:rPr>
        <w:t>Arsitektur Sistem Identifikasi Penyakit Ginjal Kronis</w:t>
      </w:r>
    </w:p>
    <w:p w14:paraId="6D0F8A7D" w14:textId="77777777" w:rsidR="00BB2AF3" w:rsidRPr="006B186D" w:rsidRDefault="00BB2AF3" w:rsidP="00BB2AF3">
      <w:pPr>
        <w:pStyle w:val="ListParagraph"/>
        <w:ind w:left="1134" w:firstLine="306"/>
        <w:jc w:val="both"/>
      </w:pPr>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3.4-1.</w:t>
      </w:r>
    </w:p>
    <w:p w14:paraId="0840D560" w14:textId="77777777" w:rsidR="00BB2AF3" w:rsidRDefault="00BB2AF3" w:rsidP="00BB2AF3">
      <w:pPr>
        <w:pStyle w:val="ListParagraph"/>
        <w:keepNext/>
        <w:ind w:left="1134" w:firstLine="306"/>
        <w:jc w:val="both"/>
      </w:pPr>
      <w:r>
        <w:lastRenderedPageBreak/>
        <w:t>Adapun penjelasan dari gambar 3.4-1 adalah sebagai berikut:</w:t>
      </w:r>
    </w:p>
    <w:p w14:paraId="3A467002" w14:textId="77777777" w:rsidR="00BB2AF3" w:rsidRDefault="00BB2AF3" w:rsidP="00BB2AF3">
      <w:pPr>
        <w:pStyle w:val="ListParagraph"/>
        <w:keepNext/>
        <w:numPr>
          <w:ilvl w:val="3"/>
          <w:numId w:val="13"/>
        </w:numPr>
        <w:ind w:left="1843"/>
        <w:jc w:val="both"/>
      </w:pPr>
      <w:r>
        <w:rPr>
          <w:i/>
          <w:iCs/>
        </w:rPr>
        <w:t>User</w:t>
      </w:r>
      <w:r>
        <w:rPr>
          <w:i/>
          <w:iCs/>
        </w:rPr>
        <w:tab/>
      </w:r>
      <w:r>
        <w:t xml:space="preserve">: Pengguna sistem ini adalah dokter maupun tenaga medis penyakit ginjal kronis. User dapat melakukan </w:t>
      </w:r>
      <w:r>
        <w:rPr>
          <w:i/>
          <w:iCs/>
        </w:rPr>
        <w:t>input</w:t>
      </w:r>
      <w:r>
        <w:t xml:space="preserve"> berupa data pasien baru. Dan menghasilkan </w:t>
      </w:r>
      <w:r>
        <w:rPr>
          <w:i/>
          <w:iCs/>
        </w:rPr>
        <w:t>output</w:t>
      </w:r>
      <w:r>
        <w:t xml:space="preserve"> berupa diagnosis penyakit diabetes.</w:t>
      </w:r>
    </w:p>
    <w:p w14:paraId="3B43D60B" w14:textId="77777777" w:rsidR="00BB2AF3" w:rsidRDefault="00BB2AF3" w:rsidP="00BB2AF3">
      <w:pPr>
        <w:pStyle w:val="ListParagraph"/>
        <w:keepNext/>
        <w:numPr>
          <w:ilvl w:val="3"/>
          <w:numId w:val="13"/>
        </w:numPr>
        <w:ind w:left="1843"/>
        <w:jc w:val="both"/>
      </w:pPr>
      <w:r>
        <w:rPr>
          <w:i/>
          <w:iCs/>
        </w:rPr>
        <w:t>Database</w:t>
      </w:r>
      <w:r>
        <w:rPr>
          <w:i/>
          <w:iCs/>
        </w:rPr>
        <w:tab/>
      </w:r>
      <w:r w:rsidRPr="00924961">
        <w:t>:</w:t>
      </w:r>
      <w:r>
        <w:t xml:space="preserve"> Data yang disimpan merupakan data awal repository dan dapat ditambahkan dengan data pasien yang telah terdiagnosis PGK.</w:t>
      </w:r>
    </w:p>
    <w:p w14:paraId="34772B41" w14:textId="77777777" w:rsidR="00BB2AF3" w:rsidRDefault="00BB2AF3" w:rsidP="00BB2AF3">
      <w:pPr>
        <w:pStyle w:val="ListParagraph"/>
        <w:keepNext/>
        <w:numPr>
          <w:ilvl w:val="3"/>
          <w:numId w:val="13"/>
        </w:numPr>
        <w:ind w:left="1843"/>
        <w:jc w:val="both"/>
      </w:pPr>
      <w:r>
        <w:t>PC</w:t>
      </w:r>
      <w:r>
        <w:tab/>
      </w:r>
      <w:r>
        <w:tab/>
        <w:t xml:space="preserve">: </w:t>
      </w:r>
      <w:r>
        <w:rPr>
          <w:i/>
          <w:iCs/>
        </w:rPr>
        <w:t>Personal Computer</w:t>
      </w:r>
      <w:r>
        <w:t xml:space="preserve"> sebagai media interaksi proses data antara user terhadap sistem identifikasi PGK.</w:t>
      </w:r>
    </w:p>
    <w:p w14:paraId="5AC32C7C" w14:textId="77777777" w:rsidR="00BB2AF3" w:rsidRDefault="00BB2AF3" w:rsidP="00BB2AF3">
      <w:pPr>
        <w:pStyle w:val="ListParagraph"/>
        <w:keepNext/>
        <w:numPr>
          <w:ilvl w:val="3"/>
          <w:numId w:val="13"/>
        </w:numPr>
        <w:ind w:left="1843"/>
        <w:jc w:val="both"/>
      </w:pPr>
      <w:r>
        <w:t>Sistem</w:t>
      </w:r>
      <w:r>
        <w:tab/>
        <w:t xml:space="preserve">: Sistem identifikasi PGK yang dibuat menggunakan kNN dan kNN dengan </w:t>
      </w:r>
      <w:r>
        <w:rPr>
          <w:i/>
          <w:iCs/>
        </w:rPr>
        <w:t>Backward Elimination</w:t>
      </w:r>
      <w:r>
        <w:t>.</w:t>
      </w:r>
    </w:p>
    <w:p w14:paraId="0C8E8304" w14:textId="77777777" w:rsidR="00BB2AF3" w:rsidRDefault="00BB2AF3" w:rsidP="00BB2AF3">
      <w:pPr>
        <w:pStyle w:val="ListParagraph"/>
        <w:keepNext/>
        <w:numPr>
          <w:ilvl w:val="3"/>
          <w:numId w:val="13"/>
        </w:numPr>
        <w:ind w:left="1843"/>
        <w:jc w:val="both"/>
      </w:pPr>
      <w:r>
        <w:t>Internet</w:t>
      </w:r>
      <w:r>
        <w:tab/>
        <w:t>: Sistem identifikasi PGK terhubung dengan koneksi internet sehingga dapat diakses kapan saja dan dimana saja.</w:t>
      </w:r>
    </w:p>
    <w:p w14:paraId="5244EE7E" w14:textId="77777777" w:rsidR="00BB2AF3" w:rsidRDefault="00BB2AF3" w:rsidP="00BB2AF3">
      <w:pPr>
        <w:pStyle w:val="ListParagraph"/>
        <w:keepNext/>
        <w:numPr>
          <w:ilvl w:val="3"/>
          <w:numId w:val="13"/>
        </w:numPr>
        <w:ind w:left="1843"/>
        <w:jc w:val="both"/>
      </w:pPr>
      <w:r>
        <w:rPr>
          <w:i/>
          <w:iCs/>
        </w:rPr>
        <w:t>Input</w:t>
      </w:r>
      <w:r>
        <w:rPr>
          <w:i/>
          <w:iCs/>
        </w:rPr>
        <w:tab/>
      </w:r>
      <w:r>
        <w:t xml:space="preserve">: </w:t>
      </w:r>
      <w:r>
        <w:rPr>
          <w:i/>
          <w:iCs/>
        </w:rPr>
        <w:t xml:space="preserve">Input </w:t>
      </w:r>
      <w:r>
        <w:t xml:space="preserve">berisi data yang akan dimasukkan oleh </w:t>
      </w:r>
      <w:r>
        <w:rPr>
          <w:i/>
          <w:iCs/>
        </w:rPr>
        <w:t>User</w:t>
      </w:r>
      <w:r>
        <w:t xml:space="preserve"> ke dalam sistem</w:t>
      </w:r>
    </w:p>
    <w:p w14:paraId="397E40E6" w14:textId="77777777" w:rsidR="00BB2AF3" w:rsidRDefault="00BB2AF3" w:rsidP="00BB2AF3">
      <w:pPr>
        <w:pStyle w:val="ListParagraph"/>
        <w:keepNext/>
        <w:numPr>
          <w:ilvl w:val="3"/>
          <w:numId w:val="13"/>
        </w:numPr>
        <w:ind w:left="1843"/>
        <w:jc w:val="both"/>
      </w:pPr>
      <w:r>
        <w:rPr>
          <w:i/>
          <w:iCs/>
        </w:rPr>
        <w:t>Output</w:t>
      </w:r>
      <w:r>
        <w:tab/>
        <w:t xml:space="preserve">: Data yang ditampilkan setelah </w:t>
      </w:r>
      <w:r>
        <w:rPr>
          <w:i/>
          <w:iCs/>
        </w:rPr>
        <w:t xml:space="preserve">User </w:t>
      </w:r>
      <w:r>
        <w:t xml:space="preserve">melakukan </w:t>
      </w:r>
      <w:r>
        <w:rPr>
          <w:i/>
          <w:iCs/>
        </w:rPr>
        <w:t>input</w:t>
      </w:r>
      <w:r>
        <w:t xml:space="preserve"> pada sistem.</w:t>
      </w:r>
    </w:p>
    <w:p w14:paraId="3B8C8B53" w14:textId="77777777" w:rsidR="00BB2AF3" w:rsidRDefault="00BB2AF3" w:rsidP="00BB2AF3">
      <w:pPr>
        <w:pStyle w:val="ListParagraph"/>
        <w:keepNext/>
        <w:numPr>
          <w:ilvl w:val="3"/>
          <w:numId w:val="13"/>
        </w:numPr>
        <w:ind w:left="1843"/>
        <w:jc w:val="both"/>
      </w:pPr>
      <w:r>
        <w:rPr>
          <w:i/>
          <w:iCs/>
        </w:rPr>
        <w:t>Feedback</w:t>
      </w:r>
      <w:r>
        <w:rPr>
          <w:i/>
          <w:iCs/>
        </w:rPr>
        <w:tab/>
      </w:r>
      <w:r>
        <w:t xml:space="preserve">: Merupakan proses pengambilan data dari </w:t>
      </w:r>
      <w:r>
        <w:rPr>
          <w:i/>
          <w:iCs/>
        </w:rPr>
        <w:t xml:space="preserve">database </w:t>
      </w:r>
      <w:r>
        <w:t>yang telah ada untuk dilakukan pemrosesan.</w:t>
      </w:r>
    </w:p>
    <w:p w14:paraId="7672DA25" w14:textId="1E1D08DB" w:rsidR="00BB2AF3" w:rsidRDefault="00BB2AF3" w:rsidP="00BB2AF3">
      <w:pPr>
        <w:pStyle w:val="ListParagraph"/>
        <w:keepNext/>
        <w:numPr>
          <w:ilvl w:val="3"/>
          <w:numId w:val="13"/>
        </w:numPr>
        <w:ind w:left="1843"/>
        <w:jc w:val="both"/>
      </w:pPr>
      <w:r>
        <w:rPr>
          <w:i/>
          <w:iCs/>
        </w:rPr>
        <w:t>Saved</w:t>
      </w:r>
      <w:r>
        <w:tab/>
        <w:t xml:space="preserve">: </w:t>
      </w:r>
      <w:r>
        <w:rPr>
          <w:i/>
          <w:iCs/>
        </w:rPr>
        <w:t xml:space="preserve">Saved </w:t>
      </w:r>
      <w:r>
        <w:t>merupakan proses menyimpan data jika telah terjadi perubahan atau ada data baru yang akan disimpan.</w:t>
      </w:r>
    </w:p>
    <w:p w14:paraId="5AE973A0" w14:textId="77777777" w:rsidR="00BB2AF3" w:rsidRPr="00BB2AF3" w:rsidRDefault="00BB2AF3" w:rsidP="00BB2AF3">
      <w:pPr>
        <w:keepNext/>
      </w:pPr>
    </w:p>
    <w:p w14:paraId="6DD8235D" w14:textId="5D476EE9" w:rsidR="00BE4BA7" w:rsidRDefault="00BB2AF3" w:rsidP="00BE4BA7">
      <w:pPr>
        <w:pStyle w:val="ListParagraph"/>
        <w:numPr>
          <w:ilvl w:val="6"/>
          <w:numId w:val="15"/>
        </w:numPr>
        <w:ind w:left="1134"/>
        <w:rPr>
          <w:b/>
          <w:bCs/>
        </w:rPr>
      </w:pPr>
      <w:r>
        <w:rPr>
          <w:b/>
          <w:bCs/>
        </w:rPr>
        <w:t>Kebutuhan Fungsional Sistem</w:t>
      </w:r>
    </w:p>
    <w:p w14:paraId="0180A5BD" w14:textId="00B3E897" w:rsidR="00BE4BA7" w:rsidRPr="00BE4BA7" w:rsidRDefault="00BE4BA7" w:rsidP="00BE4BA7">
      <w:pPr>
        <w:pStyle w:val="ListParagraph"/>
        <w:ind w:left="1134" w:firstLine="306"/>
      </w:pPr>
      <w:r w:rsidRPr="00BE4BA7">
        <w:t xml:space="preserve">Kebutuhan fungsional akan didefinisikan melalui spesifikasi </w:t>
      </w:r>
      <w:r w:rsidRPr="00BE4BA7">
        <w:rPr>
          <w:i/>
        </w:rPr>
        <w:t>Software Requirement</w:t>
      </w:r>
      <w:r w:rsidRPr="00BE4BA7">
        <w:t xml:space="preserve"> </w:t>
      </w:r>
      <w:r w:rsidRPr="00BE4BA7">
        <w:rPr>
          <w:i/>
        </w:rPr>
        <w:t>Spesification</w:t>
      </w:r>
      <w:r w:rsidRPr="00BE4BA7">
        <w:t xml:space="preserve"> (SRS) aplikasi </w:t>
      </w:r>
      <w:r w:rsidRPr="00BE4BA7">
        <w:rPr>
          <w:i/>
        </w:rPr>
        <w:t xml:space="preserve">data mining </w:t>
      </w:r>
      <w:r w:rsidRPr="00BE4BA7">
        <w:t>dalam identifikasi PGK dapat dilihat pada tabel 3.4-1</w:t>
      </w:r>
    </w:p>
    <w:p w14:paraId="3F62E4A2" w14:textId="1BFBD2D1" w:rsidR="00BE4BA7" w:rsidRPr="00BE4BA7" w:rsidRDefault="00BE4BA7" w:rsidP="00BE4BA7">
      <w:pPr>
        <w:pStyle w:val="Caption"/>
        <w:rPr>
          <w:b w:val="0"/>
        </w:rPr>
      </w:pPr>
      <w:bookmarkStart w:id="70" w:name="_Toc516132489"/>
      <w:r w:rsidRPr="00BE4BA7">
        <w:t xml:space="preserve">Tabel </w:t>
      </w:r>
      <w:r w:rsidRPr="00BE4BA7">
        <w:rPr>
          <w:noProof/>
        </w:rPr>
        <w:fldChar w:fldCharType="begin"/>
      </w:r>
      <w:r w:rsidRPr="00BE4BA7">
        <w:rPr>
          <w:noProof/>
        </w:rPr>
        <w:instrText xml:space="preserve"> STYLEREF 2 \s </w:instrText>
      </w:r>
      <w:r w:rsidRPr="00BE4BA7">
        <w:rPr>
          <w:noProof/>
        </w:rPr>
        <w:fldChar w:fldCharType="separate"/>
      </w:r>
      <w:r w:rsidR="00444F3A">
        <w:rPr>
          <w:noProof/>
          <w:cs/>
        </w:rPr>
        <w:t>‎</w:t>
      </w:r>
      <w:r w:rsidR="00444F3A">
        <w:rPr>
          <w:noProof/>
        </w:rPr>
        <w:t>3.4</w:t>
      </w:r>
      <w:r w:rsidRPr="00BE4BA7">
        <w:rPr>
          <w:noProof/>
        </w:rPr>
        <w:fldChar w:fldCharType="end"/>
      </w:r>
      <w:r w:rsidRPr="00BE4BA7">
        <w:noBreakHyphen/>
      </w:r>
      <w:r w:rsidRPr="00BE4BA7">
        <w:rPr>
          <w:noProof/>
        </w:rPr>
        <w:fldChar w:fldCharType="begin"/>
      </w:r>
      <w:r w:rsidRPr="00BE4BA7">
        <w:rPr>
          <w:noProof/>
        </w:rPr>
        <w:instrText xml:space="preserve"> SEQ Table \* ARABIC \s 2 </w:instrText>
      </w:r>
      <w:r w:rsidRPr="00BE4BA7">
        <w:rPr>
          <w:noProof/>
        </w:rPr>
        <w:fldChar w:fldCharType="separate"/>
      </w:r>
      <w:r w:rsidR="00444F3A">
        <w:rPr>
          <w:noProof/>
        </w:rPr>
        <w:t>1</w:t>
      </w:r>
      <w:r w:rsidRPr="00BE4BA7">
        <w:rPr>
          <w:noProof/>
        </w:rPr>
        <w:fldChar w:fldCharType="end"/>
      </w:r>
      <w:r w:rsidRPr="00BE4BA7">
        <w:t xml:space="preserve"> </w:t>
      </w:r>
      <w:r w:rsidRPr="00BE4BA7">
        <w:rPr>
          <w:b w:val="0"/>
        </w:rPr>
        <w:t>Kebutuhan Fungsional</w:t>
      </w:r>
      <w:bookmarkEnd w:id="70"/>
    </w:p>
    <w:tbl>
      <w:tblPr>
        <w:tblStyle w:val="TableGrid"/>
        <w:tblW w:w="0" w:type="auto"/>
        <w:jc w:val="center"/>
        <w:tblLook w:val="04A0" w:firstRow="1" w:lastRow="0" w:firstColumn="1" w:lastColumn="0" w:noHBand="0" w:noVBand="1"/>
      </w:tblPr>
      <w:tblGrid>
        <w:gridCol w:w="682"/>
        <w:gridCol w:w="1701"/>
        <w:gridCol w:w="4955"/>
      </w:tblGrid>
      <w:tr w:rsidR="00BE4BA7" w:rsidRPr="00BE4BA7" w14:paraId="19CC473E" w14:textId="77777777" w:rsidTr="005D29FC">
        <w:trPr>
          <w:jc w:val="center"/>
        </w:trPr>
        <w:tc>
          <w:tcPr>
            <w:tcW w:w="682" w:type="dxa"/>
            <w:vAlign w:val="center"/>
          </w:tcPr>
          <w:p w14:paraId="4FE9E254" w14:textId="77777777" w:rsidR="00BE4BA7" w:rsidRPr="00BE4BA7" w:rsidRDefault="00BE4BA7" w:rsidP="005D29FC">
            <w:pPr>
              <w:pStyle w:val="ListParagraph"/>
              <w:ind w:left="0" w:firstLine="0"/>
              <w:jc w:val="center"/>
              <w:rPr>
                <w:b/>
              </w:rPr>
            </w:pPr>
            <w:r w:rsidRPr="00BE4BA7">
              <w:rPr>
                <w:b/>
              </w:rPr>
              <w:t>No</w:t>
            </w:r>
          </w:p>
        </w:tc>
        <w:tc>
          <w:tcPr>
            <w:tcW w:w="1701" w:type="dxa"/>
            <w:vAlign w:val="center"/>
          </w:tcPr>
          <w:p w14:paraId="5A9C8230" w14:textId="77777777" w:rsidR="00BE4BA7" w:rsidRPr="00BE4BA7" w:rsidRDefault="00BE4BA7" w:rsidP="005D29FC">
            <w:pPr>
              <w:pStyle w:val="ListParagraph"/>
              <w:ind w:left="0" w:firstLine="0"/>
              <w:jc w:val="center"/>
              <w:rPr>
                <w:b/>
              </w:rPr>
            </w:pPr>
            <w:r w:rsidRPr="00BE4BA7">
              <w:rPr>
                <w:b/>
              </w:rPr>
              <w:t>SRS ID</w:t>
            </w:r>
          </w:p>
        </w:tc>
        <w:tc>
          <w:tcPr>
            <w:tcW w:w="4955" w:type="dxa"/>
            <w:vAlign w:val="center"/>
          </w:tcPr>
          <w:p w14:paraId="413B44D4" w14:textId="77777777" w:rsidR="00BE4BA7" w:rsidRPr="00BE4BA7" w:rsidRDefault="00BE4BA7" w:rsidP="005D29FC">
            <w:pPr>
              <w:pStyle w:val="ListParagraph"/>
              <w:ind w:left="0" w:firstLine="0"/>
              <w:jc w:val="center"/>
              <w:rPr>
                <w:b/>
              </w:rPr>
            </w:pPr>
            <w:r w:rsidRPr="00BE4BA7">
              <w:rPr>
                <w:b/>
              </w:rPr>
              <w:t>Deskripsi</w:t>
            </w:r>
          </w:p>
        </w:tc>
      </w:tr>
      <w:tr w:rsidR="00BE4BA7" w:rsidRPr="00BE4BA7" w14:paraId="32F7AA4C" w14:textId="77777777" w:rsidTr="005D29FC">
        <w:trPr>
          <w:jc w:val="center"/>
        </w:trPr>
        <w:tc>
          <w:tcPr>
            <w:tcW w:w="682" w:type="dxa"/>
            <w:vAlign w:val="center"/>
          </w:tcPr>
          <w:p w14:paraId="4CD5E147" w14:textId="77777777" w:rsidR="00BE4BA7" w:rsidRPr="00BE4BA7" w:rsidRDefault="00BE4BA7" w:rsidP="005D29FC">
            <w:pPr>
              <w:pStyle w:val="ListParagraph"/>
              <w:ind w:left="0" w:firstLine="0"/>
              <w:jc w:val="both"/>
            </w:pPr>
            <w:r w:rsidRPr="00BE4BA7">
              <w:t>1</w:t>
            </w:r>
          </w:p>
        </w:tc>
        <w:tc>
          <w:tcPr>
            <w:tcW w:w="1701" w:type="dxa"/>
            <w:vAlign w:val="center"/>
          </w:tcPr>
          <w:p w14:paraId="44302CC5" w14:textId="77777777" w:rsidR="00BE4BA7" w:rsidRPr="00BE4BA7" w:rsidRDefault="00BE4BA7" w:rsidP="005D29FC">
            <w:pPr>
              <w:pStyle w:val="ListParagraph"/>
              <w:ind w:left="0" w:firstLine="0"/>
              <w:jc w:val="both"/>
            </w:pPr>
            <w:r w:rsidRPr="00BE4BA7">
              <w:t>SRSF-PGK-01</w:t>
            </w:r>
          </w:p>
        </w:tc>
        <w:tc>
          <w:tcPr>
            <w:tcW w:w="4955" w:type="dxa"/>
            <w:vAlign w:val="center"/>
          </w:tcPr>
          <w:p w14:paraId="07326274" w14:textId="78A4FB4A" w:rsidR="00BE4BA7" w:rsidRPr="00BE4BA7" w:rsidRDefault="00C41AB1" w:rsidP="005D29FC">
            <w:pPr>
              <w:pStyle w:val="ListParagraph"/>
              <w:ind w:left="0" w:firstLine="0"/>
              <w:jc w:val="both"/>
            </w:pPr>
            <w:r>
              <w:t>Sistem dapat menampilkan proses data mining pada tiap tahapan proses</w:t>
            </w:r>
          </w:p>
        </w:tc>
      </w:tr>
      <w:tr w:rsidR="00BE4BA7" w:rsidRPr="00BE4BA7" w14:paraId="2057857E" w14:textId="77777777" w:rsidTr="005D29FC">
        <w:trPr>
          <w:jc w:val="center"/>
        </w:trPr>
        <w:tc>
          <w:tcPr>
            <w:tcW w:w="682" w:type="dxa"/>
            <w:vAlign w:val="center"/>
          </w:tcPr>
          <w:p w14:paraId="624CFB40" w14:textId="77777777" w:rsidR="00BE4BA7" w:rsidRPr="00BE4BA7" w:rsidRDefault="00BE4BA7" w:rsidP="005D29FC">
            <w:pPr>
              <w:pStyle w:val="ListParagraph"/>
              <w:ind w:left="0" w:firstLine="0"/>
              <w:jc w:val="both"/>
            </w:pPr>
            <w:r w:rsidRPr="00BE4BA7">
              <w:lastRenderedPageBreak/>
              <w:t>2</w:t>
            </w:r>
          </w:p>
        </w:tc>
        <w:tc>
          <w:tcPr>
            <w:tcW w:w="1701" w:type="dxa"/>
            <w:vAlign w:val="center"/>
          </w:tcPr>
          <w:p w14:paraId="3E4FB7B1" w14:textId="77777777" w:rsidR="00BE4BA7" w:rsidRPr="00BE4BA7" w:rsidRDefault="00BE4BA7" w:rsidP="005D29FC">
            <w:pPr>
              <w:pStyle w:val="ListParagraph"/>
              <w:ind w:left="0" w:firstLine="0"/>
              <w:jc w:val="both"/>
            </w:pPr>
            <w:r w:rsidRPr="00BE4BA7">
              <w:t>SRSF-PGK-02</w:t>
            </w:r>
          </w:p>
        </w:tc>
        <w:tc>
          <w:tcPr>
            <w:tcW w:w="4955" w:type="dxa"/>
            <w:vAlign w:val="center"/>
          </w:tcPr>
          <w:p w14:paraId="1346DB4B" w14:textId="3EF23517" w:rsidR="00BE4BA7" w:rsidRPr="00BE4BA7" w:rsidRDefault="002A56D2" w:rsidP="005D29FC">
            <w:pPr>
              <w:pStyle w:val="ListParagraph"/>
              <w:ind w:left="0" w:firstLine="0"/>
              <w:jc w:val="both"/>
            </w:pPr>
            <w:r>
              <w:rPr>
                <w:lang w:val="en-US"/>
              </w:rPr>
              <w:t>Sistem dapat melakukan identifikasi PGK</w:t>
            </w:r>
          </w:p>
        </w:tc>
      </w:tr>
      <w:tr w:rsidR="00BE4BA7" w:rsidRPr="00BE4BA7" w14:paraId="6627CB25" w14:textId="77777777" w:rsidTr="005D29FC">
        <w:trPr>
          <w:jc w:val="center"/>
        </w:trPr>
        <w:tc>
          <w:tcPr>
            <w:tcW w:w="682" w:type="dxa"/>
            <w:vAlign w:val="center"/>
          </w:tcPr>
          <w:p w14:paraId="58A903EB" w14:textId="77777777" w:rsidR="00BE4BA7" w:rsidRPr="00BE4BA7" w:rsidRDefault="00BE4BA7" w:rsidP="005D29FC">
            <w:pPr>
              <w:pStyle w:val="ListParagraph"/>
              <w:ind w:left="0" w:firstLine="0"/>
              <w:jc w:val="both"/>
            </w:pPr>
            <w:r w:rsidRPr="00BE4BA7">
              <w:t>3</w:t>
            </w:r>
          </w:p>
        </w:tc>
        <w:tc>
          <w:tcPr>
            <w:tcW w:w="1701" w:type="dxa"/>
            <w:vAlign w:val="center"/>
          </w:tcPr>
          <w:p w14:paraId="670843B5" w14:textId="77777777" w:rsidR="00BE4BA7" w:rsidRPr="00BE4BA7" w:rsidRDefault="00BE4BA7" w:rsidP="005D29FC">
            <w:pPr>
              <w:pStyle w:val="ListParagraph"/>
              <w:ind w:left="0" w:firstLine="0"/>
              <w:jc w:val="both"/>
            </w:pPr>
            <w:r w:rsidRPr="00BE4BA7">
              <w:t>SRSF-PGK-03</w:t>
            </w:r>
          </w:p>
        </w:tc>
        <w:tc>
          <w:tcPr>
            <w:tcW w:w="4955" w:type="dxa"/>
            <w:vAlign w:val="center"/>
          </w:tcPr>
          <w:p w14:paraId="431A61D4" w14:textId="1D5AD401" w:rsidR="00BE4BA7" w:rsidRPr="00BE4BA7" w:rsidRDefault="002A56D2" w:rsidP="005D29FC">
            <w:pPr>
              <w:pStyle w:val="ListParagraph"/>
              <w:ind w:left="0" w:firstLine="0"/>
              <w:jc w:val="both"/>
              <w:rPr>
                <w:lang w:val="en-US"/>
              </w:rPr>
            </w:pPr>
            <w:r>
              <w:rPr>
                <w:lang w:val="en-US"/>
              </w:rPr>
              <w:t>Sistem dapat menampilkan performa algoritma dari aplikasi</w:t>
            </w:r>
          </w:p>
        </w:tc>
      </w:tr>
    </w:tbl>
    <w:p w14:paraId="044A71B5" w14:textId="7BA7CC69" w:rsidR="00542360" w:rsidRPr="00164476" w:rsidRDefault="00542360">
      <w:pPr>
        <w:spacing w:after="160" w:line="259" w:lineRule="auto"/>
        <w:ind w:firstLine="0"/>
        <w:jc w:val="left"/>
      </w:pPr>
    </w:p>
    <w:p w14:paraId="31A4002F" w14:textId="614CC86D" w:rsidR="00CC4F3D" w:rsidRDefault="00542360" w:rsidP="00542360">
      <w:pPr>
        <w:spacing w:after="160" w:line="259" w:lineRule="auto"/>
        <w:ind w:firstLine="0"/>
        <w:jc w:val="left"/>
      </w:pPr>
      <w:r>
        <w:br w:type="page"/>
      </w:r>
    </w:p>
    <w:p w14:paraId="6113702D" w14:textId="1AA55DA4" w:rsidR="0079513E" w:rsidRDefault="00542360" w:rsidP="00542360">
      <w:pPr>
        <w:pStyle w:val="Heading1"/>
      </w:pPr>
      <w:bookmarkStart w:id="71" w:name="_Toc517958732"/>
      <w:r>
        <w:lastRenderedPageBreak/>
        <w:br/>
        <w:t xml:space="preserve">HASIL DAN </w:t>
      </w:r>
      <w:r w:rsidR="005C56A4">
        <w:t>PEMBAHASAN</w:t>
      </w:r>
    </w:p>
    <w:p w14:paraId="5506276E" w14:textId="6E2AE30E" w:rsidR="008E1502" w:rsidRPr="008E1502" w:rsidRDefault="008E1502" w:rsidP="008E1502">
      <w:r>
        <w:t xml:space="preserve">Bab hasil dan pembahasan menjelaskan tentang hasil pengembangan sistem, skenario pengujian sistem, dan hasil dan analisa sistem yang akan dilakukan pada </w:t>
      </w:r>
      <w:r w:rsidR="00BF3A0A" w:rsidRPr="00BF3A0A">
        <w:t xml:space="preserve">Implementasi Data Mining </w:t>
      </w:r>
      <w:r w:rsidR="00D519CE">
        <w:t>u</w:t>
      </w:r>
      <w:r w:rsidR="00BF3A0A" w:rsidRPr="00BF3A0A">
        <w:t>ntuk Identifikasi Penyakit Ginjal Kronis (</w:t>
      </w:r>
      <w:r w:rsidR="00D519CE">
        <w:t>PGK</w:t>
      </w:r>
      <w:r w:rsidR="00BF3A0A" w:rsidRPr="00BF3A0A">
        <w:t>) Menggunakan K-Nearest Neighbor (K</w:t>
      </w:r>
      <w:r w:rsidR="00D519CE">
        <w:t>NN</w:t>
      </w:r>
      <w:r w:rsidR="00BF3A0A" w:rsidRPr="00BF3A0A">
        <w:t xml:space="preserve">) </w:t>
      </w:r>
      <w:r w:rsidR="00D519CE">
        <w:t>d</w:t>
      </w:r>
      <w:r w:rsidR="00BF3A0A" w:rsidRPr="00BF3A0A">
        <w:t>engan Backward Elimination</w:t>
      </w:r>
      <w:r>
        <w:t>.</w:t>
      </w:r>
    </w:p>
    <w:p w14:paraId="75C04E80" w14:textId="59FB1943" w:rsidR="00A47325" w:rsidRDefault="00227182" w:rsidP="00A47325">
      <w:pPr>
        <w:pStyle w:val="Heading2"/>
      </w:pPr>
      <w:r>
        <w:t>Hasil Pengembangan Perangkat Lunak</w:t>
      </w:r>
    </w:p>
    <w:p w14:paraId="1104F43D" w14:textId="37DF8604" w:rsidR="00A47325" w:rsidRDefault="00DC15AC" w:rsidP="00C13277">
      <w:pPr>
        <w:ind w:left="720"/>
      </w:pPr>
      <w:r>
        <w:t xml:space="preserve">Hasil pengembangan sistem menyajikan mengenai lingkungan implementasi, implementasi </w:t>
      </w:r>
      <w:r w:rsidR="00BC52A2">
        <w:t>data, implementasi fungsi, dan implementasi antarmuka</w:t>
      </w:r>
      <w:r w:rsidR="00E87085">
        <w:t>.</w:t>
      </w:r>
    </w:p>
    <w:p w14:paraId="5FD99C08" w14:textId="1BA37692" w:rsidR="00E87085" w:rsidRDefault="00E87085" w:rsidP="00E87085">
      <w:pPr>
        <w:pStyle w:val="Heading3"/>
      </w:pPr>
      <w:r w:rsidRPr="00E87085">
        <w:t>Lingkungan Implementasi</w:t>
      </w:r>
    </w:p>
    <w:p w14:paraId="690876EF" w14:textId="4F69A648" w:rsidR="00E87085" w:rsidRDefault="00E87085" w:rsidP="00E87085">
      <w:pPr>
        <w:ind w:left="709" w:firstLine="709"/>
      </w:pPr>
      <w:r>
        <w:t>Pada penelitian penerapan data mining untuk identifikasi penyakit ginjal kronis dengan menggunakan kNN dan Backward Elimination dikembangkan pada perangkat keras dengan spesifikasi berikut:</w:t>
      </w:r>
    </w:p>
    <w:p w14:paraId="231CF12D" w14:textId="626A53C5" w:rsidR="00E87085" w:rsidRPr="00074542" w:rsidRDefault="00074542" w:rsidP="00074542">
      <w:pPr>
        <w:pStyle w:val="ListParagraph"/>
        <w:numPr>
          <w:ilvl w:val="0"/>
          <w:numId w:val="30"/>
        </w:numPr>
        <w:ind w:left="709" w:hanging="13"/>
        <w:rPr>
          <w:i/>
          <w:iCs/>
        </w:rPr>
      </w:pPr>
      <w:r w:rsidRPr="00074542">
        <w:rPr>
          <w:i/>
          <w:iCs/>
        </w:rPr>
        <w:t>Pro</w:t>
      </w:r>
      <w:r>
        <w:rPr>
          <w:i/>
          <w:iCs/>
        </w:rPr>
        <w:t>cessor</w:t>
      </w:r>
      <w:r>
        <w:rPr>
          <w:i/>
          <w:iCs/>
        </w:rPr>
        <w:tab/>
      </w:r>
      <w:r>
        <w:t>: Intel® Core-i5-2450M @2.5GHz</w:t>
      </w:r>
    </w:p>
    <w:p w14:paraId="241CAAAC" w14:textId="39D5C368" w:rsidR="00074542" w:rsidRPr="009D3ABC" w:rsidRDefault="009D3ABC" w:rsidP="00074542">
      <w:pPr>
        <w:pStyle w:val="ListParagraph"/>
        <w:numPr>
          <w:ilvl w:val="0"/>
          <w:numId w:val="30"/>
        </w:numPr>
        <w:ind w:left="709" w:hanging="13"/>
        <w:rPr>
          <w:i/>
          <w:iCs/>
        </w:rPr>
      </w:pPr>
      <w:r>
        <w:t>RAM</w:t>
      </w:r>
      <w:r>
        <w:tab/>
      </w:r>
      <w:r>
        <w:tab/>
        <w:t>: 6 GB</w:t>
      </w:r>
    </w:p>
    <w:p w14:paraId="58B65036" w14:textId="5AE4C247" w:rsidR="009D3ABC" w:rsidRPr="00584038" w:rsidRDefault="009D3ABC" w:rsidP="00074542">
      <w:pPr>
        <w:pStyle w:val="ListParagraph"/>
        <w:numPr>
          <w:ilvl w:val="0"/>
          <w:numId w:val="30"/>
        </w:numPr>
        <w:ind w:left="709" w:hanging="13"/>
        <w:rPr>
          <w:i/>
          <w:iCs/>
        </w:rPr>
      </w:pPr>
      <w:r>
        <w:t>Harddisk</w:t>
      </w:r>
      <w:r>
        <w:tab/>
        <w:t>: 500 GB</w:t>
      </w:r>
    </w:p>
    <w:p w14:paraId="14FE05A6" w14:textId="38A835A9" w:rsidR="00584038" w:rsidRPr="00584038" w:rsidRDefault="00584038" w:rsidP="00584038">
      <w:pPr>
        <w:pStyle w:val="ListParagraph"/>
        <w:ind w:left="709" w:firstLine="0"/>
      </w:pPr>
      <w:r>
        <w:t>dan lingkungan perangkat lunak sebagai berikut:</w:t>
      </w:r>
    </w:p>
    <w:p w14:paraId="488ACF12" w14:textId="2D62B91E" w:rsidR="009D3ABC" w:rsidRPr="003F2260" w:rsidRDefault="00584038" w:rsidP="00584038">
      <w:pPr>
        <w:pStyle w:val="ListParagraph"/>
        <w:numPr>
          <w:ilvl w:val="0"/>
          <w:numId w:val="31"/>
        </w:numPr>
        <w:ind w:left="709" w:hanging="13"/>
        <w:rPr>
          <w:i/>
          <w:iCs/>
        </w:rPr>
      </w:pPr>
      <w:r>
        <w:t>OS Windows 10</w:t>
      </w:r>
    </w:p>
    <w:p w14:paraId="3F647E01" w14:textId="6AB8C12A" w:rsidR="003F2260" w:rsidRPr="00584038" w:rsidRDefault="003F2260" w:rsidP="00584038">
      <w:pPr>
        <w:pStyle w:val="ListParagraph"/>
        <w:numPr>
          <w:ilvl w:val="0"/>
          <w:numId w:val="31"/>
        </w:numPr>
        <w:ind w:left="709" w:hanging="13"/>
        <w:rPr>
          <w:i/>
          <w:iCs/>
        </w:rPr>
      </w:pPr>
      <w:r>
        <w:t>IDE PyCharm</w:t>
      </w:r>
    </w:p>
    <w:p w14:paraId="3AA58F7D" w14:textId="24B6122E" w:rsidR="00584038" w:rsidRPr="00090321" w:rsidRDefault="00584038" w:rsidP="00584038">
      <w:pPr>
        <w:pStyle w:val="ListParagraph"/>
        <w:numPr>
          <w:ilvl w:val="0"/>
          <w:numId w:val="31"/>
        </w:numPr>
        <w:ind w:left="709" w:hanging="13"/>
        <w:rPr>
          <w:i/>
          <w:iCs/>
        </w:rPr>
      </w:pPr>
      <w:r>
        <w:t>Python versi 3</w:t>
      </w:r>
    </w:p>
    <w:p w14:paraId="77E43823" w14:textId="170CB1B4" w:rsidR="00090321" w:rsidRPr="00584038" w:rsidRDefault="00090321" w:rsidP="00584038">
      <w:pPr>
        <w:pStyle w:val="ListParagraph"/>
        <w:numPr>
          <w:ilvl w:val="0"/>
          <w:numId w:val="31"/>
        </w:numPr>
        <w:ind w:left="709" w:hanging="13"/>
        <w:rPr>
          <w:i/>
          <w:iCs/>
        </w:rPr>
      </w:pPr>
      <w:r>
        <w:t>DBMS MySQL</w:t>
      </w:r>
    </w:p>
    <w:p w14:paraId="44FE9D8E" w14:textId="20394C07" w:rsidR="00C46495" w:rsidRPr="00C46495" w:rsidRDefault="00584038" w:rsidP="00C46495">
      <w:pPr>
        <w:pStyle w:val="ListParagraph"/>
        <w:numPr>
          <w:ilvl w:val="0"/>
          <w:numId w:val="31"/>
        </w:numPr>
        <w:ind w:left="709" w:hanging="13"/>
        <w:rPr>
          <w:i/>
          <w:iCs/>
        </w:rPr>
      </w:pPr>
      <w:r>
        <w:rPr>
          <w:i/>
          <w:iCs/>
        </w:rPr>
        <w:t>Browser</w:t>
      </w:r>
      <w:r>
        <w:t xml:space="preserve"> Google Chrome</w:t>
      </w:r>
    </w:p>
    <w:p w14:paraId="51267DD0" w14:textId="0D3B2356" w:rsidR="00C46495" w:rsidRDefault="00C46495" w:rsidP="00C46495">
      <w:pPr>
        <w:pStyle w:val="Heading3"/>
      </w:pPr>
      <w:r>
        <w:t>Implementasi Antarmuka</w:t>
      </w:r>
    </w:p>
    <w:p w14:paraId="30C75A3B" w14:textId="17356A94" w:rsidR="00C46495" w:rsidRDefault="009C173D" w:rsidP="00C13277">
      <w:pPr>
        <w:ind w:left="720"/>
      </w:pPr>
      <w:r>
        <w:t>Implementasi antarmuka</w:t>
      </w:r>
      <w:r w:rsidR="003F2260">
        <w:t xml:space="preserve"> adalah hasil perancangan desain yang telah disesuaikan dengan fitur-fitur yang dituliskan pada SRS.</w:t>
      </w:r>
    </w:p>
    <w:p w14:paraId="7746755F" w14:textId="1A92D41A" w:rsidR="00B93781" w:rsidRPr="00616D8D" w:rsidRDefault="00B93781" w:rsidP="00B93781">
      <w:pPr>
        <w:pStyle w:val="ListParagraph"/>
        <w:numPr>
          <w:ilvl w:val="2"/>
          <w:numId w:val="32"/>
        </w:numPr>
        <w:ind w:left="709" w:firstLine="0"/>
      </w:pPr>
      <w:r>
        <w:t xml:space="preserve">Antarmuka </w:t>
      </w:r>
      <w:r>
        <w:rPr>
          <w:i/>
          <w:iCs/>
        </w:rPr>
        <w:t>Welcome Page</w:t>
      </w:r>
    </w:p>
    <w:p w14:paraId="0DDF9A14" w14:textId="555ED014" w:rsidR="00616D8D" w:rsidRDefault="00616D8D" w:rsidP="00C13277">
      <w:pPr>
        <w:pStyle w:val="ListParagraph"/>
        <w:ind w:left="1560" w:firstLine="0"/>
        <w:jc w:val="both"/>
      </w:pPr>
      <w:r>
        <w:lastRenderedPageBreak/>
        <w:t xml:space="preserve">Merupakan halaman awal yang ditampilkan ketika pengguna akan mengakses perangkat lunak. Antarmuka </w:t>
      </w:r>
      <w:r>
        <w:rPr>
          <w:i/>
          <w:iCs/>
        </w:rPr>
        <w:t>homepage</w:t>
      </w:r>
      <w:r>
        <w:t xml:space="preserve"> dapat dilihat pada gambar</w:t>
      </w:r>
    </w:p>
    <w:p w14:paraId="298ABEDD" w14:textId="77777777" w:rsidR="00616D8D" w:rsidRDefault="00616D8D" w:rsidP="00616D8D">
      <w:pPr>
        <w:pStyle w:val="ListParagraph"/>
        <w:keepNext/>
        <w:ind w:left="1560" w:firstLine="0"/>
      </w:pPr>
      <w:r>
        <w:rPr>
          <w:noProof/>
        </w:rPr>
        <w:drawing>
          <wp:inline distT="0" distB="0" distL="0" distR="0" wp14:anchorId="0D63646E" wp14:editId="04136BDE">
            <wp:extent cx="4942205" cy="224390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965" b="5282"/>
                    <a:stretch/>
                  </pic:blipFill>
                  <pic:spPr bwMode="auto">
                    <a:xfrm>
                      <a:off x="0" y="0"/>
                      <a:ext cx="4949069" cy="2247018"/>
                    </a:xfrm>
                    <a:prstGeom prst="rect">
                      <a:avLst/>
                    </a:prstGeom>
                    <a:ln>
                      <a:noFill/>
                    </a:ln>
                    <a:extLst>
                      <a:ext uri="{53640926-AAD7-44D8-BBD7-CCE9431645EC}">
                        <a14:shadowObscured xmlns:a14="http://schemas.microsoft.com/office/drawing/2010/main"/>
                      </a:ext>
                    </a:extLst>
                  </pic:spPr>
                </pic:pic>
              </a:graphicData>
            </a:graphic>
          </wp:inline>
        </w:drawing>
      </w:r>
    </w:p>
    <w:p w14:paraId="2DB2C2B3" w14:textId="46AA801C" w:rsidR="00616D8D" w:rsidRPr="000E3868" w:rsidRDefault="00616D8D" w:rsidP="00616D8D">
      <w:pPr>
        <w:pStyle w:val="Caption"/>
        <w:rPr>
          <w:b w:val="0"/>
          <w:bCs/>
          <w:i/>
          <w:iCs w:val="0"/>
        </w:rPr>
      </w:pPr>
      <w:r>
        <w:t xml:space="preserve">Gambar </w:t>
      </w:r>
      <w:r w:rsidR="00F96077">
        <w:fldChar w:fldCharType="begin"/>
      </w:r>
      <w:r w:rsidR="00F96077">
        <w:instrText xml:space="preserve"> STYLEREF 1 \s </w:instrText>
      </w:r>
      <w:r w:rsidR="00F96077">
        <w:fldChar w:fldCharType="separate"/>
      </w:r>
      <w:r w:rsidR="00444F3A">
        <w:rPr>
          <w:noProof/>
          <w:cs/>
        </w:rPr>
        <w:t>‎</w:t>
      </w:r>
      <w:r w:rsidR="00444F3A">
        <w:rPr>
          <w:noProof/>
        </w:rPr>
        <w:t>IV</w:t>
      </w:r>
      <w:r w:rsidR="00F96077">
        <w:fldChar w:fldCharType="end"/>
      </w:r>
      <w:r w:rsidR="00F96077">
        <w:noBreakHyphen/>
      </w:r>
      <w:r w:rsidR="00F96077">
        <w:fldChar w:fldCharType="begin"/>
      </w:r>
      <w:r w:rsidR="00F96077">
        <w:instrText xml:space="preserve"> SEQ Figure \* ARABIC \s 1 </w:instrText>
      </w:r>
      <w:r w:rsidR="00F96077">
        <w:fldChar w:fldCharType="separate"/>
      </w:r>
      <w:r w:rsidR="00444F3A">
        <w:rPr>
          <w:noProof/>
        </w:rPr>
        <w:t>1</w:t>
      </w:r>
      <w:r w:rsidR="00F96077">
        <w:fldChar w:fldCharType="end"/>
      </w:r>
      <w:r w:rsidR="000E3868">
        <w:t xml:space="preserve"> </w:t>
      </w:r>
      <w:r w:rsidR="000E3868">
        <w:rPr>
          <w:b w:val="0"/>
          <w:bCs/>
        </w:rPr>
        <w:t xml:space="preserve">Antarmuka </w:t>
      </w:r>
      <w:r w:rsidR="000E3868">
        <w:rPr>
          <w:b w:val="0"/>
          <w:bCs/>
          <w:i/>
          <w:iCs w:val="0"/>
        </w:rPr>
        <w:t>Welcome Page</w:t>
      </w:r>
    </w:p>
    <w:p w14:paraId="4EE74D71" w14:textId="459E4149" w:rsidR="00616D8D" w:rsidRDefault="00616D8D" w:rsidP="00B93781">
      <w:pPr>
        <w:pStyle w:val="ListParagraph"/>
        <w:numPr>
          <w:ilvl w:val="2"/>
          <w:numId w:val="32"/>
        </w:numPr>
        <w:ind w:left="709" w:firstLine="0"/>
      </w:pPr>
      <w:r>
        <w:t>Antar</w:t>
      </w:r>
      <w:r w:rsidR="00812500">
        <w:t>muka Demo</w:t>
      </w:r>
    </w:p>
    <w:p w14:paraId="633B6675" w14:textId="3ABCBDB4" w:rsidR="00812500" w:rsidRDefault="00812500" w:rsidP="00C97F79">
      <w:pPr>
        <w:pStyle w:val="ListParagraph"/>
        <w:ind w:left="1440" w:firstLine="0"/>
        <w:jc w:val="both"/>
      </w:pPr>
      <w:r>
        <w:t xml:space="preserve">Antarmuka tahapan jika </w:t>
      </w:r>
      <w:r>
        <w:rPr>
          <w:i/>
          <w:iCs/>
        </w:rPr>
        <w:t xml:space="preserve">User </w:t>
      </w:r>
      <w:r>
        <w:t xml:space="preserve">ingin melakukan percobaan </w:t>
      </w:r>
      <w:r w:rsidR="00782DCD">
        <w:t xml:space="preserve">sendiri </w:t>
      </w:r>
      <w:r>
        <w:t xml:space="preserve">pada </w:t>
      </w:r>
      <w:r w:rsidR="00174C1C">
        <w:t>tahapan proses</w:t>
      </w:r>
      <w:r>
        <w:t xml:space="preserve"> data mining</w:t>
      </w:r>
      <w:r w:rsidR="00306204">
        <w:t xml:space="preserve"> untuk identifikasi PGK</w:t>
      </w:r>
      <w:r w:rsidR="008A14A0">
        <w:t xml:space="preserve"> mulai dari pemilihan atribut, metode, hingga pengecekan hasil dan akurasi.</w:t>
      </w:r>
    </w:p>
    <w:p w14:paraId="03D6BA9D" w14:textId="77777777" w:rsidR="00A7309B" w:rsidRDefault="009E6050" w:rsidP="00A7309B">
      <w:pPr>
        <w:pStyle w:val="ListParagraph"/>
        <w:keepNext/>
        <w:ind w:left="1440" w:firstLine="0"/>
        <w:jc w:val="center"/>
      </w:pPr>
      <w:r>
        <w:rPr>
          <w:noProof/>
        </w:rPr>
        <w:lastRenderedPageBreak/>
        <w:drawing>
          <wp:inline distT="0" distB="0" distL="0" distR="0" wp14:anchorId="1D5DACEA" wp14:editId="73FB5220">
            <wp:extent cx="3276600" cy="35666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4904" cy="3575715"/>
                    </a:xfrm>
                    <a:prstGeom prst="rect">
                      <a:avLst/>
                    </a:prstGeom>
                    <a:noFill/>
                    <a:ln>
                      <a:noFill/>
                    </a:ln>
                  </pic:spPr>
                </pic:pic>
              </a:graphicData>
            </a:graphic>
          </wp:inline>
        </w:drawing>
      </w:r>
    </w:p>
    <w:p w14:paraId="75C67BDA" w14:textId="5EEB12C4" w:rsidR="009E6050" w:rsidRDefault="00A7309B" w:rsidP="00A7309B">
      <w:pPr>
        <w:pStyle w:val="Caption"/>
        <w:rPr>
          <w:b w:val="0"/>
          <w:bCs/>
        </w:rPr>
      </w:pPr>
      <w:r>
        <w:t xml:space="preserve">Gambar </w:t>
      </w:r>
      <w:r w:rsidR="00F96077">
        <w:fldChar w:fldCharType="begin"/>
      </w:r>
      <w:r w:rsidR="00F96077">
        <w:instrText xml:space="preserve"> STYLEREF 1 \s </w:instrText>
      </w:r>
      <w:r w:rsidR="00F96077">
        <w:fldChar w:fldCharType="separate"/>
      </w:r>
      <w:r w:rsidR="00444F3A">
        <w:rPr>
          <w:noProof/>
          <w:cs/>
        </w:rPr>
        <w:t>‎</w:t>
      </w:r>
      <w:r w:rsidR="00444F3A">
        <w:rPr>
          <w:noProof/>
        </w:rPr>
        <w:t>IV</w:t>
      </w:r>
      <w:r w:rsidR="00F96077">
        <w:fldChar w:fldCharType="end"/>
      </w:r>
      <w:r w:rsidR="00F96077">
        <w:noBreakHyphen/>
      </w:r>
      <w:r w:rsidR="00F96077">
        <w:fldChar w:fldCharType="begin"/>
      </w:r>
      <w:r w:rsidR="00F96077">
        <w:instrText xml:space="preserve"> SEQ Figure \* ARABIC \s 1 </w:instrText>
      </w:r>
      <w:r w:rsidR="00F96077">
        <w:fldChar w:fldCharType="separate"/>
      </w:r>
      <w:r w:rsidR="00444F3A">
        <w:rPr>
          <w:noProof/>
        </w:rPr>
        <w:t>2</w:t>
      </w:r>
      <w:r w:rsidR="00F96077">
        <w:fldChar w:fldCharType="end"/>
      </w:r>
      <w:r>
        <w:t xml:space="preserve"> </w:t>
      </w:r>
      <w:r w:rsidR="00C13277">
        <w:rPr>
          <w:b w:val="0"/>
          <w:bCs/>
        </w:rPr>
        <w:t>Antarmuka Demo</w:t>
      </w:r>
    </w:p>
    <w:p w14:paraId="6FA02B2B" w14:textId="77777777" w:rsidR="00CC423F" w:rsidRDefault="00CC423F" w:rsidP="00CC423F">
      <w:pPr>
        <w:keepNext/>
      </w:pPr>
      <w:r>
        <w:rPr>
          <w:noProof/>
        </w:rPr>
        <w:drawing>
          <wp:inline distT="0" distB="0" distL="0" distR="0" wp14:anchorId="0DD0FACB" wp14:editId="4E2D0D89">
            <wp:extent cx="551497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358" r="1172" b="4674"/>
                    <a:stretch/>
                  </pic:blipFill>
                  <pic:spPr bwMode="auto">
                    <a:xfrm>
                      <a:off x="0" y="0"/>
                      <a:ext cx="5514975" cy="2571750"/>
                    </a:xfrm>
                    <a:prstGeom prst="rect">
                      <a:avLst/>
                    </a:prstGeom>
                    <a:ln>
                      <a:noFill/>
                    </a:ln>
                    <a:extLst>
                      <a:ext uri="{53640926-AAD7-44D8-BBD7-CCE9431645EC}">
                        <a14:shadowObscured xmlns:a14="http://schemas.microsoft.com/office/drawing/2010/main"/>
                      </a:ext>
                    </a:extLst>
                  </pic:spPr>
                </pic:pic>
              </a:graphicData>
            </a:graphic>
          </wp:inline>
        </w:drawing>
      </w:r>
    </w:p>
    <w:p w14:paraId="7007FA5E" w14:textId="01F05D51" w:rsidR="00CC423F" w:rsidRDefault="00CC423F" w:rsidP="00CC423F">
      <w:pPr>
        <w:pStyle w:val="Caption"/>
        <w:rPr>
          <w:b w:val="0"/>
          <w:bCs/>
        </w:rPr>
      </w:pPr>
      <w:r>
        <w:t xml:space="preserve">Gambar </w:t>
      </w:r>
      <w:r w:rsidR="00F96077">
        <w:fldChar w:fldCharType="begin"/>
      </w:r>
      <w:r w:rsidR="00F96077">
        <w:instrText xml:space="preserve"> STYLEREF 1 \s </w:instrText>
      </w:r>
      <w:r w:rsidR="00F96077">
        <w:fldChar w:fldCharType="separate"/>
      </w:r>
      <w:r w:rsidR="00444F3A">
        <w:rPr>
          <w:noProof/>
          <w:cs/>
        </w:rPr>
        <w:t>‎</w:t>
      </w:r>
      <w:r w:rsidR="00444F3A">
        <w:rPr>
          <w:noProof/>
        </w:rPr>
        <w:t>IV</w:t>
      </w:r>
      <w:r w:rsidR="00F96077">
        <w:fldChar w:fldCharType="end"/>
      </w:r>
      <w:r w:rsidR="00F96077">
        <w:noBreakHyphen/>
      </w:r>
      <w:r w:rsidR="00F96077">
        <w:fldChar w:fldCharType="begin"/>
      </w:r>
      <w:r w:rsidR="00F96077">
        <w:instrText xml:space="preserve"> SEQ Figure \* ARABIC \s 1 </w:instrText>
      </w:r>
      <w:r w:rsidR="00F96077">
        <w:fldChar w:fldCharType="separate"/>
      </w:r>
      <w:r w:rsidR="00444F3A">
        <w:rPr>
          <w:noProof/>
        </w:rPr>
        <w:t>3</w:t>
      </w:r>
      <w:r w:rsidR="00F96077">
        <w:fldChar w:fldCharType="end"/>
      </w:r>
      <w:r>
        <w:t xml:space="preserve"> </w:t>
      </w:r>
      <w:r>
        <w:rPr>
          <w:b w:val="0"/>
          <w:bCs/>
        </w:rPr>
        <w:t>Antarmuka Dataset</w:t>
      </w:r>
    </w:p>
    <w:p w14:paraId="117EFE45" w14:textId="77777777" w:rsidR="00945A18" w:rsidRDefault="00945A18" w:rsidP="00945A18">
      <w:pPr>
        <w:keepNext/>
      </w:pPr>
      <w:r>
        <w:rPr>
          <w:noProof/>
        </w:rPr>
        <w:lastRenderedPageBreak/>
        <w:drawing>
          <wp:inline distT="0" distB="0" distL="0" distR="0" wp14:anchorId="02455877" wp14:editId="77BBB031">
            <wp:extent cx="550545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662" r="1343" b="4979"/>
                    <a:stretch/>
                  </pic:blipFill>
                  <pic:spPr bwMode="auto">
                    <a:xfrm>
                      <a:off x="0" y="0"/>
                      <a:ext cx="5505450" cy="2552700"/>
                    </a:xfrm>
                    <a:prstGeom prst="rect">
                      <a:avLst/>
                    </a:prstGeom>
                    <a:ln>
                      <a:noFill/>
                    </a:ln>
                    <a:extLst>
                      <a:ext uri="{53640926-AAD7-44D8-BBD7-CCE9431645EC}">
                        <a14:shadowObscured xmlns:a14="http://schemas.microsoft.com/office/drawing/2010/main"/>
                      </a:ext>
                    </a:extLst>
                  </pic:spPr>
                </pic:pic>
              </a:graphicData>
            </a:graphic>
          </wp:inline>
        </w:drawing>
      </w:r>
    </w:p>
    <w:p w14:paraId="44A241C0" w14:textId="01A51C1C" w:rsidR="00CC423F" w:rsidRDefault="00945A18" w:rsidP="00945A18">
      <w:pPr>
        <w:pStyle w:val="Caption"/>
        <w:rPr>
          <w:b w:val="0"/>
          <w:bCs/>
        </w:rPr>
      </w:pPr>
      <w:r>
        <w:t xml:space="preserve">Gambar </w:t>
      </w:r>
      <w:r w:rsidR="00F96077">
        <w:fldChar w:fldCharType="begin"/>
      </w:r>
      <w:r w:rsidR="00F96077">
        <w:instrText xml:space="preserve"> STYLEREF 1 \s </w:instrText>
      </w:r>
      <w:r w:rsidR="00F96077">
        <w:fldChar w:fldCharType="separate"/>
      </w:r>
      <w:r w:rsidR="00444F3A">
        <w:rPr>
          <w:noProof/>
          <w:cs/>
        </w:rPr>
        <w:t>‎</w:t>
      </w:r>
      <w:r w:rsidR="00444F3A">
        <w:rPr>
          <w:noProof/>
        </w:rPr>
        <w:t>IV</w:t>
      </w:r>
      <w:r w:rsidR="00F96077">
        <w:fldChar w:fldCharType="end"/>
      </w:r>
      <w:r w:rsidR="00F96077">
        <w:noBreakHyphen/>
      </w:r>
      <w:r w:rsidR="00F96077">
        <w:fldChar w:fldCharType="begin"/>
      </w:r>
      <w:r w:rsidR="00F96077">
        <w:instrText xml:space="preserve"> SEQ Figure \* ARABIC \s 1 </w:instrText>
      </w:r>
      <w:r w:rsidR="00F96077">
        <w:fldChar w:fldCharType="separate"/>
      </w:r>
      <w:r w:rsidR="00444F3A">
        <w:rPr>
          <w:noProof/>
        </w:rPr>
        <w:t>4</w:t>
      </w:r>
      <w:r w:rsidR="00F96077">
        <w:fldChar w:fldCharType="end"/>
      </w:r>
      <w:r>
        <w:t xml:space="preserve"> </w:t>
      </w:r>
      <w:r>
        <w:rPr>
          <w:b w:val="0"/>
          <w:bCs/>
        </w:rPr>
        <w:t>Antarmuka Pembersihan Outliers</w:t>
      </w:r>
    </w:p>
    <w:p w14:paraId="1DB82C63" w14:textId="32357BDF" w:rsidR="007F3718" w:rsidRPr="007F3718" w:rsidRDefault="007F3718" w:rsidP="007F3718">
      <w:r>
        <w:t>------------------------------</w:t>
      </w:r>
    </w:p>
    <w:p w14:paraId="5C9C18FC" w14:textId="06FD5A53" w:rsidR="004D505A" w:rsidRPr="004D505A" w:rsidRDefault="004D505A" w:rsidP="004D505A">
      <w:pPr>
        <w:pStyle w:val="Caption"/>
        <w:rPr>
          <w:b w:val="0"/>
          <w:bCs/>
        </w:rPr>
      </w:pPr>
      <w:r>
        <w:t xml:space="preserve">Gambar </w:t>
      </w:r>
      <w:r>
        <w:fldChar w:fldCharType="begin"/>
      </w:r>
      <w:r>
        <w:instrText xml:space="preserve"> STYLEREF 1 \s </w:instrText>
      </w:r>
      <w:r>
        <w:fldChar w:fldCharType="separate"/>
      </w:r>
      <w:r w:rsidR="00444F3A">
        <w:rPr>
          <w:noProof/>
          <w:cs/>
        </w:rPr>
        <w:t>‎</w:t>
      </w:r>
      <w:r w:rsidR="00444F3A">
        <w:rPr>
          <w:noProof/>
        </w:rPr>
        <w:t>IV</w:t>
      </w:r>
      <w:r>
        <w:fldChar w:fldCharType="end"/>
      </w:r>
      <w:r>
        <w:noBreakHyphen/>
        <w:t xml:space="preserve">5 </w:t>
      </w:r>
      <w:r>
        <w:rPr>
          <w:b w:val="0"/>
          <w:bCs/>
        </w:rPr>
        <w:t>Antarmuka Perubahan Nominal Menjadi Numerik</w:t>
      </w:r>
    </w:p>
    <w:p w14:paraId="7F23F68A" w14:textId="378CFCF8" w:rsidR="00BE0496" w:rsidRDefault="00174C1C" w:rsidP="00B93781">
      <w:pPr>
        <w:pStyle w:val="ListParagraph"/>
        <w:numPr>
          <w:ilvl w:val="2"/>
          <w:numId w:val="32"/>
        </w:numPr>
        <w:ind w:left="709" w:firstLine="0"/>
      </w:pPr>
      <w:r>
        <w:t>Antarmuka Identifikasi</w:t>
      </w:r>
    </w:p>
    <w:p w14:paraId="26842BB1" w14:textId="621BA112" w:rsidR="00C97F79" w:rsidRDefault="00C97F79" w:rsidP="003E7BA1">
      <w:pPr>
        <w:pStyle w:val="ListParagraph"/>
        <w:ind w:left="1440" w:firstLine="0"/>
        <w:jc w:val="both"/>
      </w:pPr>
      <w:r>
        <w:t>Merupakan implementasi terbaik dalam identifikasi PGK menurut penelitian Tugas Akhir.</w:t>
      </w:r>
    </w:p>
    <w:p w14:paraId="0B3D8CDF" w14:textId="77777777" w:rsidR="00F96077" w:rsidRDefault="009F32DF" w:rsidP="00F96077">
      <w:pPr>
        <w:pStyle w:val="ListParagraph"/>
        <w:keepNext/>
        <w:ind w:left="1440" w:firstLine="0"/>
        <w:jc w:val="both"/>
      </w:pPr>
      <w:r>
        <w:rPr>
          <w:noProof/>
        </w:rPr>
        <w:drawing>
          <wp:inline distT="0" distB="0" distL="0" distR="0" wp14:anchorId="5C5218D5" wp14:editId="08EBACE0">
            <wp:extent cx="4465955" cy="30079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75303" cy="3014260"/>
                    </a:xfrm>
                    <a:prstGeom prst="rect">
                      <a:avLst/>
                    </a:prstGeom>
                    <a:noFill/>
                    <a:ln>
                      <a:noFill/>
                    </a:ln>
                  </pic:spPr>
                </pic:pic>
              </a:graphicData>
            </a:graphic>
          </wp:inline>
        </w:drawing>
      </w:r>
    </w:p>
    <w:p w14:paraId="58FF0D0C" w14:textId="19FA27F1" w:rsidR="009F32DF" w:rsidRDefault="00F96077" w:rsidP="00F96077">
      <w:pPr>
        <w:pStyle w:val="Caption"/>
        <w:rPr>
          <w:b w:val="0"/>
          <w:bCs/>
        </w:rPr>
      </w:pPr>
      <w:r>
        <w:t xml:space="preserve">Figure </w:t>
      </w:r>
      <w:r>
        <w:fldChar w:fldCharType="begin"/>
      </w:r>
      <w:r>
        <w:instrText xml:space="preserve"> STYLEREF 1 \s </w:instrText>
      </w:r>
      <w:r>
        <w:fldChar w:fldCharType="separate"/>
      </w:r>
      <w:r w:rsidR="00444F3A">
        <w:rPr>
          <w:noProof/>
          <w:cs/>
        </w:rPr>
        <w:t>‎</w:t>
      </w:r>
      <w:r w:rsidR="00444F3A">
        <w:rPr>
          <w:noProof/>
        </w:rPr>
        <w:t>IV</w:t>
      </w:r>
      <w:r>
        <w:fldChar w:fldCharType="end"/>
      </w:r>
      <w:r>
        <w:noBreakHyphen/>
      </w:r>
      <w:r>
        <w:fldChar w:fldCharType="begin"/>
      </w:r>
      <w:r>
        <w:instrText xml:space="preserve"> SEQ Figure \* ARABIC \s 1 </w:instrText>
      </w:r>
      <w:r>
        <w:fldChar w:fldCharType="separate"/>
      </w:r>
      <w:r w:rsidR="00444F3A">
        <w:rPr>
          <w:noProof/>
        </w:rPr>
        <w:t>5</w:t>
      </w:r>
      <w:r>
        <w:fldChar w:fldCharType="end"/>
      </w:r>
      <w:r>
        <w:t xml:space="preserve"> </w:t>
      </w:r>
      <w:r>
        <w:rPr>
          <w:b w:val="0"/>
          <w:bCs/>
        </w:rPr>
        <w:t>Antarmuka Identifikasi Pasien</w:t>
      </w:r>
    </w:p>
    <w:p w14:paraId="52763A5D" w14:textId="77777777" w:rsidR="00254B52" w:rsidRPr="00254B52" w:rsidRDefault="00254B52" w:rsidP="00254B52"/>
    <w:p w14:paraId="3B279D20" w14:textId="658BD93C" w:rsidR="00254B52" w:rsidRDefault="001B62A8" w:rsidP="00254B52">
      <w:pPr>
        <w:pStyle w:val="Heading2"/>
      </w:pPr>
      <w:r>
        <w:lastRenderedPageBreak/>
        <w:t>Skenario Pengujian</w:t>
      </w:r>
      <w:r w:rsidR="00A13415">
        <w:t xml:space="preserve"> </w:t>
      </w:r>
      <w:r w:rsidR="00F35C49">
        <w:t>Perangkat Lunak</w:t>
      </w:r>
    </w:p>
    <w:p w14:paraId="4119AD3C" w14:textId="7BE8695E" w:rsidR="007C7F45" w:rsidRPr="007C7F45" w:rsidRDefault="007C7F45" w:rsidP="0051494F">
      <w:r>
        <w:t xml:space="preserve">Skenario pengujian sistem dilakukan untuk identifikasi PGK menggunakan Algoritma kNN dan </w:t>
      </w:r>
      <w:r w:rsidRPr="007C7F45">
        <w:rPr>
          <w:i/>
          <w:iCs/>
        </w:rPr>
        <w:t>Backward Elimination</w:t>
      </w:r>
      <w:r>
        <w:t xml:space="preserve"> terdiri dari dua, menggunakan pengujian fungsional dan kinerja </w:t>
      </w:r>
      <w:r w:rsidR="0051494F">
        <w:t>sistem.</w:t>
      </w:r>
    </w:p>
    <w:p w14:paraId="7803E1A0" w14:textId="611DF24D" w:rsidR="007C7F45" w:rsidRDefault="001B62A8" w:rsidP="00254B52">
      <w:pPr>
        <w:pStyle w:val="Heading3"/>
      </w:pPr>
      <w:r>
        <w:t>Pengujian Fungsional</w:t>
      </w:r>
    </w:p>
    <w:p w14:paraId="54E56627" w14:textId="2B8D7B70" w:rsidR="008A03FE" w:rsidRDefault="008A03FE" w:rsidP="00AB0109">
      <w:pPr>
        <w:ind w:left="720"/>
      </w:pPr>
      <w:r>
        <w:t xml:space="preserve">Pengujian </w:t>
      </w:r>
      <w:r w:rsidR="00AB0109">
        <w:t xml:space="preserve">fungsional sistem dilakukan dengan metode </w:t>
      </w:r>
      <w:r w:rsidR="00AB0109">
        <w:rPr>
          <w:i/>
          <w:iCs/>
        </w:rPr>
        <w:t>black box</w:t>
      </w:r>
      <w:r w:rsidR="00AB0109">
        <w:t xml:space="preserve">, yaitu dilakukan dengan identifikasi kesalahan fungsionalitas perangkat lunak yang tampak </w:t>
      </w:r>
      <w:r w:rsidR="00831D10">
        <w:t>pada</w:t>
      </w:r>
      <w:r w:rsidR="00AB0109">
        <w:t xml:space="preserve"> kesalahan </w:t>
      </w:r>
      <w:r w:rsidR="00AB0109" w:rsidRPr="00AB0109">
        <w:rPr>
          <w:i/>
          <w:iCs/>
        </w:rPr>
        <w:t>output</w:t>
      </w:r>
      <w:r w:rsidR="00AB0109">
        <w:t>.</w:t>
      </w:r>
      <w:r w:rsidR="00831D10">
        <w:t xml:space="preserve"> Strategi pengujian ini fokus pada </w:t>
      </w:r>
      <w:r w:rsidR="00831D10" w:rsidRPr="00831D10">
        <w:rPr>
          <w:i/>
          <w:iCs/>
        </w:rPr>
        <w:t>output</w:t>
      </w:r>
      <w:r w:rsidR="00831D10">
        <w:t xml:space="preserve"> yang dihasilkan berdasarkan </w:t>
      </w:r>
      <w:r w:rsidR="00831D10" w:rsidRPr="00831D10">
        <w:rPr>
          <w:i/>
          <w:iCs/>
        </w:rPr>
        <w:t>input</w:t>
      </w:r>
      <w:r w:rsidR="00831D10">
        <w:t xml:space="preserve"> yang dipilih, </w:t>
      </w:r>
      <w:r w:rsidR="00831D10" w:rsidRPr="00831D10">
        <w:t>dan</w:t>
      </w:r>
      <w:r w:rsidR="00831D10">
        <w:t xml:space="preserve"> tidak melihat mekanisme internal perangkat lunak</w:t>
      </w:r>
      <w:r w:rsidR="00B36E2C">
        <w:t>. Daftar rencana pengujian fungsional dapat dilihat pada tabel</w:t>
      </w:r>
    </w:p>
    <w:p w14:paraId="6DC53AF8" w14:textId="77777777" w:rsidR="002E199F" w:rsidRDefault="002E199F" w:rsidP="00AB0109">
      <w:pPr>
        <w:ind w:left="720"/>
      </w:pPr>
    </w:p>
    <w:p w14:paraId="60404990" w14:textId="77777777" w:rsidR="00B36E2C" w:rsidRPr="00AB0109" w:rsidRDefault="00B36E2C" w:rsidP="00AB0109">
      <w:pPr>
        <w:ind w:left="720"/>
      </w:pPr>
    </w:p>
    <w:p w14:paraId="1BE5FD54" w14:textId="36F4B9E2" w:rsidR="00542360" w:rsidRPr="00A47325" w:rsidRDefault="00542360" w:rsidP="00254B52">
      <w:pPr>
        <w:pStyle w:val="Heading3"/>
        <w:rPr>
          <w:sz w:val="28"/>
          <w:szCs w:val="32"/>
        </w:rPr>
      </w:pPr>
      <w:r>
        <w:br w:type="page"/>
      </w:r>
    </w:p>
    <w:p w14:paraId="2B3ED174" w14:textId="1A9687D7" w:rsidR="00D93F6F" w:rsidRDefault="00894121" w:rsidP="00894121">
      <w:pPr>
        <w:pStyle w:val="Heading1"/>
        <w:numPr>
          <w:ilvl w:val="0"/>
          <w:numId w:val="0"/>
        </w:numPr>
      </w:pPr>
      <w:r>
        <w:lastRenderedPageBreak/>
        <w:t>DAFTAR PUSTAKA</w:t>
      </w:r>
      <w:bookmarkEnd w:id="71"/>
    </w:p>
    <w:p w14:paraId="1AEF74BB" w14:textId="40A2DAC1" w:rsidR="00435705" w:rsidRPr="00435705" w:rsidRDefault="006A2F42" w:rsidP="00435705">
      <w:pPr>
        <w:widowControl w:val="0"/>
        <w:autoSpaceDE w:val="0"/>
        <w:autoSpaceDN w:val="0"/>
        <w:adjustRightInd w:val="0"/>
        <w:rPr>
          <w:rFonts w:ascii="Times New Roman" w:hAnsi="Times New Roman" w:cs="Times New Roman"/>
          <w:noProof/>
        </w:rPr>
      </w:pPr>
      <w:r>
        <w:fldChar w:fldCharType="begin" w:fldLock="1"/>
      </w:r>
      <w:r>
        <w:instrText xml:space="preserve">ADDIN Mendeley Bibliography CSL_BIBLIOGRAPHY </w:instrText>
      </w:r>
      <w:r>
        <w:fldChar w:fldCharType="separate"/>
      </w:r>
      <w:r w:rsidR="00435705" w:rsidRPr="00435705">
        <w:rPr>
          <w:rFonts w:ascii="Times New Roman" w:hAnsi="Times New Roman" w:cs="Times New Roman"/>
          <w:noProof/>
        </w:rPr>
        <w:t xml:space="preserve">Elkan, C. (2010) </w:t>
      </w:r>
      <w:r w:rsidR="00435705" w:rsidRPr="00435705">
        <w:rPr>
          <w:rFonts w:ascii="Times New Roman" w:hAnsi="Times New Roman" w:cs="Times New Roman"/>
          <w:i/>
          <w:iCs/>
          <w:noProof/>
        </w:rPr>
        <w:t>Predictive analytics and data mining</w:t>
      </w:r>
      <w:r w:rsidR="00435705" w:rsidRPr="00435705">
        <w:rPr>
          <w:rFonts w:ascii="Times New Roman" w:hAnsi="Times New Roman" w:cs="Times New Roman"/>
          <w:noProof/>
        </w:rPr>
        <w:t xml:space="preserve">, </w:t>
      </w:r>
      <w:r w:rsidR="00435705" w:rsidRPr="00435705">
        <w:rPr>
          <w:rFonts w:ascii="Times New Roman" w:hAnsi="Times New Roman" w:cs="Times New Roman"/>
          <w:i/>
          <w:iCs/>
          <w:noProof/>
        </w:rPr>
        <w:t>Npl</w:t>
      </w:r>
      <w:r w:rsidR="00435705" w:rsidRPr="00435705">
        <w:rPr>
          <w:rFonts w:ascii="Times New Roman" w:hAnsi="Times New Roman" w:cs="Times New Roman"/>
          <w:noProof/>
        </w:rPr>
        <w:t>. Tersedia pada: http://www.mendeley.com/research/data-mining-and-predictive-analysis/.</w:t>
      </w:r>
    </w:p>
    <w:p w14:paraId="6F5DFB4E"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Fakhruddin, A. (2013) “Faktor-Faktor Penyebab Penyakit Ginjal Kronik Di Rsup Dr Kariadi Semarang Periode 2008-2012.”</w:t>
      </w:r>
    </w:p>
    <w:p w14:paraId="037EC338"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Fayyad, U., Piatetsky-Shapiro, G. dan Smyth, P. (1996) “From Data Mining to Knowledge Discovery in Databases,” </w:t>
      </w:r>
      <w:r w:rsidRPr="00435705">
        <w:rPr>
          <w:rFonts w:ascii="Times New Roman" w:hAnsi="Times New Roman" w:cs="Times New Roman"/>
          <w:i/>
          <w:iCs/>
          <w:noProof/>
        </w:rPr>
        <w:t>AI Magazine</w:t>
      </w:r>
      <w:r w:rsidRPr="00435705">
        <w:rPr>
          <w:rFonts w:ascii="Times New Roman" w:hAnsi="Times New Roman" w:cs="Times New Roman"/>
          <w:noProof/>
        </w:rPr>
        <w:t>, 17(3), hal. 37. doi: 10.1609/aimag.v17i3.1230.</w:t>
      </w:r>
    </w:p>
    <w:p w14:paraId="3113F3C4"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Gerard, E. D. (2012) “Simplifying a Multiple Regression Equation,” </w:t>
      </w:r>
      <w:r w:rsidRPr="00435705">
        <w:rPr>
          <w:rFonts w:ascii="Times New Roman" w:hAnsi="Times New Roman" w:cs="Times New Roman"/>
          <w:i/>
          <w:iCs/>
          <w:noProof/>
        </w:rPr>
        <w:t>The Little Handbook of Statistical Practice</w:t>
      </w:r>
      <w:r w:rsidRPr="00435705">
        <w:rPr>
          <w:rFonts w:ascii="Times New Roman" w:hAnsi="Times New Roman" w:cs="Times New Roman"/>
          <w:noProof/>
        </w:rPr>
        <w:t>, hal. 1–9.</w:t>
      </w:r>
    </w:p>
    <w:p w14:paraId="657B776C"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Han, J. dan Kamber, M. (2011) </w:t>
      </w:r>
      <w:r w:rsidRPr="00435705">
        <w:rPr>
          <w:rFonts w:ascii="Times New Roman" w:hAnsi="Times New Roman" w:cs="Times New Roman"/>
          <w:i/>
          <w:iCs/>
          <w:noProof/>
        </w:rPr>
        <w:t>Data Mining: Concepts and Techniques</w:t>
      </w:r>
      <w:r w:rsidRPr="00435705">
        <w:rPr>
          <w:rFonts w:ascii="Times New Roman" w:hAnsi="Times New Roman" w:cs="Times New Roman"/>
          <w:noProof/>
        </w:rPr>
        <w:t xml:space="preserve">, </w:t>
      </w:r>
      <w:r w:rsidRPr="00435705">
        <w:rPr>
          <w:rFonts w:ascii="Times New Roman" w:hAnsi="Times New Roman" w:cs="Times New Roman"/>
          <w:i/>
          <w:iCs/>
          <w:noProof/>
        </w:rPr>
        <w:t>Elsevier</w:t>
      </w:r>
      <w:r w:rsidRPr="00435705">
        <w:rPr>
          <w:rFonts w:ascii="Times New Roman" w:hAnsi="Times New Roman" w:cs="Times New Roman"/>
          <w:noProof/>
        </w:rPr>
        <w:t>. doi: 10.1007/978-3-642-19721-5.</w:t>
      </w:r>
    </w:p>
    <w:p w14:paraId="4CA1668A"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Hermawanti, L. dan Rabiha, S. G. (2014) “Penggabungan Algoritma Backward Elimination Dan K-Nearest Neighbor untuk Mendiagnosis Penyakit Jantung,” </w:t>
      </w:r>
      <w:r w:rsidRPr="00435705">
        <w:rPr>
          <w:rFonts w:ascii="Times New Roman" w:hAnsi="Times New Roman" w:cs="Times New Roman"/>
          <w:i/>
          <w:iCs/>
          <w:noProof/>
        </w:rPr>
        <w:t>Prosiding SNST</w:t>
      </w:r>
      <w:r w:rsidRPr="00435705">
        <w:rPr>
          <w:rFonts w:ascii="Times New Roman" w:hAnsi="Times New Roman" w:cs="Times New Roman"/>
          <w:noProof/>
        </w:rPr>
        <w:t>, hal. 7–12.</w:t>
      </w:r>
    </w:p>
    <w:p w14:paraId="66E7A315"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Jadhav, S. D. dan Channe, H. P. (2013) “Comparative Study of K-NN, Naive Bayes and Decision Tree Classification Techniques,” </w:t>
      </w:r>
      <w:r w:rsidRPr="00435705">
        <w:rPr>
          <w:rFonts w:ascii="Times New Roman" w:hAnsi="Times New Roman" w:cs="Times New Roman"/>
          <w:i/>
          <w:iCs/>
          <w:noProof/>
        </w:rPr>
        <w:t>International Journal of Science and Research (IJSR)</w:t>
      </w:r>
      <w:r w:rsidRPr="00435705">
        <w:rPr>
          <w:rFonts w:ascii="Times New Roman" w:hAnsi="Times New Roman" w:cs="Times New Roman"/>
          <w:noProof/>
        </w:rPr>
        <w:t>, 14611(1), hal. 2319–7064. Tersedia pada: www.ijsr.net.</w:t>
      </w:r>
    </w:p>
    <w:p w14:paraId="5F684C7F"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Karyono, G. (2016) “Analisis Tektnik Data Mining ‘Algoritma C4.5 dan K-Nereset Neighbor’ untuk Mendiagnosa Penyakit Diabetes Mellitus,” </w:t>
      </w:r>
      <w:r w:rsidRPr="00435705">
        <w:rPr>
          <w:rFonts w:ascii="Times New Roman" w:hAnsi="Times New Roman" w:cs="Times New Roman"/>
          <w:i/>
          <w:iCs/>
          <w:noProof/>
        </w:rPr>
        <w:t>Seminar Nasional Teknologi Informasi</w:t>
      </w:r>
      <w:r w:rsidRPr="00435705">
        <w:rPr>
          <w:rFonts w:ascii="Times New Roman" w:hAnsi="Times New Roman" w:cs="Times New Roman"/>
          <w:noProof/>
        </w:rPr>
        <w:t>, hal. 77–82. Tersedia pada: http://news.palcomtech.com/wp-content/uploads/downloads/2016/06/IT13_Giat-Karyono.pdf.</w:t>
      </w:r>
    </w:p>
    <w:p w14:paraId="3F4B853F"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Kemenkes (2017) </w:t>
      </w:r>
      <w:r w:rsidRPr="00435705">
        <w:rPr>
          <w:rFonts w:ascii="Times New Roman" w:hAnsi="Times New Roman" w:cs="Times New Roman"/>
          <w:i/>
          <w:iCs/>
          <w:noProof/>
        </w:rPr>
        <w:t>InfoDATIN</w:t>
      </w:r>
      <w:r w:rsidRPr="00435705">
        <w:rPr>
          <w:rFonts w:ascii="Times New Roman" w:hAnsi="Times New Roman" w:cs="Times New Roman"/>
          <w:noProof/>
        </w:rPr>
        <w:t>. Kementrian Kesehatan RI.</w:t>
      </w:r>
    </w:p>
    <w:p w14:paraId="4F4384F2"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Kirill Eremenko (2017) </w:t>
      </w:r>
      <w:r w:rsidRPr="00435705">
        <w:rPr>
          <w:rFonts w:ascii="Times New Roman" w:hAnsi="Times New Roman" w:cs="Times New Roman"/>
          <w:i/>
          <w:iCs/>
          <w:noProof/>
        </w:rPr>
        <w:t>Step by Step Building A Model</w:t>
      </w:r>
      <w:r w:rsidRPr="00435705">
        <w:rPr>
          <w:rFonts w:ascii="Times New Roman" w:hAnsi="Times New Roman" w:cs="Times New Roman"/>
          <w:noProof/>
        </w:rPr>
        <w:t>. Tersedia pada: https://www.superdatascience.com/wp-content/uploads/2017/02/Step-by-step-Blueprints-For-Building-Models.pdf.</w:t>
      </w:r>
    </w:p>
    <w:p w14:paraId="6C50278E"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Kohavi, R. (1995) “A Study of Cross-Validation and Bootstrap for Accuracy Estimation and Model Selection,” </w:t>
      </w:r>
      <w:r w:rsidRPr="00435705">
        <w:rPr>
          <w:rFonts w:ascii="Times New Roman" w:hAnsi="Times New Roman" w:cs="Times New Roman"/>
          <w:i/>
          <w:iCs/>
          <w:noProof/>
        </w:rPr>
        <w:t>Appears in the International Joint Conference on Articial Intelligence (IJCAI)</w:t>
      </w:r>
      <w:r w:rsidRPr="00435705">
        <w:rPr>
          <w:rFonts w:ascii="Times New Roman" w:hAnsi="Times New Roman" w:cs="Times New Roman"/>
          <w:noProof/>
        </w:rPr>
        <w:t>, 5, hal. 1–7. doi: 10.1067/mod.2000.109031.</w:t>
      </w:r>
    </w:p>
    <w:p w14:paraId="5A0A6526"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Kumari, B. dan Swarnkar, T. (2011) “Filter versus Wrapper Feature Subset Selection in Large Dimensionality Microarray : A Review,” </w:t>
      </w:r>
      <w:r w:rsidRPr="00435705">
        <w:rPr>
          <w:rFonts w:ascii="Times New Roman" w:hAnsi="Times New Roman" w:cs="Times New Roman"/>
          <w:i/>
          <w:iCs/>
          <w:noProof/>
        </w:rPr>
        <w:t xml:space="preserve">International Journal of Computer </w:t>
      </w:r>
      <w:r w:rsidRPr="00435705">
        <w:rPr>
          <w:rFonts w:ascii="Times New Roman" w:hAnsi="Times New Roman" w:cs="Times New Roman"/>
          <w:i/>
          <w:iCs/>
          <w:noProof/>
        </w:rPr>
        <w:lastRenderedPageBreak/>
        <w:t>Science and Information Technologies</w:t>
      </w:r>
      <w:r w:rsidRPr="00435705">
        <w:rPr>
          <w:rFonts w:ascii="Times New Roman" w:hAnsi="Times New Roman" w:cs="Times New Roman"/>
          <w:noProof/>
        </w:rPr>
        <w:t>, 2(3), hal. 1048–1053.</w:t>
      </w:r>
    </w:p>
    <w:p w14:paraId="5BD758AA"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Kutner, M. H. </w:t>
      </w:r>
      <w:r w:rsidRPr="00435705">
        <w:rPr>
          <w:rFonts w:ascii="Times New Roman" w:hAnsi="Times New Roman" w:cs="Times New Roman"/>
          <w:i/>
          <w:iCs/>
          <w:noProof/>
        </w:rPr>
        <w:t>et al.</w:t>
      </w:r>
      <w:r w:rsidRPr="00435705">
        <w:rPr>
          <w:rFonts w:ascii="Times New Roman" w:hAnsi="Times New Roman" w:cs="Times New Roman"/>
          <w:noProof/>
        </w:rPr>
        <w:t xml:space="preserve"> (2004) </w:t>
      </w:r>
      <w:r w:rsidRPr="00435705">
        <w:rPr>
          <w:rFonts w:ascii="Times New Roman" w:hAnsi="Times New Roman" w:cs="Times New Roman"/>
          <w:i/>
          <w:iCs/>
          <w:noProof/>
        </w:rPr>
        <w:t>Applied Linear Statistical Models Fifth Edition</w:t>
      </w:r>
      <w:r w:rsidRPr="00435705">
        <w:rPr>
          <w:rFonts w:ascii="Times New Roman" w:hAnsi="Times New Roman" w:cs="Times New Roman"/>
          <w:noProof/>
        </w:rPr>
        <w:t>. 5 ed. McGraw-Hill/Irwin.</w:t>
      </w:r>
    </w:p>
    <w:p w14:paraId="6F71673E"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National Kidney Foundation (2015) </w:t>
      </w:r>
      <w:r w:rsidRPr="00435705">
        <w:rPr>
          <w:rFonts w:ascii="Times New Roman" w:hAnsi="Times New Roman" w:cs="Times New Roman"/>
          <w:i/>
          <w:iCs/>
          <w:noProof/>
        </w:rPr>
        <w:t>Diabetes - A Major Risk Factor for Kidney Disease</w:t>
      </w:r>
      <w:r w:rsidRPr="00435705">
        <w:rPr>
          <w:rFonts w:ascii="Times New Roman" w:hAnsi="Times New Roman" w:cs="Times New Roman"/>
          <w:noProof/>
        </w:rPr>
        <w:t>. Tersedia pada: https://www.kidney.org/atoz/content/diabetes.</w:t>
      </w:r>
    </w:p>
    <w:p w14:paraId="6C92AE88"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Noori, R. </w:t>
      </w:r>
      <w:r w:rsidRPr="00435705">
        <w:rPr>
          <w:rFonts w:ascii="Times New Roman" w:hAnsi="Times New Roman" w:cs="Times New Roman"/>
          <w:i/>
          <w:iCs/>
          <w:noProof/>
        </w:rPr>
        <w:t>et al.</w:t>
      </w:r>
      <w:r w:rsidRPr="00435705">
        <w:rPr>
          <w:rFonts w:ascii="Times New Roman" w:hAnsi="Times New Roman" w:cs="Times New Roman"/>
          <w:noProof/>
        </w:rPr>
        <w:t xml:space="preserve"> (2011) “Assessment of input variables determination on the SVM model performance using PCA, Gamma test, and forward selection techniques for monthly stream flow prediction,” </w:t>
      </w:r>
      <w:r w:rsidRPr="00435705">
        <w:rPr>
          <w:rFonts w:ascii="Times New Roman" w:hAnsi="Times New Roman" w:cs="Times New Roman"/>
          <w:i/>
          <w:iCs/>
          <w:noProof/>
        </w:rPr>
        <w:t>Journal of Hydrology</w:t>
      </w:r>
      <w:r w:rsidRPr="00435705">
        <w:rPr>
          <w:rFonts w:ascii="Times New Roman" w:hAnsi="Times New Roman" w:cs="Times New Roman"/>
          <w:noProof/>
        </w:rPr>
        <w:t>. Elsevier B.V., 401(3–4), hal. 177–189. doi: 10.1016/j.jhydrol.2011.02.021.</w:t>
      </w:r>
    </w:p>
    <w:p w14:paraId="523E7EBB"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Salekin, A. dan Stankovic, J. (2016) “Detection of Chronic Kidney Disease and Selecting Important Predictive Attributes,” </w:t>
      </w:r>
      <w:r w:rsidRPr="00435705">
        <w:rPr>
          <w:rFonts w:ascii="Times New Roman" w:hAnsi="Times New Roman" w:cs="Times New Roman"/>
          <w:i/>
          <w:iCs/>
          <w:noProof/>
        </w:rPr>
        <w:t>Proceedings - 2016 IEEE International Conference on Healthcare Informatics, ICHI 2016</w:t>
      </w:r>
      <w:r w:rsidRPr="00435705">
        <w:rPr>
          <w:rFonts w:ascii="Times New Roman" w:hAnsi="Times New Roman" w:cs="Times New Roman"/>
          <w:noProof/>
        </w:rPr>
        <w:t>, hal. 262–270. doi: 10.1109/ICHI.2016.36.</w:t>
      </w:r>
    </w:p>
    <w:p w14:paraId="4290B85B"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Shafique, U. dan Qaiser, H. (2014) “A Comparative Study of Data Mining Process Models ( KDD , CRISP-DM and SEMMA ),” </w:t>
      </w:r>
      <w:r w:rsidRPr="00435705">
        <w:rPr>
          <w:rFonts w:ascii="Times New Roman" w:hAnsi="Times New Roman" w:cs="Times New Roman"/>
          <w:i/>
          <w:iCs/>
          <w:noProof/>
        </w:rPr>
        <w:t>International Journal of Innovation and Scientific Research</w:t>
      </w:r>
      <w:r w:rsidRPr="00435705">
        <w:rPr>
          <w:rFonts w:ascii="Times New Roman" w:hAnsi="Times New Roman" w:cs="Times New Roman"/>
          <w:noProof/>
        </w:rPr>
        <w:t>, 12(1), hal. 217–222. Tersedia pada: http://www.ijisr.issr-journals.org/.</w:t>
      </w:r>
    </w:p>
    <w:p w14:paraId="44FD4E87"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Sinha, P. sinha; P. (2015) “Comparative Study of Chronic Kidney Disease Prediction using KNN and SVM,” 4(12), hal. 608–612. doi: 10.17577/IJERTV4IS120622.</w:t>
      </w:r>
    </w:p>
    <w:p w14:paraId="44BA7838" w14:textId="77777777" w:rsidR="00435705" w:rsidRPr="00435705" w:rsidRDefault="00435705" w:rsidP="00435705">
      <w:pPr>
        <w:widowControl w:val="0"/>
        <w:autoSpaceDE w:val="0"/>
        <w:autoSpaceDN w:val="0"/>
        <w:adjustRightInd w:val="0"/>
        <w:rPr>
          <w:rFonts w:ascii="Times New Roman" w:hAnsi="Times New Roman" w:cs="Times New Roman"/>
          <w:noProof/>
        </w:rPr>
      </w:pPr>
      <w:r w:rsidRPr="00435705">
        <w:rPr>
          <w:rFonts w:ascii="Times New Roman" w:hAnsi="Times New Roman" w:cs="Times New Roman"/>
          <w:noProof/>
        </w:rPr>
        <w:t xml:space="preserve">Zhang, S. </w:t>
      </w:r>
      <w:r w:rsidRPr="00435705">
        <w:rPr>
          <w:rFonts w:ascii="Times New Roman" w:hAnsi="Times New Roman" w:cs="Times New Roman"/>
          <w:i/>
          <w:iCs/>
          <w:noProof/>
        </w:rPr>
        <w:t>et al.</w:t>
      </w:r>
      <w:r w:rsidRPr="00435705">
        <w:rPr>
          <w:rFonts w:ascii="Times New Roman" w:hAnsi="Times New Roman" w:cs="Times New Roman"/>
          <w:noProof/>
        </w:rPr>
        <w:t xml:space="preserve"> (2008) “Missing value imputation based on data clustering,” </w:t>
      </w:r>
      <w:r w:rsidRPr="00435705">
        <w:rPr>
          <w:rFonts w:ascii="Times New Roman" w:hAnsi="Times New Roman" w:cs="Times New Roman"/>
          <w:i/>
          <w:iCs/>
          <w:noProof/>
        </w:rPr>
        <w:t>Transactions on computational science I</w:t>
      </w:r>
      <w:r w:rsidRPr="00435705">
        <w:rPr>
          <w:rFonts w:ascii="Times New Roman" w:hAnsi="Times New Roman" w:cs="Times New Roman"/>
          <w:noProof/>
        </w:rPr>
        <w:t>, (60496327), hal. 128–138. doi: 10.1007/978-3-540-79299-4_7.</w:t>
      </w:r>
    </w:p>
    <w:p w14:paraId="4194EEA3" w14:textId="6AD29B16" w:rsidR="00A97006" w:rsidRPr="00B06B6B" w:rsidRDefault="006A2F42" w:rsidP="00D16AE3">
      <w:pPr>
        <w:ind w:firstLine="0"/>
      </w:pPr>
      <w:r>
        <w:fldChar w:fldCharType="end"/>
      </w:r>
    </w:p>
    <w:sectPr w:rsidR="00A97006" w:rsidRPr="00B06B6B" w:rsidSect="004549CB">
      <w:pgSz w:w="11907" w:h="16840" w:code="9"/>
      <w:pgMar w:top="1701" w:right="1418" w:bottom="1418" w:left="1701"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E34D5" w14:textId="77777777" w:rsidR="00687B6D" w:rsidRDefault="00687B6D" w:rsidP="000D2600">
      <w:r>
        <w:separator/>
      </w:r>
    </w:p>
  </w:endnote>
  <w:endnote w:type="continuationSeparator" w:id="0">
    <w:p w14:paraId="3772DA3E" w14:textId="77777777" w:rsidR="00687B6D" w:rsidRDefault="00687B6D" w:rsidP="000D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958676"/>
      <w:docPartObj>
        <w:docPartGallery w:val="Page Numbers (Bottom of Page)"/>
        <w:docPartUnique/>
      </w:docPartObj>
    </w:sdtPr>
    <w:sdtEndPr>
      <w:rPr>
        <w:noProof/>
      </w:rPr>
    </w:sdtEndPr>
    <w:sdtContent>
      <w:p w14:paraId="2FE0FBA0" w14:textId="600A46C1" w:rsidR="00FE6273" w:rsidRDefault="00FE62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92067E" w14:textId="77777777" w:rsidR="00FE6273" w:rsidRDefault="00FE62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C8B4B" w14:textId="77777777" w:rsidR="00687B6D" w:rsidRDefault="00687B6D" w:rsidP="000D2600">
      <w:r>
        <w:separator/>
      </w:r>
    </w:p>
  </w:footnote>
  <w:footnote w:type="continuationSeparator" w:id="0">
    <w:p w14:paraId="44D43629" w14:textId="77777777" w:rsidR="00687B6D" w:rsidRDefault="00687B6D" w:rsidP="000D26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0DAA3" w14:textId="77777777" w:rsidR="00FE6273" w:rsidRDefault="00FE6273" w:rsidP="000D2600">
    <w:pPr>
      <w:pStyle w:val="Header"/>
    </w:pPr>
  </w:p>
  <w:p w14:paraId="1A608917" w14:textId="77777777" w:rsidR="00FE6273" w:rsidRDefault="00FE6273" w:rsidP="000D2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2EA084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6B812C2"/>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011278BE"/>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AD5A0C2C"/>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06C85612"/>
    <w:multiLevelType w:val="multilevel"/>
    <w:tmpl w:val="3F868176"/>
    <w:styleLink w:val="Skripsi"/>
    <w:lvl w:ilvl="0">
      <w:start w:val="1"/>
      <w:numFmt w:val="decimal"/>
      <w:suff w:val="nothing"/>
      <w:lvlText w:val="BAB %1"/>
      <w:lvlJc w:val="left"/>
      <w:pPr>
        <w:ind w:left="0" w:firstLine="0"/>
      </w:pPr>
      <w:rPr>
        <w:rFonts w:asciiTheme="majorHAnsi" w:hAnsiTheme="majorHAnsi" w:hint="default"/>
        <w:b/>
        <w:i w:val="0"/>
        <w:sz w:val="28"/>
      </w:rPr>
    </w:lvl>
    <w:lvl w:ilvl="1">
      <w:start w:val="1"/>
      <w:numFmt w:val="decimal"/>
      <w:lvlText w:val="%1.%2."/>
      <w:lvlJc w:val="left"/>
      <w:pPr>
        <w:tabs>
          <w:tab w:val="num" w:pos="851"/>
        </w:tabs>
        <w:ind w:left="851" w:hanging="851"/>
      </w:pPr>
      <w:rPr>
        <w:rFonts w:hint="default"/>
        <w:sz w:val="24"/>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77"/>
        </w:tabs>
        <w:ind w:left="1077" w:hanging="1077"/>
      </w:pPr>
      <w:rPr>
        <w:rFonts w:hint="default"/>
      </w:rPr>
    </w:lvl>
    <w:lvl w:ilvl="5">
      <w:start w:val="1"/>
      <w:numFmt w:val="decimal"/>
      <w:lvlText w:val="%1.%2.%3.%4.%5.%6."/>
      <w:lvlJc w:val="left"/>
      <w:pPr>
        <w:tabs>
          <w:tab w:val="num" w:pos="1247"/>
        </w:tabs>
        <w:ind w:left="1247" w:hanging="1247"/>
      </w:pPr>
      <w:rPr>
        <w:rFonts w:hint="default"/>
      </w:rPr>
    </w:lvl>
    <w:lvl w:ilvl="6">
      <w:start w:val="1"/>
      <w:numFmt w:val="decimal"/>
      <w:lvlText w:val="%1.%2.%3.%4.%5.%6.%7."/>
      <w:lvlJc w:val="left"/>
      <w:pPr>
        <w:tabs>
          <w:tab w:val="num" w:pos="1418"/>
        </w:tabs>
        <w:ind w:left="1418" w:hanging="1418"/>
      </w:pPr>
      <w:rPr>
        <w:rFonts w:hint="default"/>
      </w:rPr>
    </w:lvl>
    <w:lvl w:ilvl="7">
      <w:start w:val="1"/>
      <w:numFmt w:val="decimal"/>
      <w:lvlText w:val="%1.%2.%3.%4.%5.%6.%7.%8."/>
      <w:lvlJc w:val="left"/>
      <w:pPr>
        <w:tabs>
          <w:tab w:val="num" w:pos="1588"/>
        </w:tabs>
        <w:ind w:left="1588" w:hanging="1588"/>
      </w:pPr>
      <w:rPr>
        <w:rFonts w:hint="default"/>
      </w:rPr>
    </w:lvl>
    <w:lvl w:ilvl="8">
      <w:start w:val="1"/>
      <w:numFmt w:val="decimal"/>
      <w:lvlText w:val="%1.%2.%3.%4.%5.%6.%7.%8.%9."/>
      <w:lvlJc w:val="left"/>
      <w:pPr>
        <w:tabs>
          <w:tab w:val="num" w:pos="1758"/>
        </w:tabs>
        <w:ind w:left="1758" w:hanging="1758"/>
      </w:pPr>
      <w:rPr>
        <w:rFonts w:hint="default"/>
      </w:rPr>
    </w:lvl>
  </w:abstractNum>
  <w:abstractNum w:abstractNumId="5" w15:restartNumberingAfterBreak="0">
    <w:nsid w:val="0B515785"/>
    <w:multiLevelType w:val="multilevel"/>
    <w:tmpl w:val="9DFEA5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B851E9B"/>
    <w:multiLevelType w:val="multilevel"/>
    <w:tmpl w:val="43A47E92"/>
    <w:styleLink w:val="ListBullet-1"/>
    <w:lvl w:ilvl="0">
      <w:start w:val="1"/>
      <w:numFmt w:val="bullet"/>
      <w:lvlText w:val=""/>
      <w:lvlJc w:val="left"/>
      <w:pPr>
        <w:ind w:left="425" w:hanging="425"/>
      </w:pPr>
      <w:rPr>
        <w:rFonts w:ascii="Wingdings 2" w:hAnsi="Wingdings 2" w:hint="default"/>
      </w:rPr>
    </w:lvl>
    <w:lvl w:ilvl="1">
      <w:start w:val="1"/>
      <w:numFmt w:val="bullet"/>
      <w:lvlText w:val=""/>
      <w:lvlJc w:val="left"/>
      <w:pPr>
        <w:ind w:left="850" w:hanging="425"/>
      </w:pPr>
      <w:rPr>
        <w:rFonts w:ascii="Wingdings" w:hAnsi="Wingdings" w:hint="default"/>
      </w:rPr>
    </w:lvl>
    <w:lvl w:ilvl="2">
      <w:start w:val="1"/>
      <w:numFmt w:val="bullet"/>
      <w:lvlText w:val=""/>
      <w:lvlJc w:val="left"/>
      <w:pPr>
        <w:ind w:left="1275" w:hanging="425"/>
      </w:pPr>
      <w:rPr>
        <w:rFonts w:ascii="Wingdings" w:hAnsi="Wingdings" w:hint="default"/>
      </w:rPr>
    </w:lvl>
    <w:lvl w:ilvl="3">
      <w:start w:val="1"/>
      <w:numFmt w:val="bullet"/>
      <w:lvlText w:val=""/>
      <w:lvlJc w:val="left"/>
      <w:pPr>
        <w:ind w:left="1700" w:hanging="425"/>
      </w:pPr>
      <w:rPr>
        <w:rFonts w:ascii="Wingdings 3" w:hAnsi="Wingdings 3" w:hint="default"/>
      </w:rPr>
    </w:lvl>
    <w:lvl w:ilvl="4">
      <w:start w:val="1"/>
      <w:numFmt w:val="bullet"/>
      <w:lvlText w:val=""/>
      <w:lvlJc w:val="left"/>
      <w:pPr>
        <w:ind w:left="2125" w:hanging="425"/>
      </w:pPr>
      <w:rPr>
        <w:rFonts w:ascii="Symbol" w:hAnsi="Symbol" w:hint="default"/>
      </w:rPr>
    </w:lvl>
    <w:lvl w:ilvl="5">
      <w:start w:val="1"/>
      <w:numFmt w:val="bullet"/>
      <w:lvlText w:val=""/>
      <w:lvlJc w:val="left"/>
      <w:pPr>
        <w:ind w:left="2550" w:hanging="425"/>
      </w:pPr>
      <w:rPr>
        <w:rFonts w:ascii="Wingdings" w:hAnsi="Wingdings" w:hint="default"/>
      </w:rPr>
    </w:lvl>
    <w:lvl w:ilvl="6">
      <w:start w:val="1"/>
      <w:numFmt w:val="bullet"/>
      <w:lvlText w:val=""/>
      <w:lvlJc w:val="left"/>
      <w:pPr>
        <w:ind w:left="2975" w:hanging="425"/>
      </w:pPr>
      <w:rPr>
        <w:rFonts w:ascii="Wingdings" w:hAnsi="Wingdings" w:hint="default"/>
      </w:rPr>
    </w:lvl>
    <w:lvl w:ilvl="7">
      <w:start w:val="1"/>
      <w:numFmt w:val="bullet"/>
      <w:lvlText w:val=""/>
      <w:lvlJc w:val="left"/>
      <w:pPr>
        <w:ind w:left="3400" w:hanging="425"/>
      </w:pPr>
      <w:rPr>
        <w:rFonts w:ascii="Wingdings" w:hAnsi="Wingdings" w:hint="default"/>
      </w:rPr>
    </w:lvl>
    <w:lvl w:ilvl="8">
      <w:start w:val="1"/>
      <w:numFmt w:val="bullet"/>
      <w:lvlText w:val=""/>
      <w:lvlJc w:val="left"/>
      <w:pPr>
        <w:ind w:left="3825" w:hanging="425"/>
      </w:pPr>
      <w:rPr>
        <w:rFonts w:ascii="Wingdings" w:hAnsi="Wingdings" w:hint="default"/>
      </w:rPr>
    </w:lvl>
  </w:abstractNum>
  <w:abstractNum w:abstractNumId="7" w15:restartNumberingAfterBreak="0">
    <w:nsid w:val="1F4E326F"/>
    <w:multiLevelType w:val="multilevel"/>
    <w:tmpl w:val="72E8C30C"/>
    <w:numStyleLink w:val="List-Number"/>
  </w:abstractNum>
  <w:abstractNum w:abstractNumId="8" w15:restartNumberingAfterBreak="0">
    <w:nsid w:val="20DD6F7D"/>
    <w:multiLevelType w:val="hybridMultilevel"/>
    <w:tmpl w:val="769A6CDA"/>
    <w:lvl w:ilvl="0" w:tplc="38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70D"/>
    <w:multiLevelType w:val="multilevel"/>
    <w:tmpl w:val="72E8C30C"/>
    <w:styleLink w:val="List-Number"/>
    <w:lvl w:ilvl="0">
      <w:start w:val="1"/>
      <w:numFmt w:val="decimal"/>
      <w:pStyle w:val="ListNumber"/>
      <w:lvlText w:val="%1)"/>
      <w:lvlJc w:val="left"/>
      <w:pPr>
        <w:ind w:left="425" w:hanging="425"/>
      </w:pPr>
      <w:rPr>
        <w:rFonts w:asciiTheme="minorHAnsi" w:hAnsiTheme="minorHAnsi" w:hint="default"/>
        <w:sz w:val="24"/>
      </w:rPr>
    </w:lvl>
    <w:lvl w:ilvl="1">
      <w:start w:val="1"/>
      <w:numFmt w:val="lowerRoman"/>
      <w:pStyle w:val="ListNumber2"/>
      <w:lvlText w:val="%2)"/>
      <w:lvlJc w:val="left"/>
      <w:pPr>
        <w:ind w:left="850" w:hanging="425"/>
      </w:pPr>
      <w:rPr>
        <w:rFonts w:asciiTheme="minorHAnsi" w:hAnsiTheme="minorHAnsi" w:hint="default"/>
        <w:sz w:val="24"/>
      </w:rPr>
    </w:lvl>
    <w:lvl w:ilvl="2">
      <w:start w:val="1"/>
      <w:numFmt w:val="lowerLetter"/>
      <w:pStyle w:val="ListNumber3"/>
      <w:lvlText w:val="%3)"/>
      <w:lvlJc w:val="left"/>
      <w:pPr>
        <w:ind w:left="1275" w:hanging="425"/>
      </w:pPr>
      <w:rPr>
        <w:rFonts w:asciiTheme="minorHAnsi" w:hAnsiTheme="minorHAnsi" w:hint="default"/>
        <w:sz w:val="24"/>
      </w:rPr>
    </w:lvl>
    <w:lvl w:ilvl="3">
      <w:start w:val="1"/>
      <w:numFmt w:val="decimal"/>
      <w:lvlText w:val="(%4)"/>
      <w:lvlJc w:val="left"/>
      <w:pPr>
        <w:ind w:left="1700" w:hanging="425"/>
      </w:pPr>
      <w:rPr>
        <w:rFonts w:hint="default"/>
      </w:rPr>
    </w:lvl>
    <w:lvl w:ilvl="4">
      <w:start w:val="1"/>
      <w:numFmt w:val="lowerLetter"/>
      <w:lvlText w:val="(%5)"/>
      <w:lvlJc w:val="left"/>
      <w:pPr>
        <w:ind w:left="2125" w:hanging="425"/>
      </w:pPr>
      <w:rPr>
        <w:rFonts w:hint="default"/>
      </w:rPr>
    </w:lvl>
    <w:lvl w:ilvl="5">
      <w:start w:val="1"/>
      <w:numFmt w:val="lowerRoman"/>
      <w:lvlText w:val="(%6)"/>
      <w:lvlJc w:val="left"/>
      <w:pPr>
        <w:ind w:left="2550" w:hanging="425"/>
      </w:pPr>
      <w:rPr>
        <w:rFonts w:hint="default"/>
      </w:rPr>
    </w:lvl>
    <w:lvl w:ilvl="6">
      <w:start w:val="1"/>
      <w:numFmt w:val="decimal"/>
      <w:lvlText w:val="%7."/>
      <w:lvlJc w:val="left"/>
      <w:pPr>
        <w:ind w:left="2975" w:hanging="425"/>
      </w:pPr>
      <w:rPr>
        <w:rFonts w:hint="default"/>
      </w:rPr>
    </w:lvl>
    <w:lvl w:ilvl="7">
      <w:start w:val="1"/>
      <w:numFmt w:val="lowerLetter"/>
      <w:lvlText w:val="%8."/>
      <w:lvlJc w:val="left"/>
      <w:pPr>
        <w:ind w:left="3400" w:hanging="425"/>
      </w:pPr>
      <w:rPr>
        <w:rFonts w:hint="default"/>
      </w:rPr>
    </w:lvl>
    <w:lvl w:ilvl="8">
      <w:start w:val="1"/>
      <w:numFmt w:val="lowerRoman"/>
      <w:lvlText w:val="%9."/>
      <w:lvlJc w:val="left"/>
      <w:pPr>
        <w:ind w:left="3825" w:hanging="425"/>
      </w:pPr>
      <w:rPr>
        <w:rFonts w:hint="default"/>
      </w:rPr>
    </w:lvl>
  </w:abstractNum>
  <w:abstractNum w:abstractNumId="10" w15:restartNumberingAfterBreak="0">
    <w:nsid w:val="26040F37"/>
    <w:multiLevelType w:val="hybridMultilevel"/>
    <w:tmpl w:val="A18A94BE"/>
    <w:lvl w:ilvl="0" w:tplc="D408BF26">
      <w:start w:val="1"/>
      <w:numFmt w:val="decimal"/>
      <w:lvlText w:val="%1."/>
      <w:lvlJc w:val="left"/>
      <w:pPr>
        <w:ind w:left="5400" w:hanging="360"/>
      </w:pPr>
      <w:rPr>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1" w15:restartNumberingAfterBreak="0">
    <w:nsid w:val="281F5550"/>
    <w:multiLevelType w:val="hybridMultilevel"/>
    <w:tmpl w:val="A18A94BE"/>
    <w:lvl w:ilvl="0" w:tplc="D408BF26">
      <w:start w:val="1"/>
      <w:numFmt w:val="decimal"/>
      <w:lvlText w:val="%1."/>
      <w:lvlJc w:val="left"/>
      <w:pPr>
        <w:ind w:left="5400" w:hanging="360"/>
      </w:pPr>
      <w:rPr>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2" w15:restartNumberingAfterBreak="0">
    <w:nsid w:val="2C5B6320"/>
    <w:multiLevelType w:val="hybridMultilevel"/>
    <w:tmpl w:val="13C852F4"/>
    <w:lvl w:ilvl="0" w:tplc="D940F972">
      <w:start w:val="1"/>
      <w:numFmt w:val="bullet"/>
      <w:lvlText w:val="•"/>
      <w:lvlJc w:val="left"/>
      <w:pPr>
        <w:tabs>
          <w:tab w:val="num" w:pos="720"/>
        </w:tabs>
        <w:ind w:left="720" w:hanging="360"/>
      </w:pPr>
      <w:rPr>
        <w:rFonts w:ascii="Arial" w:hAnsi="Arial" w:hint="default"/>
      </w:rPr>
    </w:lvl>
    <w:lvl w:ilvl="1" w:tplc="423EC188" w:tentative="1">
      <w:start w:val="1"/>
      <w:numFmt w:val="bullet"/>
      <w:lvlText w:val="•"/>
      <w:lvlJc w:val="left"/>
      <w:pPr>
        <w:tabs>
          <w:tab w:val="num" w:pos="1440"/>
        </w:tabs>
        <w:ind w:left="1440" w:hanging="360"/>
      </w:pPr>
      <w:rPr>
        <w:rFonts w:ascii="Arial" w:hAnsi="Arial" w:hint="default"/>
      </w:rPr>
    </w:lvl>
    <w:lvl w:ilvl="2" w:tplc="1D4ADF5C" w:tentative="1">
      <w:start w:val="1"/>
      <w:numFmt w:val="bullet"/>
      <w:lvlText w:val="•"/>
      <w:lvlJc w:val="left"/>
      <w:pPr>
        <w:tabs>
          <w:tab w:val="num" w:pos="2160"/>
        </w:tabs>
        <w:ind w:left="2160" w:hanging="360"/>
      </w:pPr>
      <w:rPr>
        <w:rFonts w:ascii="Arial" w:hAnsi="Arial" w:hint="default"/>
      </w:rPr>
    </w:lvl>
    <w:lvl w:ilvl="3" w:tplc="4D88B56A" w:tentative="1">
      <w:start w:val="1"/>
      <w:numFmt w:val="bullet"/>
      <w:lvlText w:val="•"/>
      <w:lvlJc w:val="left"/>
      <w:pPr>
        <w:tabs>
          <w:tab w:val="num" w:pos="2880"/>
        </w:tabs>
        <w:ind w:left="2880" w:hanging="360"/>
      </w:pPr>
      <w:rPr>
        <w:rFonts w:ascii="Arial" w:hAnsi="Arial" w:hint="default"/>
      </w:rPr>
    </w:lvl>
    <w:lvl w:ilvl="4" w:tplc="1CDA59E2" w:tentative="1">
      <w:start w:val="1"/>
      <w:numFmt w:val="bullet"/>
      <w:lvlText w:val="•"/>
      <w:lvlJc w:val="left"/>
      <w:pPr>
        <w:tabs>
          <w:tab w:val="num" w:pos="3600"/>
        </w:tabs>
        <w:ind w:left="3600" w:hanging="360"/>
      </w:pPr>
      <w:rPr>
        <w:rFonts w:ascii="Arial" w:hAnsi="Arial" w:hint="default"/>
      </w:rPr>
    </w:lvl>
    <w:lvl w:ilvl="5" w:tplc="85D6FB8A" w:tentative="1">
      <w:start w:val="1"/>
      <w:numFmt w:val="bullet"/>
      <w:lvlText w:val="•"/>
      <w:lvlJc w:val="left"/>
      <w:pPr>
        <w:tabs>
          <w:tab w:val="num" w:pos="4320"/>
        </w:tabs>
        <w:ind w:left="4320" w:hanging="360"/>
      </w:pPr>
      <w:rPr>
        <w:rFonts w:ascii="Arial" w:hAnsi="Arial" w:hint="default"/>
      </w:rPr>
    </w:lvl>
    <w:lvl w:ilvl="6" w:tplc="85E87460" w:tentative="1">
      <w:start w:val="1"/>
      <w:numFmt w:val="bullet"/>
      <w:lvlText w:val="•"/>
      <w:lvlJc w:val="left"/>
      <w:pPr>
        <w:tabs>
          <w:tab w:val="num" w:pos="5040"/>
        </w:tabs>
        <w:ind w:left="5040" w:hanging="360"/>
      </w:pPr>
      <w:rPr>
        <w:rFonts w:ascii="Arial" w:hAnsi="Arial" w:hint="default"/>
      </w:rPr>
    </w:lvl>
    <w:lvl w:ilvl="7" w:tplc="15BC4236" w:tentative="1">
      <w:start w:val="1"/>
      <w:numFmt w:val="bullet"/>
      <w:lvlText w:val="•"/>
      <w:lvlJc w:val="left"/>
      <w:pPr>
        <w:tabs>
          <w:tab w:val="num" w:pos="5760"/>
        </w:tabs>
        <w:ind w:left="5760" w:hanging="360"/>
      </w:pPr>
      <w:rPr>
        <w:rFonts w:ascii="Arial" w:hAnsi="Arial" w:hint="default"/>
      </w:rPr>
    </w:lvl>
    <w:lvl w:ilvl="8" w:tplc="5E1E431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C96300"/>
    <w:multiLevelType w:val="hybridMultilevel"/>
    <w:tmpl w:val="AB44F5C4"/>
    <w:lvl w:ilvl="0" w:tplc="98963976">
      <w:start w:val="1"/>
      <w:numFmt w:val="decimal"/>
      <w:lvlText w:val="%1."/>
      <w:lvlJc w:val="left"/>
      <w:pPr>
        <w:ind w:left="2520" w:hanging="360"/>
      </w:pPr>
      <w:rPr>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0F56DFB"/>
    <w:multiLevelType w:val="hybridMultilevel"/>
    <w:tmpl w:val="63FC3004"/>
    <w:lvl w:ilvl="0" w:tplc="98963976">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38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32FD5144"/>
    <w:multiLevelType w:val="hybridMultilevel"/>
    <w:tmpl w:val="5936C356"/>
    <w:lvl w:ilvl="0" w:tplc="D63C58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A43CDB"/>
    <w:multiLevelType w:val="hybridMultilevel"/>
    <w:tmpl w:val="769A6CDA"/>
    <w:lvl w:ilvl="0" w:tplc="38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80596"/>
    <w:multiLevelType w:val="hybridMultilevel"/>
    <w:tmpl w:val="9B2A1004"/>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8" w15:restartNumberingAfterBreak="0">
    <w:nsid w:val="372B1D4A"/>
    <w:multiLevelType w:val="hybridMultilevel"/>
    <w:tmpl w:val="A68E3AFE"/>
    <w:lvl w:ilvl="0" w:tplc="38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652CC2"/>
    <w:multiLevelType w:val="multilevel"/>
    <w:tmpl w:val="E3560600"/>
    <w:lvl w:ilvl="0">
      <w:start w:val="1"/>
      <w:numFmt w:val="decimal"/>
      <w:lvlText w:val="%1."/>
      <w:lvlJc w:val="left"/>
      <w:pPr>
        <w:ind w:left="1080" w:hanging="360"/>
      </w:pPr>
    </w:lvl>
    <w:lvl w:ilvl="1">
      <w:start w:val="1"/>
      <w:numFmt w:val="decimal"/>
      <w:isLgl/>
      <w:lvlText w:val="%1.%2"/>
      <w:lvlJc w:val="left"/>
      <w:pPr>
        <w:ind w:left="1260" w:hanging="540"/>
      </w:pPr>
    </w:lvl>
    <w:lvl w:ilvl="2">
      <w:start w:val="1"/>
      <w:numFmt w:val="decimal"/>
      <w:isLgl/>
      <w:lvlText w:val="%1.%2.%3"/>
      <w:lvlJc w:val="left"/>
      <w:pPr>
        <w:snapToGrid w:val="0"/>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20" w15:restartNumberingAfterBreak="0">
    <w:nsid w:val="4E30597F"/>
    <w:multiLevelType w:val="hybridMultilevel"/>
    <w:tmpl w:val="E1CAB2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0697F4F"/>
    <w:multiLevelType w:val="hybridMultilevel"/>
    <w:tmpl w:val="D0BA2500"/>
    <w:lvl w:ilvl="0" w:tplc="D1B45D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28E5E07"/>
    <w:multiLevelType w:val="multilevel"/>
    <w:tmpl w:val="35E623A8"/>
    <w:styleLink w:val="Appendix"/>
    <w:lvl w:ilvl="0">
      <w:start w:val="1"/>
      <w:numFmt w:val="decimal"/>
      <w:suff w:val="space"/>
      <w:lvlText w:val="Appendix %1"/>
      <w:lvlJc w:val="left"/>
      <w:pPr>
        <w:ind w:left="2268" w:hanging="2268"/>
      </w:pPr>
      <w:rPr>
        <w:rFonts w:asciiTheme="majorHAnsi" w:hAnsiTheme="majorHAnsi" w:hint="default"/>
        <w:b/>
        <w:i w:val="0"/>
        <w:color w:val="auto"/>
        <w:sz w:val="24"/>
      </w:rPr>
    </w:lvl>
    <w:lvl w:ilvl="1">
      <w:start w:val="1"/>
      <w:numFmt w:val="decimal"/>
      <w:suff w:val="space"/>
      <w:lvlText w:val="Appendix %1.%2"/>
      <w:lvlJc w:val="left"/>
      <w:pPr>
        <w:ind w:left="2608" w:hanging="2608"/>
      </w:pPr>
      <w:rPr>
        <w:rFonts w:asciiTheme="majorHAnsi" w:hAnsiTheme="majorHAnsi" w:hint="default"/>
        <w:b/>
        <w:color w:val="auto"/>
        <w:sz w:val="24"/>
      </w:rPr>
    </w:lvl>
    <w:lvl w:ilvl="2">
      <w:start w:val="1"/>
      <w:numFmt w:val="decimal"/>
      <w:suff w:val="space"/>
      <w:lvlText w:val="Appendix %1.%2.%3"/>
      <w:lvlJc w:val="left"/>
      <w:pPr>
        <w:ind w:left="3005" w:hanging="3005"/>
      </w:pPr>
      <w:rPr>
        <w:rFonts w:asciiTheme="majorHAnsi" w:hAnsiTheme="majorHAnsi" w:hint="default"/>
        <w:b/>
        <w:color w:val="auto"/>
        <w:sz w:val="24"/>
      </w:rPr>
    </w:lvl>
    <w:lvl w:ilvl="3">
      <w:start w:val="1"/>
      <w:numFmt w:val="decimal"/>
      <w:suff w:val="space"/>
      <w:lvlText w:val="%1.%2.%3.%4"/>
      <w:lvlJc w:val="left"/>
      <w:pPr>
        <w:ind w:left="3969" w:hanging="2268"/>
      </w:pPr>
      <w:rPr>
        <w:rFonts w:asciiTheme="majorHAnsi" w:hAnsiTheme="majorHAnsi" w:hint="default"/>
        <w:b/>
        <w:color w:val="auto"/>
        <w:sz w:val="24"/>
      </w:rPr>
    </w:lvl>
    <w:lvl w:ilvl="4">
      <w:start w:val="1"/>
      <w:numFmt w:val="decimal"/>
      <w:suff w:val="space"/>
      <w:lvlText w:val="%1.%2.%3.%4.%5"/>
      <w:lvlJc w:val="left"/>
      <w:pPr>
        <w:ind w:left="4536" w:hanging="2268"/>
      </w:pPr>
      <w:rPr>
        <w:rFonts w:asciiTheme="majorHAnsi" w:hAnsiTheme="majorHAnsi" w:hint="default"/>
        <w:b/>
        <w:color w:val="auto"/>
        <w:sz w:val="24"/>
      </w:rPr>
    </w:lvl>
    <w:lvl w:ilvl="5">
      <w:start w:val="1"/>
      <w:numFmt w:val="decimal"/>
      <w:suff w:val="space"/>
      <w:lvlText w:val="%1.%2.%3.%4.%5.%6"/>
      <w:lvlJc w:val="left"/>
      <w:pPr>
        <w:ind w:left="5103" w:hanging="2268"/>
      </w:pPr>
      <w:rPr>
        <w:rFonts w:asciiTheme="majorHAnsi" w:hAnsiTheme="majorHAnsi" w:hint="default"/>
        <w:b/>
        <w:color w:val="auto"/>
        <w:sz w:val="24"/>
      </w:rPr>
    </w:lvl>
    <w:lvl w:ilvl="6">
      <w:start w:val="1"/>
      <w:numFmt w:val="decimal"/>
      <w:suff w:val="space"/>
      <w:lvlText w:val="%1.%2.%3.%4.%5.%6.%7"/>
      <w:lvlJc w:val="left"/>
      <w:pPr>
        <w:ind w:left="5670" w:hanging="2268"/>
      </w:pPr>
      <w:rPr>
        <w:rFonts w:asciiTheme="majorHAnsi" w:hAnsiTheme="majorHAnsi" w:hint="default"/>
        <w:b/>
        <w:i w:val="0"/>
        <w:color w:val="auto"/>
        <w:sz w:val="24"/>
      </w:rPr>
    </w:lvl>
    <w:lvl w:ilvl="7">
      <w:start w:val="1"/>
      <w:numFmt w:val="decimal"/>
      <w:suff w:val="space"/>
      <w:lvlText w:val="%1.%2.%3.%4.%5.%6.%7.%8"/>
      <w:lvlJc w:val="left"/>
      <w:pPr>
        <w:ind w:left="6237" w:hanging="2268"/>
      </w:pPr>
      <w:rPr>
        <w:rFonts w:asciiTheme="majorHAnsi" w:hAnsiTheme="majorHAnsi" w:hint="default"/>
        <w:b/>
        <w:color w:val="auto"/>
        <w:sz w:val="24"/>
      </w:rPr>
    </w:lvl>
    <w:lvl w:ilvl="8">
      <w:start w:val="1"/>
      <w:numFmt w:val="decimal"/>
      <w:suff w:val="space"/>
      <w:lvlText w:val="%1.%2.%3.%4.%5.%6.%7.%8.%9"/>
      <w:lvlJc w:val="left"/>
      <w:pPr>
        <w:ind w:left="6804" w:hanging="2268"/>
      </w:pPr>
      <w:rPr>
        <w:rFonts w:asciiTheme="majorHAnsi" w:hAnsiTheme="majorHAnsi" w:hint="default"/>
        <w:b/>
        <w:color w:val="auto"/>
        <w:sz w:val="24"/>
      </w:rPr>
    </w:lvl>
  </w:abstractNum>
  <w:abstractNum w:abstractNumId="23" w15:restartNumberingAfterBreak="0">
    <w:nsid w:val="52C75AEC"/>
    <w:multiLevelType w:val="hybridMultilevel"/>
    <w:tmpl w:val="9C9482B2"/>
    <w:lvl w:ilvl="0" w:tplc="2D709EF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63672A84"/>
    <w:multiLevelType w:val="hybridMultilevel"/>
    <w:tmpl w:val="A52AEE58"/>
    <w:lvl w:ilvl="0" w:tplc="1BCA971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510732E"/>
    <w:multiLevelType w:val="hybridMultilevel"/>
    <w:tmpl w:val="451241BE"/>
    <w:lvl w:ilvl="0" w:tplc="D408BF26">
      <w:start w:val="1"/>
      <w:numFmt w:val="decimal"/>
      <w:lvlText w:val="%1."/>
      <w:lvlJc w:val="left"/>
      <w:pPr>
        <w:ind w:left="6840" w:hanging="360"/>
      </w:pPr>
      <w:rPr>
        <w:i w:val="0"/>
        <w:iCs w:val="0"/>
      </w:rPr>
    </w:lvl>
    <w:lvl w:ilvl="1" w:tplc="04090019" w:tentative="1">
      <w:start w:val="1"/>
      <w:numFmt w:val="lowerLetter"/>
      <w:lvlText w:val="%2."/>
      <w:lvlJc w:val="left"/>
      <w:pPr>
        <w:ind w:left="2880" w:hanging="360"/>
      </w:pPr>
    </w:lvl>
    <w:lvl w:ilvl="2" w:tplc="3809000F">
      <w:start w:val="1"/>
      <w:numFmt w:val="decimal"/>
      <w:lvlText w:val="%3."/>
      <w:lvlJc w:val="lef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6A191B57"/>
    <w:multiLevelType w:val="hybridMultilevel"/>
    <w:tmpl w:val="E57A0530"/>
    <w:lvl w:ilvl="0" w:tplc="78B682EA">
      <w:start w:val="1"/>
      <w:numFmt w:val="decimal"/>
      <w:lvlText w:val="%1."/>
      <w:lvlJc w:val="left"/>
      <w:pPr>
        <w:ind w:left="2280" w:hanging="360"/>
      </w:pPr>
      <w:rPr>
        <w:rFonts w:hint="default"/>
        <w:i w:val="0"/>
        <w:iCs/>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7" w15:restartNumberingAfterBreak="0">
    <w:nsid w:val="6C357788"/>
    <w:multiLevelType w:val="hybridMultilevel"/>
    <w:tmpl w:val="DA102D42"/>
    <w:lvl w:ilvl="0" w:tplc="2C8E9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45B07EC"/>
    <w:multiLevelType w:val="multilevel"/>
    <w:tmpl w:val="7820F8C4"/>
    <w:styleLink w:val="ListBullet-2"/>
    <w:lvl w:ilvl="0">
      <w:start w:val="1"/>
      <w:numFmt w:val="bullet"/>
      <w:pStyle w:val="ListBullet"/>
      <w:lvlText w:val=""/>
      <w:lvlJc w:val="left"/>
      <w:pPr>
        <w:ind w:left="425" w:hanging="425"/>
      </w:pPr>
      <w:rPr>
        <w:rFonts w:ascii="Wingdings" w:hAnsi="Wingdings" w:hint="default"/>
      </w:rPr>
    </w:lvl>
    <w:lvl w:ilvl="1">
      <w:start w:val="1"/>
      <w:numFmt w:val="bullet"/>
      <w:pStyle w:val="ListBullet2"/>
      <w:lvlText w:val=""/>
      <w:lvlJc w:val="left"/>
      <w:pPr>
        <w:ind w:left="850" w:hanging="425"/>
      </w:pPr>
      <w:rPr>
        <w:rFonts w:ascii="Wingdings" w:hAnsi="Wingdings" w:hint="default"/>
      </w:rPr>
    </w:lvl>
    <w:lvl w:ilvl="2">
      <w:start w:val="1"/>
      <w:numFmt w:val="bullet"/>
      <w:pStyle w:val="ListBullet3"/>
      <w:lvlText w:val=""/>
      <w:lvlJc w:val="left"/>
      <w:pPr>
        <w:ind w:left="1275" w:hanging="425"/>
      </w:pPr>
      <w:rPr>
        <w:rFonts w:ascii="Wingdings 3" w:hAnsi="Wingdings 3" w:hint="default"/>
      </w:rPr>
    </w:lvl>
    <w:lvl w:ilvl="3">
      <w:start w:val="1"/>
      <w:numFmt w:val="bullet"/>
      <w:lvlText w:val=""/>
      <w:lvlJc w:val="left"/>
      <w:pPr>
        <w:ind w:left="1700" w:hanging="425"/>
      </w:pPr>
      <w:rPr>
        <w:rFonts w:ascii="Wingdings 3" w:hAnsi="Wingdings 3" w:hint="default"/>
      </w:rPr>
    </w:lvl>
    <w:lvl w:ilvl="4">
      <w:start w:val="1"/>
      <w:numFmt w:val="bullet"/>
      <w:lvlText w:val=""/>
      <w:lvlJc w:val="left"/>
      <w:pPr>
        <w:ind w:left="2125" w:hanging="425"/>
      </w:pPr>
      <w:rPr>
        <w:rFonts w:ascii="Wingdings 3" w:hAnsi="Wingdings 3" w:hint="default"/>
      </w:rPr>
    </w:lvl>
    <w:lvl w:ilvl="5">
      <w:start w:val="1"/>
      <w:numFmt w:val="bullet"/>
      <w:lvlText w:val=""/>
      <w:lvlJc w:val="left"/>
      <w:pPr>
        <w:ind w:left="2550" w:hanging="425"/>
      </w:pPr>
      <w:rPr>
        <w:rFonts w:ascii="Wingdings 3" w:hAnsi="Wingdings 3" w:hint="default"/>
      </w:rPr>
    </w:lvl>
    <w:lvl w:ilvl="6">
      <w:start w:val="1"/>
      <w:numFmt w:val="bullet"/>
      <w:lvlText w:val=""/>
      <w:lvlJc w:val="left"/>
      <w:pPr>
        <w:ind w:left="2975" w:hanging="425"/>
      </w:pPr>
      <w:rPr>
        <w:rFonts w:ascii="Wingdings 3" w:hAnsi="Wingdings 3" w:hint="default"/>
      </w:rPr>
    </w:lvl>
    <w:lvl w:ilvl="7">
      <w:start w:val="1"/>
      <w:numFmt w:val="bullet"/>
      <w:lvlText w:val=""/>
      <w:lvlJc w:val="left"/>
      <w:pPr>
        <w:ind w:left="3400" w:hanging="425"/>
      </w:pPr>
      <w:rPr>
        <w:rFonts w:ascii="Wingdings 3" w:hAnsi="Wingdings 3" w:hint="default"/>
      </w:rPr>
    </w:lvl>
    <w:lvl w:ilvl="8">
      <w:start w:val="1"/>
      <w:numFmt w:val="bullet"/>
      <w:lvlText w:val=""/>
      <w:lvlJc w:val="left"/>
      <w:pPr>
        <w:ind w:left="3825" w:hanging="425"/>
      </w:pPr>
      <w:rPr>
        <w:rFonts w:ascii="Wingdings 3" w:hAnsi="Wingdings 3" w:hint="default"/>
      </w:rPr>
    </w:lvl>
  </w:abstractNum>
  <w:abstractNum w:abstractNumId="29" w15:restartNumberingAfterBreak="0">
    <w:nsid w:val="78E95835"/>
    <w:multiLevelType w:val="multilevel"/>
    <w:tmpl w:val="56B26E9C"/>
    <w:lvl w:ilvl="0">
      <w:start w:val="1"/>
      <w:numFmt w:val="upperRoman"/>
      <w:pStyle w:val="Heading1"/>
      <w:suff w:val="nothing"/>
      <w:lvlText w:val="BAB %1"/>
      <w:lvlJc w:val="left"/>
      <w:pPr>
        <w:ind w:left="0" w:firstLine="0"/>
      </w:pPr>
      <w:rPr>
        <w:rFonts w:asciiTheme="majorHAnsi" w:hAnsiTheme="majorHAnsi" w:hint="default"/>
        <w:b/>
        <w:i w:val="0"/>
        <w:sz w:val="28"/>
      </w:rPr>
    </w:lvl>
    <w:lvl w:ilvl="1">
      <w:start w:val="1"/>
      <w:numFmt w:val="decimal"/>
      <w:pStyle w:val="Heading2"/>
      <w:isLgl/>
      <w:lvlText w:val="%1.%2."/>
      <w:lvlJc w:val="left"/>
      <w:pPr>
        <w:tabs>
          <w:tab w:val="num" w:pos="851"/>
        </w:tabs>
        <w:ind w:left="851" w:hanging="851"/>
      </w:pPr>
      <w:rPr>
        <w:rFonts w:hint="default"/>
        <w:sz w:val="24"/>
      </w:rPr>
    </w:lvl>
    <w:lvl w:ilvl="2">
      <w:start w:val="1"/>
      <w:numFmt w:val="decimal"/>
      <w:pStyle w:val="Heading3"/>
      <w:lvlText w:val="4.%2.%3."/>
      <w:lvlJc w:val="left"/>
      <w:pPr>
        <w:tabs>
          <w:tab w:val="num" w:pos="851"/>
        </w:tabs>
        <w:ind w:left="851" w:hanging="85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1077"/>
        </w:tabs>
        <w:ind w:left="1077" w:hanging="1077"/>
      </w:pPr>
      <w:rPr>
        <w:rFonts w:hint="default"/>
      </w:rPr>
    </w:lvl>
    <w:lvl w:ilvl="5">
      <w:start w:val="1"/>
      <w:numFmt w:val="decimal"/>
      <w:pStyle w:val="Heading6"/>
      <w:lvlText w:val="%1.%2.%3.%4.%5.%6."/>
      <w:lvlJc w:val="left"/>
      <w:pPr>
        <w:tabs>
          <w:tab w:val="num" w:pos="1247"/>
        </w:tabs>
        <w:ind w:left="1247" w:hanging="1247"/>
      </w:pPr>
      <w:rPr>
        <w:rFonts w:hint="default"/>
      </w:rPr>
    </w:lvl>
    <w:lvl w:ilvl="6">
      <w:start w:val="1"/>
      <w:numFmt w:val="decimal"/>
      <w:pStyle w:val="Heading7"/>
      <w:lvlText w:val="%1.%2.%3.%4.%5.%6.%7."/>
      <w:lvlJc w:val="left"/>
      <w:pPr>
        <w:tabs>
          <w:tab w:val="num" w:pos="1418"/>
        </w:tabs>
        <w:ind w:left="1418" w:hanging="1418"/>
      </w:pPr>
      <w:rPr>
        <w:rFonts w:hint="default"/>
      </w:rPr>
    </w:lvl>
    <w:lvl w:ilvl="7">
      <w:start w:val="1"/>
      <w:numFmt w:val="decimal"/>
      <w:pStyle w:val="Heading8"/>
      <w:lvlText w:val="%1.%2.%3.%4.%5.%6.%7.%8."/>
      <w:lvlJc w:val="left"/>
      <w:pPr>
        <w:tabs>
          <w:tab w:val="num" w:pos="1588"/>
        </w:tabs>
        <w:ind w:left="1588" w:hanging="1588"/>
      </w:pPr>
      <w:rPr>
        <w:rFonts w:hint="default"/>
      </w:rPr>
    </w:lvl>
    <w:lvl w:ilvl="8">
      <w:start w:val="1"/>
      <w:numFmt w:val="decimal"/>
      <w:pStyle w:val="Heading9"/>
      <w:lvlText w:val="%1.%2.%3.%4.%5.%6.%7.%8.%9."/>
      <w:lvlJc w:val="left"/>
      <w:pPr>
        <w:tabs>
          <w:tab w:val="num" w:pos="1758"/>
        </w:tabs>
        <w:ind w:left="1758" w:hanging="1758"/>
      </w:pPr>
      <w:rPr>
        <w:rFonts w:hint="default"/>
      </w:rPr>
    </w:lvl>
  </w:abstractNum>
  <w:num w:numId="1">
    <w:abstractNumId w:val="3"/>
  </w:num>
  <w:num w:numId="2">
    <w:abstractNumId w:val="2"/>
  </w:num>
  <w:num w:numId="3">
    <w:abstractNumId w:val="1"/>
  </w:num>
  <w:num w:numId="4">
    <w:abstractNumId w:val="0"/>
  </w:num>
  <w:num w:numId="5">
    <w:abstractNumId w:val="9"/>
  </w:num>
  <w:num w:numId="6">
    <w:abstractNumId w:val="7"/>
  </w:num>
  <w:num w:numId="7">
    <w:abstractNumId w:val="22"/>
  </w:num>
  <w:num w:numId="8">
    <w:abstractNumId w:val="6"/>
  </w:num>
  <w:num w:numId="9">
    <w:abstractNumId w:val="28"/>
  </w:num>
  <w:num w:numId="10">
    <w:abstractNumId w:val="4"/>
  </w:num>
  <w:num w:numId="11">
    <w:abstractNumId w:val="29"/>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24"/>
  </w:num>
  <w:num w:numId="17">
    <w:abstractNumId w:val="27"/>
  </w:num>
  <w:num w:numId="18">
    <w:abstractNumId w:val="15"/>
  </w:num>
  <w:num w:numId="19">
    <w:abstractNumId w:val="18"/>
  </w:num>
  <w:num w:numId="20">
    <w:abstractNumId w:val="26"/>
  </w:num>
  <w:num w:numId="21">
    <w:abstractNumId w:val="20"/>
  </w:num>
  <w:num w:numId="22">
    <w:abstractNumId w:val="16"/>
  </w:num>
  <w:num w:numId="23">
    <w:abstractNumId w:val="14"/>
  </w:num>
  <w:num w:numId="24">
    <w:abstractNumId w:val="5"/>
  </w:num>
  <w:num w:numId="25">
    <w:abstractNumId w:val="21"/>
  </w:num>
  <w:num w:numId="26">
    <w:abstractNumId w:val="17"/>
  </w:num>
  <w:num w:numId="27">
    <w:abstractNumId w:val="8"/>
  </w:num>
  <w:num w:numId="28">
    <w:abstractNumId w:val="12"/>
  </w:num>
  <w:num w:numId="29">
    <w:abstractNumId w:val="13"/>
  </w:num>
  <w:num w:numId="30">
    <w:abstractNumId w:val="10"/>
  </w:num>
  <w:num w:numId="31">
    <w:abstractNumId w:val="11"/>
  </w:num>
  <w:num w:numId="32">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884"/>
    <w:rsid w:val="00000614"/>
    <w:rsid w:val="00002297"/>
    <w:rsid w:val="000034FC"/>
    <w:rsid w:val="00004B96"/>
    <w:rsid w:val="00004E36"/>
    <w:rsid w:val="000050E6"/>
    <w:rsid w:val="00005B19"/>
    <w:rsid w:val="00005EC9"/>
    <w:rsid w:val="00007882"/>
    <w:rsid w:val="00007C14"/>
    <w:rsid w:val="00010ADC"/>
    <w:rsid w:val="00011502"/>
    <w:rsid w:val="00013488"/>
    <w:rsid w:val="0001540D"/>
    <w:rsid w:val="00021C27"/>
    <w:rsid w:val="000229C0"/>
    <w:rsid w:val="0002397D"/>
    <w:rsid w:val="00024458"/>
    <w:rsid w:val="00024E66"/>
    <w:rsid w:val="000262B6"/>
    <w:rsid w:val="0002642A"/>
    <w:rsid w:val="00031465"/>
    <w:rsid w:val="000314E7"/>
    <w:rsid w:val="00031BA2"/>
    <w:rsid w:val="000339C1"/>
    <w:rsid w:val="0003546B"/>
    <w:rsid w:val="00037010"/>
    <w:rsid w:val="00037D85"/>
    <w:rsid w:val="0004218E"/>
    <w:rsid w:val="0004257B"/>
    <w:rsid w:val="00043A78"/>
    <w:rsid w:val="00044CB9"/>
    <w:rsid w:val="00045017"/>
    <w:rsid w:val="0004649E"/>
    <w:rsid w:val="000466B4"/>
    <w:rsid w:val="0004691A"/>
    <w:rsid w:val="0005342F"/>
    <w:rsid w:val="00055444"/>
    <w:rsid w:val="000559D8"/>
    <w:rsid w:val="000566FE"/>
    <w:rsid w:val="00056A90"/>
    <w:rsid w:val="00056DE6"/>
    <w:rsid w:val="0005736D"/>
    <w:rsid w:val="00063F26"/>
    <w:rsid w:val="00064AF2"/>
    <w:rsid w:val="000652B4"/>
    <w:rsid w:val="00065974"/>
    <w:rsid w:val="000703D1"/>
    <w:rsid w:val="00071339"/>
    <w:rsid w:val="00071C8E"/>
    <w:rsid w:val="00071E54"/>
    <w:rsid w:val="00072BAF"/>
    <w:rsid w:val="00073148"/>
    <w:rsid w:val="00074542"/>
    <w:rsid w:val="0007473B"/>
    <w:rsid w:val="00074EA4"/>
    <w:rsid w:val="0007727C"/>
    <w:rsid w:val="00077D2E"/>
    <w:rsid w:val="00081326"/>
    <w:rsid w:val="00082468"/>
    <w:rsid w:val="00082F79"/>
    <w:rsid w:val="000839FA"/>
    <w:rsid w:val="000851C2"/>
    <w:rsid w:val="00085338"/>
    <w:rsid w:val="000854CF"/>
    <w:rsid w:val="000865B6"/>
    <w:rsid w:val="00087E18"/>
    <w:rsid w:val="00090321"/>
    <w:rsid w:val="0009034A"/>
    <w:rsid w:val="000905DF"/>
    <w:rsid w:val="00090D7A"/>
    <w:rsid w:val="00090FEC"/>
    <w:rsid w:val="0009114A"/>
    <w:rsid w:val="0009168C"/>
    <w:rsid w:val="00091E11"/>
    <w:rsid w:val="000948AB"/>
    <w:rsid w:val="000951C0"/>
    <w:rsid w:val="000A2AD7"/>
    <w:rsid w:val="000A2CC1"/>
    <w:rsid w:val="000A3433"/>
    <w:rsid w:val="000A39D7"/>
    <w:rsid w:val="000A4059"/>
    <w:rsid w:val="000A5BE4"/>
    <w:rsid w:val="000A6129"/>
    <w:rsid w:val="000A653B"/>
    <w:rsid w:val="000A7801"/>
    <w:rsid w:val="000A7BE2"/>
    <w:rsid w:val="000B03AB"/>
    <w:rsid w:val="000B1112"/>
    <w:rsid w:val="000B2714"/>
    <w:rsid w:val="000B434F"/>
    <w:rsid w:val="000B44D1"/>
    <w:rsid w:val="000B478A"/>
    <w:rsid w:val="000B4AB9"/>
    <w:rsid w:val="000B7193"/>
    <w:rsid w:val="000B7E83"/>
    <w:rsid w:val="000C0AEE"/>
    <w:rsid w:val="000C17DA"/>
    <w:rsid w:val="000C1E45"/>
    <w:rsid w:val="000C1F32"/>
    <w:rsid w:val="000C27D2"/>
    <w:rsid w:val="000C39B9"/>
    <w:rsid w:val="000C4527"/>
    <w:rsid w:val="000C4CF8"/>
    <w:rsid w:val="000C5D75"/>
    <w:rsid w:val="000C5FB7"/>
    <w:rsid w:val="000C7273"/>
    <w:rsid w:val="000C792B"/>
    <w:rsid w:val="000C7A72"/>
    <w:rsid w:val="000D0A54"/>
    <w:rsid w:val="000D0D2E"/>
    <w:rsid w:val="000D2600"/>
    <w:rsid w:val="000D288B"/>
    <w:rsid w:val="000D44ED"/>
    <w:rsid w:val="000D594A"/>
    <w:rsid w:val="000D59DB"/>
    <w:rsid w:val="000D756F"/>
    <w:rsid w:val="000E00E4"/>
    <w:rsid w:val="000E0528"/>
    <w:rsid w:val="000E0545"/>
    <w:rsid w:val="000E1747"/>
    <w:rsid w:val="000E179F"/>
    <w:rsid w:val="000E1835"/>
    <w:rsid w:val="000E2795"/>
    <w:rsid w:val="000E2E50"/>
    <w:rsid w:val="000E3868"/>
    <w:rsid w:val="000E3970"/>
    <w:rsid w:val="000E3A86"/>
    <w:rsid w:val="000E4814"/>
    <w:rsid w:val="000E5817"/>
    <w:rsid w:val="000E685A"/>
    <w:rsid w:val="000F0794"/>
    <w:rsid w:val="000F3584"/>
    <w:rsid w:val="000F414C"/>
    <w:rsid w:val="000F4BC4"/>
    <w:rsid w:val="000F4D7F"/>
    <w:rsid w:val="000F5481"/>
    <w:rsid w:val="000F5600"/>
    <w:rsid w:val="001004D0"/>
    <w:rsid w:val="00100E5B"/>
    <w:rsid w:val="001010B5"/>
    <w:rsid w:val="001012FC"/>
    <w:rsid w:val="00101543"/>
    <w:rsid w:val="00101805"/>
    <w:rsid w:val="00102332"/>
    <w:rsid w:val="00104C7B"/>
    <w:rsid w:val="001101B6"/>
    <w:rsid w:val="001109D4"/>
    <w:rsid w:val="001123B5"/>
    <w:rsid w:val="00113383"/>
    <w:rsid w:val="00113954"/>
    <w:rsid w:val="00113E8F"/>
    <w:rsid w:val="00114FA4"/>
    <w:rsid w:val="001167C2"/>
    <w:rsid w:val="0011680D"/>
    <w:rsid w:val="001168F0"/>
    <w:rsid w:val="001179FD"/>
    <w:rsid w:val="00117A0A"/>
    <w:rsid w:val="001204E8"/>
    <w:rsid w:val="00121F8C"/>
    <w:rsid w:val="001225A5"/>
    <w:rsid w:val="00125C35"/>
    <w:rsid w:val="00126BF7"/>
    <w:rsid w:val="001314B0"/>
    <w:rsid w:val="001319F4"/>
    <w:rsid w:val="00131C74"/>
    <w:rsid w:val="00132F82"/>
    <w:rsid w:val="001331E7"/>
    <w:rsid w:val="00133D70"/>
    <w:rsid w:val="001342B1"/>
    <w:rsid w:val="00134377"/>
    <w:rsid w:val="00134E61"/>
    <w:rsid w:val="00135087"/>
    <w:rsid w:val="00136056"/>
    <w:rsid w:val="001364B5"/>
    <w:rsid w:val="001373A1"/>
    <w:rsid w:val="0013745D"/>
    <w:rsid w:val="00137E44"/>
    <w:rsid w:val="001403D6"/>
    <w:rsid w:val="00140F76"/>
    <w:rsid w:val="001410A9"/>
    <w:rsid w:val="001417D6"/>
    <w:rsid w:val="00143DDC"/>
    <w:rsid w:val="00144D4B"/>
    <w:rsid w:val="00146269"/>
    <w:rsid w:val="001504B8"/>
    <w:rsid w:val="00151DA3"/>
    <w:rsid w:val="00152AC9"/>
    <w:rsid w:val="00152B72"/>
    <w:rsid w:val="0015309E"/>
    <w:rsid w:val="001546E4"/>
    <w:rsid w:val="00155D84"/>
    <w:rsid w:val="00155E84"/>
    <w:rsid w:val="001562A9"/>
    <w:rsid w:val="00156A2F"/>
    <w:rsid w:val="00156B17"/>
    <w:rsid w:val="001571FE"/>
    <w:rsid w:val="0015781C"/>
    <w:rsid w:val="00160CB2"/>
    <w:rsid w:val="00160FF1"/>
    <w:rsid w:val="001613B1"/>
    <w:rsid w:val="0016163E"/>
    <w:rsid w:val="001633C4"/>
    <w:rsid w:val="00164476"/>
    <w:rsid w:val="001655E3"/>
    <w:rsid w:val="00166816"/>
    <w:rsid w:val="001701F9"/>
    <w:rsid w:val="00170F9F"/>
    <w:rsid w:val="001721EF"/>
    <w:rsid w:val="0017357A"/>
    <w:rsid w:val="00173BB7"/>
    <w:rsid w:val="00174897"/>
    <w:rsid w:val="00174C1C"/>
    <w:rsid w:val="0017559F"/>
    <w:rsid w:val="00177F8E"/>
    <w:rsid w:val="0018180C"/>
    <w:rsid w:val="00181E4A"/>
    <w:rsid w:val="00183516"/>
    <w:rsid w:val="00184E2E"/>
    <w:rsid w:val="001922EE"/>
    <w:rsid w:val="00192A3A"/>
    <w:rsid w:val="00193B07"/>
    <w:rsid w:val="00196E1D"/>
    <w:rsid w:val="00196F12"/>
    <w:rsid w:val="001A1040"/>
    <w:rsid w:val="001A13CF"/>
    <w:rsid w:val="001A1767"/>
    <w:rsid w:val="001A2DD0"/>
    <w:rsid w:val="001A3574"/>
    <w:rsid w:val="001A52EC"/>
    <w:rsid w:val="001B2444"/>
    <w:rsid w:val="001B47E5"/>
    <w:rsid w:val="001B4812"/>
    <w:rsid w:val="001B5C9B"/>
    <w:rsid w:val="001B61A0"/>
    <w:rsid w:val="001B62A8"/>
    <w:rsid w:val="001C130C"/>
    <w:rsid w:val="001C1830"/>
    <w:rsid w:val="001C3B68"/>
    <w:rsid w:val="001C6ADD"/>
    <w:rsid w:val="001D3D08"/>
    <w:rsid w:val="001D4F4F"/>
    <w:rsid w:val="001D5551"/>
    <w:rsid w:val="001E0CC1"/>
    <w:rsid w:val="001E1209"/>
    <w:rsid w:val="001E145E"/>
    <w:rsid w:val="001E36E6"/>
    <w:rsid w:val="001E39B1"/>
    <w:rsid w:val="001E3BF8"/>
    <w:rsid w:val="001E3EAA"/>
    <w:rsid w:val="001E4F37"/>
    <w:rsid w:val="001E59D9"/>
    <w:rsid w:val="001E62AB"/>
    <w:rsid w:val="001E64E9"/>
    <w:rsid w:val="001E65AF"/>
    <w:rsid w:val="001E6F6A"/>
    <w:rsid w:val="001E750D"/>
    <w:rsid w:val="001E7688"/>
    <w:rsid w:val="001E7AFE"/>
    <w:rsid w:val="001E7B1B"/>
    <w:rsid w:val="001F021D"/>
    <w:rsid w:val="001F25C1"/>
    <w:rsid w:val="001F3269"/>
    <w:rsid w:val="00202707"/>
    <w:rsid w:val="002075E3"/>
    <w:rsid w:val="0020761B"/>
    <w:rsid w:val="00207A04"/>
    <w:rsid w:val="00207FA4"/>
    <w:rsid w:val="00213A2E"/>
    <w:rsid w:val="00213F99"/>
    <w:rsid w:val="00215FAB"/>
    <w:rsid w:val="00216936"/>
    <w:rsid w:val="0021716D"/>
    <w:rsid w:val="00217511"/>
    <w:rsid w:val="00217AF2"/>
    <w:rsid w:val="002202A8"/>
    <w:rsid w:val="00220A4F"/>
    <w:rsid w:val="00220B8E"/>
    <w:rsid w:val="00221735"/>
    <w:rsid w:val="00222C96"/>
    <w:rsid w:val="002270D9"/>
    <w:rsid w:val="00227182"/>
    <w:rsid w:val="00227C49"/>
    <w:rsid w:val="00227E17"/>
    <w:rsid w:val="00230230"/>
    <w:rsid w:val="00231C9E"/>
    <w:rsid w:val="00232ADD"/>
    <w:rsid w:val="00233979"/>
    <w:rsid w:val="002360AC"/>
    <w:rsid w:val="002368FA"/>
    <w:rsid w:val="00236E45"/>
    <w:rsid w:val="00236EED"/>
    <w:rsid w:val="002373CE"/>
    <w:rsid w:val="00237CC2"/>
    <w:rsid w:val="00237EDF"/>
    <w:rsid w:val="00242B56"/>
    <w:rsid w:val="00244319"/>
    <w:rsid w:val="002444FA"/>
    <w:rsid w:val="00244AC5"/>
    <w:rsid w:val="00245B14"/>
    <w:rsid w:val="00245E1F"/>
    <w:rsid w:val="00246ADE"/>
    <w:rsid w:val="00246B32"/>
    <w:rsid w:val="0025110C"/>
    <w:rsid w:val="0025184D"/>
    <w:rsid w:val="002533D7"/>
    <w:rsid w:val="0025346D"/>
    <w:rsid w:val="00254B52"/>
    <w:rsid w:val="00256895"/>
    <w:rsid w:val="00257AAE"/>
    <w:rsid w:val="0026082E"/>
    <w:rsid w:val="00261AE1"/>
    <w:rsid w:val="00261D8D"/>
    <w:rsid w:val="00262A32"/>
    <w:rsid w:val="00263C81"/>
    <w:rsid w:val="00263E1D"/>
    <w:rsid w:val="00264991"/>
    <w:rsid w:val="00266393"/>
    <w:rsid w:val="00266FAB"/>
    <w:rsid w:val="002672E9"/>
    <w:rsid w:val="00270257"/>
    <w:rsid w:val="0027067F"/>
    <w:rsid w:val="00270ECE"/>
    <w:rsid w:val="002753B4"/>
    <w:rsid w:val="00277497"/>
    <w:rsid w:val="0028009E"/>
    <w:rsid w:val="00281C7C"/>
    <w:rsid w:val="002827FC"/>
    <w:rsid w:val="002832E3"/>
    <w:rsid w:val="00284E44"/>
    <w:rsid w:val="00285938"/>
    <w:rsid w:val="002859DF"/>
    <w:rsid w:val="00290D8E"/>
    <w:rsid w:val="0029228D"/>
    <w:rsid w:val="00292498"/>
    <w:rsid w:val="002936F5"/>
    <w:rsid w:val="002A0CC7"/>
    <w:rsid w:val="002A2791"/>
    <w:rsid w:val="002A2808"/>
    <w:rsid w:val="002A564F"/>
    <w:rsid w:val="002A56D2"/>
    <w:rsid w:val="002A58AA"/>
    <w:rsid w:val="002A687A"/>
    <w:rsid w:val="002B0368"/>
    <w:rsid w:val="002B1973"/>
    <w:rsid w:val="002B307A"/>
    <w:rsid w:val="002B3261"/>
    <w:rsid w:val="002B622C"/>
    <w:rsid w:val="002B7BD6"/>
    <w:rsid w:val="002C2BEC"/>
    <w:rsid w:val="002C3170"/>
    <w:rsid w:val="002C34AA"/>
    <w:rsid w:val="002C37A0"/>
    <w:rsid w:val="002C4329"/>
    <w:rsid w:val="002C50AF"/>
    <w:rsid w:val="002C53D1"/>
    <w:rsid w:val="002C638B"/>
    <w:rsid w:val="002C68C1"/>
    <w:rsid w:val="002C7A59"/>
    <w:rsid w:val="002C7E9F"/>
    <w:rsid w:val="002D0748"/>
    <w:rsid w:val="002D1184"/>
    <w:rsid w:val="002D29E7"/>
    <w:rsid w:val="002D2EAC"/>
    <w:rsid w:val="002D3889"/>
    <w:rsid w:val="002D4081"/>
    <w:rsid w:val="002D4762"/>
    <w:rsid w:val="002D4779"/>
    <w:rsid w:val="002D4BBA"/>
    <w:rsid w:val="002D4D62"/>
    <w:rsid w:val="002E0FB2"/>
    <w:rsid w:val="002E199F"/>
    <w:rsid w:val="002E2253"/>
    <w:rsid w:val="002E3A96"/>
    <w:rsid w:val="002E3C5D"/>
    <w:rsid w:val="002E45D8"/>
    <w:rsid w:val="002E5AC6"/>
    <w:rsid w:val="002E656E"/>
    <w:rsid w:val="002E6A12"/>
    <w:rsid w:val="002F01DC"/>
    <w:rsid w:val="002F05FD"/>
    <w:rsid w:val="002F1AF5"/>
    <w:rsid w:val="002F2C8B"/>
    <w:rsid w:val="002F2CD4"/>
    <w:rsid w:val="002F3AFD"/>
    <w:rsid w:val="002F42F6"/>
    <w:rsid w:val="002F5071"/>
    <w:rsid w:val="002F6E0E"/>
    <w:rsid w:val="00301552"/>
    <w:rsid w:val="00304858"/>
    <w:rsid w:val="00304BB9"/>
    <w:rsid w:val="00304F86"/>
    <w:rsid w:val="00306079"/>
    <w:rsid w:val="00306204"/>
    <w:rsid w:val="00306D3D"/>
    <w:rsid w:val="003079E7"/>
    <w:rsid w:val="003115A1"/>
    <w:rsid w:val="00311E0A"/>
    <w:rsid w:val="00312889"/>
    <w:rsid w:val="003140D0"/>
    <w:rsid w:val="00314685"/>
    <w:rsid w:val="00316062"/>
    <w:rsid w:val="00317647"/>
    <w:rsid w:val="00317F60"/>
    <w:rsid w:val="003203BA"/>
    <w:rsid w:val="00321D2C"/>
    <w:rsid w:val="00322F8A"/>
    <w:rsid w:val="00324760"/>
    <w:rsid w:val="003262C1"/>
    <w:rsid w:val="00330465"/>
    <w:rsid w:val="00332708"/>
    <w:rsid w:val="00332EEE"/>
    <w:rsid w:val="00335AC5"/>
    <w:rsid w:val="00335F53"/>
    <w:rsid w:val="0033661F"/>
    <w:rsid w:val="0033673E"/>
    <w:rsid w:val="00336C86"/>
    <w:rsid w:val="003374E1"/>
    <w:rsid w:val="0034089B"/>
    <w:rsid w:val="00342035"/>
    <w:rsid w:val="0034239D"/>
    <w:rsid w:val="00344792"/>
    <w:rsid w:val="00345B6A"/>
    <w:rsid w:val="00345FEC"/>
    <w:rsid w:val="0034678A"/>
    <w:rsid w:val="00346B3D"/>
    <w:rsid w:val="00347E66"/>
    <w:rsid w:val="00347EE0"/>
    <w:rsid w:val="00350A52"/>
    <w:rsid w:val="00351BF8"/>
    <w:rsid w:val="00353673"/>
    <w:rsid w:val="00353CCA"/>
    <w:rsid w:val="0035455B"/>
    <w:rsid w:val="0035522E"/>
    <w:rsid w:val="00355D2B"/>
    <w:rsid w:val="00356FDC"/>
    <w:rsid w:val="003601F9"/>
    <w:rsid w:val="003604D9"/>
    <w:rsid w:val="0036175D"/>
    <w:rsid w:val="00361BFE"/>
    <w:rsid w:val="003627D7"/>
    <w:rsid w:val="00363F53"/>
    <w:rsid w:val="00364169"/>
    <w:rsid w:val="003642DF"/>
    <w:rsid w:val="00365B6A"/>
    <w:rsid w:val="003668FD"/>
    <w:rsid w:val="00367B77"/>
    <w:rsid w:val="00367BEF"/>
    <w:rsid w:val="00367F04"/>
    <w:rsid w:val="00370606"/>
    <w:rsid w:val="00370669"/>
    <w:rsid w:val="0037153B"/>
    <w:rsid w:val="00371E49"/>
    <w:rsid w:val="00372B4D"/>
    <w:rsid w:val="00374694"/>
    <w:rsid w:val="0037495C"/>
    <w:rsid w:val="00374F73"/>
    <w:rsid w:val="00375AAC"/>
    <w:rsid w:val="003767AE"/>
    <w:rsid w:val="0037761D"/>
    <w:rsid w:val="003776D5"/>
    <w:rsid w:val="003847A5"/>
    <w:rsid w:val="00386068"/>
    <w:rsid w:val="003872D9"/>
    <w:rsid w:val="00390569"/>
    <w:rsid w:val="00395C34"/>
    <w:rsid w:val="00395FF3"/>
    <w:rsid w:val="003A0243"/>
    <w:rsid w:val="003A1BE8"/>
    <w:rsid w:val="003A23BA"/>
    <w:rsid w:val="003A31EB"/>
    <w:rsid w:val="003A5425"/>
    <w:rsid w:val="003A61B5"/>
    <w:rsid w:val="003A77A3"/>
    <w:rsid w:val="003B16E7"/>
    <w:rsid w:val="003B1949"/>
    <w:rsid w:val="003B23D3"/>
    <w:rsid w:val="003B5778"/>
    <w:rsid w:val="003B5E31"/>
    <w:rsid w:val="003B6AD3"/>
    <w:rsid w:val="003B6E2B"/>
    <w:rsid w:val="003B7F25"/>
    <w:rsid w:val="003C1600"/>
    <w:rsid w:val="003C55F2"/>
    <w:rsid w:val="003C629D"/>
    <w:rsid w:val="003C73EA"/>
    <w:rsid w:val="003D103F"/>
    <w:rsid w:val="003D10A9"/>
    <w:rsid w:val="003D1375"/>
    <w:rsid w:val="003D1962"/>
    <w:rsid w:val="003D19C0"/>
    <w:rsid w:val="003D28A0"/>
    <w:rsid w:val="003D29E7"/>
    <w:rsid w:val="003D2C42"/>
    <w:rsid w:val="003D4A7A"/>
    <w:rsid w:val="003D4E8D"/>
    <w:rsid w:val="003D5FF1"/>
    <w:rsid w:val="003D674B"/>
    <w:rsid w:val="003D682B"/>
    <w:rsid w:val="003D6DBA"/>
    <w:rsid w:val="003D6F28"/>
    <w:rsid w:val="003D7A07"/>
    <w:rsid w:val="003D7F7D"/>
    <w:rsid w:val="003E096C"/>
    <w:rsid w:val="003E1705"/>
    <w:rsid w:val="003E1A38"/>
    <w:rsid w:val="003E2CCD"/>
    <w:rsid w:val="003E4DC0"/>
    <w:rsid w:val="003E7BA1"/>
    <w:rsid w:val="003F01DA"/>
    <w:rsid w:val="003F07CB"/>
    <w:rsid w:val="003F0C08"/>
    <w:rsid w:val="003F0F78"/>
    <w:rsid w:val="003F118C"/>
    <w:rsid w:val="003F21C5"/>
    <w:rsid w:val="003F21DF"/>
    <w:rsid w:val="003F2260"/>
    <w:rsid w:val="003F289E"/>
    <w:rsid w:val="003F3001"/>
    <w:rsid w:val="003F34AB"/>
    <w:rsid w:val="003F378A"/>
    <w:rsid w:val="003F5474"/>
    <w:rsid w:val="003F5B5A"/>
    <w:rsid w:val="003F644E"/>
    <w:rsid w:val="003F6793"/>
    <w:rsid w:val="003F6FD3"/>
    <w:rsid w:val="00400053"/>
    <w:rsid w:val="0040480F"/>
    <w:rsid w:val="00404C24"/>
    <w:rsid w:val="00405C46"/>
    <w:rsid w:val="004064F4"/>
    <w:rsid w:val="004071D0"/>
    <w:rsid w:val="00407D2F"/>
    <w:rsid w:val="004109CE"/>
    <w:rsid w:val="004113EB"/>
    <w:rsid w:val="004115CC"/>
    <w:rsid w:val="00411A37"/>
    <w:rsid w:val="0041312B"/>
    <w:rsid w:val="00420A69"/>
    <w:rsid w:val="00420E96"/>
    <w:rsid w:val="004219C1"/>
    <w:rsid w:val="00421B35"/>
    <w:rsid w:val="0042431D"/>
    <w:rsid w:val="004255CE"/>
    <w:rsid w:val="00427015"/>
    <w:rsid w:val="00427643"/>
    <w:rsid w:val="004278EB"/>
    <w:rsid w:val="00427B20"/>
    <w:rsid w:val="00430A2C"/>
    <w:rsid w:val="004323C3"/>
    <w:rsid w:val="00432FEC"/>
    <w:rsid w:val="00433E23"/>
    <w:rsid w:val="00435705"/>
    <w:rsid w:val="004363F3"/>
    <w:rsid w:val="004401DF"/>
    <w:rsid w:val="00440287"/>
    <w:rsid w:val="00441B23"/>
    <w:rsid w:val="00441B97"/>
    <w:rsid w:val="004424E8"/>
    <w:rsid w:val="00442F73"/>
    <w:rsid w:val="00443138"/>
    <w:rsid w:val="004436DD"/>
    <w:rsid w:val="00444DDD"/>
    <w:rsid w:val="00444F3A"/>
    <w:rsid w:val="00445301"/>
    <w:rsid w:val="00445CFE"/>
    <w:rsid w:val="00446231"/>
    <w:rsid w:val="00446243"/>
    <w:rsid w:val="004470C2"/>
    <w:rsid w:val="0044768A"/>
    <w:rsid w:val="00450488"/>
    <w:rsid w:val="00450675"/>
    <w:rsid w:val="00450C1C"/>
    <w:rsid w:val="004520E4"/>
    <w:rsid w:val="004527CB"/>
    <w:rsid w:val="00453F7F"/>
    <w:rsid w:val="00454728"/>
    <w:rsid w:val="004549CB"/>
    <w:rsid w:val="00454BC7"/>
    <w:rsid w:val="00455AC0"/>
    <w:rsid w:val="00456EA5"/>
    <w:rsid w:val="00460603"/>
    <w:rsid w:val="00460A06"/>
    <w:rsid w:val="00461C76"/>
    <w:rsid w:val="00461D2F"/>
    <w:rsid w:val="00462367"/>
    <w:rsid w:val="00462AF8"/>
    <w:rsid w:val="00463483"/>
    <w:rsid w:val="00467CBB"/>
    <w:rsid w:val="00470A1C"/>
    <w:rsid w:val="004717D9"/>
    <w:rsid w:val="00471D5D"/>
    <w:rsid w:val="0047755D"/>
    <w:rsid w:val="004811CD"/>
    <w:rsid w:val="00481BC7"/>
    <w:rsid w:val="00481F98"/>
    <w:rsid w:val="00482731"/>
    <w:rsid w:val="00482E80"/>
    <w:rsid w:val="00483821"/>
    <w:rsid w:val="00483E5F"/>
    <w:rsid w:val="00484070"/>
    <w:rsid w:val="004840D8"/>
    <w:rsid w:val="00484449"/>
    <w:rsid w:val="004854AF"/>
    <w:rsid w:val="00485C7A"/>
    <w:rsid w:val="00486A6D"/>
    <w:rsid w:val="0048703C"/>
    <w:rsid w:val="00487C28"/>
    <w:rsid w:val="00487D6F"/>
    <w:rsid w:val="004911F9"/>
    <w:rsid w:val="00495AA7"/>
    <w:rsid w:val="00495BCD"/>
    <w:rsid w:val="00495E95"/>
    <w:rsid w:val="00497473"/>
    <w:rsid w:val="004976A8"/>
    <w:rsid w:val="004A1703"/>
    <w:rsid w:val="004A3532"/>
    <w:rsid w:val="004A39DE"/>
    <w:rsid w:val="004A432F"/>
    <w:rsid w:val="004A440A"/>
    <w:rsid w:val="004A46EF"/>
    <w:rsid w:val="004A578C"/>
    <w:rsid w:val="004A5B97"/>
    <w:rsid w:val="004A71F2"/>
    <w:rsid w:val="004B0F22"/>
    <w:rsid w:val="004B103F"/>
    <w:rsid w:val="004B126D"/>
    <w:rsid w:val="004B1748"/>
    <w:rsid w:val="004B3387"/>
    <w:rsid w:val="004B4549"/>
    <w:rsid w:val="004B5916"/>
    <w:rsid w:val="004B59B8"/>
    <w:rsid w:val="004B6496"/>
    <w:rsid w:val="004B6E6D"/>
    <w:rsid w:val="004C0839"/>
    <w:rsid w:val="004C15F6"/>
    <w:rsid w:val="004C1D1A"/>
    <w:rsid w:val="004C2179"/>
    <w:rsid w:val="004C21EA"/>
    <w:rsid w:val="004C23B2"/>
    <w:rsid w:val="004C2A0E"/>
    <w:rsid w:val="004C4374"/>
    <w:rsid w:val="004C4AAF"/>
    <w:rsid w:val="004C5F4F"/>
    <w:rsid w:val="004C78D1"/>
    <w:rsid w:val="004D0265"/>
    <w:rsid w:val="004D12FA"/>
    <w:rsid w:val="004D2012"/>
    <w:rsid w:val="004D3076"/>
    <w:rsid w:val="004D3BDD"/>
    <w:rsid w:val="004D40D6"/>
    <w:rsid w:val="004D505A"/>
    <w:rsid w:val="004D6003"/>
    <w:rsid w:val="004E0219"/>
    <w:rsid w:val="004E0D8F"/>
    <w:rsid w:val="004E2626"/>
    <w:rsid w:val="004E2DFA"/>
    <w:rsid w:val="004E2FB9"/>
    <w:rsid w:val="004E2FC6"/>
    <w:rsid w:val="004E3979"/>
    <w:rsid w:val="004E4EBE"/>
    <w:rsid w:val="004E4F3E"/>
    <w:rsid w:val="004E6E08"/>
    <w:rsid w:val="004E7E9C"/>
    <w:rsid w:val="004F03B0"/>
    <w:rsid w:val="004F07C1"/>
    <w:rsid w:val="004F0F0B"/>
    <w:rsid w:val="004F1C2B"/>
    <w:rsid w:val="004F1D3B"/>
    <w:rsid w:val="004F241F"/>
    <w:rsid w:val="004F25E1"/>
    <w:rsid w:val="004F3488"/>
    <w:rsid w:val="004F3CD0"/>
    <w:rsid w:val="004F4ECB"/>
    <w:rsid w:val="004F5BDB"/>
    <w:rsid w:val="004F69F5"/>
    <w:rsid w:val="004F6F46"/>
    <w:rsid w:val="004F7CFD"/>
    <w:rsid w:val="00500E1D"/>
    <w:rsid w:val="005017B1"/>
    <w:rsid w:val="00504932"/>
    <w:rsid w:val="00504ABD"/>
    <w:rsid w:val="00505A2A"/>
    <w:rsid w:val="005060F7"/>
    <w:rsid w:val="00506FA3"/>
    <w:rsid w:val="00507618"/>
    <w:rsid w:val="0050790A"/>
    <w:rsid w:val="005079E4"/>
    <w:rsid w:val="0051074A"/>
    <w:rsid w:val="00511831"/>
    <w:rsid w:val="0051494F"/>
    <w:rsid w:val="00515202"/>
    <w:rsid w:val="0051547C"/>
    <w:rsid w:val="00521A3C"/>
    <w:rsid w:val="0052279D"/>
    <w:rsid w:val="00522EE0"/>
    <w:rsid w:val="00523655"/>
    <w:rsid w:val="0052391E"/>
    <w:rsid w:val="00524B94"/>
    <w:rsid w:val="0052665C"/>
    <w:rsid w:val="00526797"/>
    <w:rsid w:val="00527B0F"/>
    <w:rsid w:val="0053191E"/>
    <w:rsid w:val="00532C7B"/>
    <w:rsid w:val="00535C21"/>
    <w:rsid w:val="00542360"/>
    <w:rsid w:val="005455B2"/>
    <w:rsid w:val="00546B28"/>
    <w:rsid w:val="00547962"/>
    <w:rsid w:val="00552449"/>
    <w:rsid w:val="00552E09"/>
    <w:rsid w:val="00556E7F"/>
    <w:rsid w:val="00557AA8"/>
    <w:rsid w:val="00560CD6"/>
    <w:rsid w:val="00561389"/>
    <w:rsid w:val="005626A1"/>
    <w:rsid w:val="0056275D"/>
    <w:rsid w:val="005634FC"/>
    <w:rsid w:val="0056626E"/>
    <w:rsid w:val="00566C29"/>
    <w:rsid w:val="00571629"/>
    <w:rsid w:val="005732DD"/>
    <w:rsid w:val="005734A5"/>
    <w:rsid w:val="0057376B"/>
    <w:rsid w:val="005746C8"/>
    <w:rsid w:val="00574914"/>
    <w:rsid w:val="0057560C"/>
    <w:rsid w:val="005761B3"/>
    <w:rsid w:val="00576617"/>
    <w:rsid w:val="00576918"/>
    <w:rsid w:val="00576B6E"/>
    <w:rsid w:val="005775EC"/>
    <w:rsid w:val="0057784B"/>
    <w:rsid w:val="00577A4B"/>
    <w:rsid w:val="0058195C"/>
    <w:rsid w:val="00581C8F"/>
    <w:rsid w:val="00582029"/>
    <w:rsid w:val="0058305D"/>
    <w:rsid w:val="00584038"/>
    <w:rsid w:val="00586034"/>
    <w:rsid w:val="00587769"/>
    <w:rsid w:val="005903AE"/>
    <w:rsid w:val="005903BE"/>
    <w:rsid w:val="00591DD5"/>
    <w:rsid w:val="00592CCE"/>
    <w:rsid w:val="005948F1"/>
    <w:rsid w:val="0059508E"/>
    <w:rsid w:val="005A0383"/>
    <w:rsid w:val="005A3098"/>
    <w:rsid w:val="005A4380"/>
    <w:rsid w:val="005A55FF"/>
    <w:rsid w:val="005A6E55"/>
    <w:rsid w:val="005A797B"/>
    <w:rsid w:val="005B0DD7"/>
    <w:rsid w:val="005B171A"/>
    <w:rsid w:val="005B5F5F"/>
    <w:rsid w:val="005B7FFB"/>
    <w:rsid w:val="005C1DED"/>
    <w:rsid w:val="005C2270"/>
    <w:rsid w:val="005C56A4"/>
    <w:rsid w:val="005C72E8"/>
    <w:rsid w:val="005C7BE5"/>
    <w:rsid w:val="005D00CC"/>
    <w:rsid w:val="005D1B17"/>
    <w:rsid w:val="005D29FC"/>
    <w:rsid w:val="005D2B4D"/>
    <w:rsid w:val="005D497F"/>
    <w:rsid w:val="005D5BBA"/>
    <w:rsid w:val="005D7498"/>
    <w:rsid w:val="005D7AB4"/>
    <w:rsid w:val="005D7D51"/>
    <w:rsid w:val="005E0199"/>
    <w:rsid w:val="005E1A50"/>
    <w:rsid w:val="005E4080"/>
    <w:rsid w:val="005E426D"/>
    <w:rsid w:val="005E4D72"/>
    <w:rsid w:val="005E4E0B"/>
    <w:rsid w:val="005E5960"/>
    <w:rsid w:val="005E6014"/>
    <w:rsid w:val="005E7416"/>
    <w:rsid w:val="005F0FF6"/>
    <w:rsid w:val="005F1671"/>
    <w:rsid w:val="005F1C3C"/>
    <w:rsid w:val="005F43AB"/>
    <w:rsid w:val="005F5181"/>
    <w:rsid w:val="005F5534"/>
    <w:rsid w:val="005F5579"/>
    <w:rsid w:val="005F6379"/>
    <w:rsid w:val="005F7F5F"/>
    <w:rsid w:val="00600764"/>
    <w:rsid w:val="00602B58"/>
    <w:rsid w:val="00604BD4"/>
    <w:rsid w:val="00604D57"/>
    <w:rsid w:val="00606EC6"/>
    <w:rsid w:val="00607329"/>
    <w:rsid w:val="0060783F"/>
    <w:rsid w:val="00612B32"/>
    <w:rsid w:val="00613B01"/>
    <w:rsid w:val="00615077"/>
    <w:rsid w:val="00615EAE"/>
    <w:rsid w:val="00616421"/>
    <w:rsid w:val="00616D8D"/>
    <w:rsid w:val="00617794"/>
    <w:rsid w:val="00617BBD"/>
    <w:rsid w:val="006203CF"/>
    <w:rsid w:val="00621B68"/>
    <w:rsid w:val="00622013"/>
    <w:rsid w:val="00624236"/>
    <w:rsid w:val="006242F3"/>
    <w:rsid w:val="00626AEC"/>
    <w:rsid w:val="00627086"/>
    <w:rsid w:val="00627858"/>
    <w:rsid w:val="00633BCC"/>
    <w:rsid w:val="00633C1F"/>
    <w:rsid w:val="006349D4"/>
    <w:rsid w:val="00636901"/>
    <w:rsid w:val="00637144"/>
    <w:rsid w:val="006426A4"/>
    <w:rsid w:val="0064783B"/>
    <w:rsid w:val="006512F7"/>
    <w:rsid w:val="00651971"/>
    <w:rsid w:val="006525EF"/>
    <w:rsid w:val="006539CA"/>
    <w:rsid w:val="00653B25"/>
    <w:rsid w:val="00655B25"/>
    <w:rsid w:val="00655C6D"/>
    <w:rsid w:val="006567E6"/>
    <w:rsid w:val="00656967"/>
    <w:rsid w:val="00656A25"/>
    <w:rsid w:val="00656AA6"/>
    <w:rsid w:val="00656D6B"/>
    <w:rsid w:val="00660E25"/>
    <w:rsid w:val="00661162"/>
    <w:rsid w:val="00661B89"/>
    <w:rsid w:val="006632F2"/>
    <w:rsid w:val="00663399"/>
    <w:rsid w:val="0066588D"/>
    <w:rsid w:val="00667453"/>
    <w:rsid w:val="0067008E"/>
    <w:rsid w:val="0067083E"/>
    <w:rsid w:val="0067141C"/>
    <w:rsid w:val="00673234"/>
    <w:rsid w:val="00673F52"/>
    <w:rsid w:val="00675E0C"/>
    <w:rsid w:val="0067677C"/>
    <w:rsid w:val="0067730A"/>
    <w:rsid w:val="00680373"/>
    <w:rsid w:val="00680801"/>
    <w:rsid w:val="00680D1E"/>
    <w:rsid w:val="0068153B"/>
    <w:rsid w:val="00681B5A"/>
    <w:rsid w:val="0068244D"/>
    <w:rsid w:val="0068273F"/>
    <w:rsid w:val="00684013"/>
    <w:rsid w:val="00685240"/>
    <w:rsid w:val="00685913"/>
    <w:rsid w:val="00687B6D"/>
    <w:rsid w:val="00690699"/>
    <w:rsid w:val="0069135B"/>
    <w:rsid w:val="00691BFB"/>
    <w:rsid w:val="0069371F"/>
    <w:rsid w:val="00694B55"/>
    <w:rsid w:val="0069506F"/>
    <w:rsid w:val="006A0059"/>
    <w:rsid w:val="006A2475"/>
    <w:rsid w:val="006A2AB0"/>
    <w:rsid w:val="006A2C69"/>
    <w:rsid w:val="006A2C6F"/>
    <w:rsid w:val="006A2F42"/>
    <w:rsid w:val="006A33C2"/>
    <w:rsid w:val="006A37D9"/>
    <w:rsid w:val="006A4AB9"/>
    <w:rsid w:val="006A53FF"/>
    <w:rsid w:val="006A6F2C"/>
    <w:rsid w:val="006B0273"/>
    <w:rsid w:val="006B1207"/>
    <w:rsid w:val="006B186D"/>
    <w:rsid w:val="006B19FF"/>
    <w:rsid w:val="006B2685"/>
    <w:rsid w:val="006B3F2D"/>
    <w:rsid w:val="006B4FFD"/>
    <w:rsid w:val="006B6940"/>
    <w:rsid w:val="006B76A7"/>
    <w:rsid w:val="006C0413"/>
    <w:rsid w:val="006C49FE"/>
    <w:rsid w:val="006C5964"/>
    <w:rsid w:val="006C5C09"/>
    <w:rsid w:val="006C5F77"/>
    <w:rsid w:val="006C61D5"/>
    <w:rsid w:val="006C6B6B"/>
    <w:rsid w:val="006C74E7"/>
    <w:rsid w:val="006C7F90"/>
    <w:rsid w:val="006C7FF5"/>
    <w:rsid w:val="006D1649"/>
    <w:rsid w:val="006D3803"/>
    <w:rsid w:val="006D3A8A"/>
    <w:rsid w:val="006D604B"/>
    <w:rsid w:val="006D7FD1"/>
    <w:rsid w:val="006E069D"/>
    <w:rsid w:val="006E1858"/>
    <w:rsid w:val="006E1911"/>
    <w:rsid w:val="006E1A91"/>
    <w:rsid w:val="006E5608"/>
    <w:rsid w:val="006E7437"/>
    <w:rsid w:val="006E775C"/>
    <w:rsid w:val="006E7EC2"/>
    <w:rsid w:val="006F13A7"/>
    <w:rsid w:val="006F140C"/>
    <w:rsid w:val="006F1884"/>
    <w:rsid w:val="006F2BE4"/>
    <w:rsid w:val="006F4045"/>
    <w:rsid w:val="006F4100"/>
    <w:rsid w:val="006F62C1"/>
    <w:rsid w:val="006F6EC9"/>
    <w:rsid w:val="00700901"/>
    <w:rsid w:val="007016FE"/>
    <w:rsid w:val="00701DB0"/>
    <w:rsid w:val="007028AD"/>
    <w:rsid w:val="00702B1A"/>
    <w:rsid w:val="00703530"/>
    <w:rsid w:val="007035B8"/>
    <w:rsid w:val="00705A24"/>
    <w:rsid w:val="00705B03"/>
    <w:rsid w:val="00710DEE"/>
    <w:rsid w:val="00711A66"/>
    <w:rsid w:val="00713C44"/>
    <w:rsid w:val="0071470C"/>
    <w:rsid w:val="00716007"/>
    <w:rsid w:val="00716188"/>
    <w:rsid w:val="00720898"/>
    <w:rsid w:val="00721943"/>
    <w:rsid w:val="00723428"/>
    <w:rsid w:val="0072552C"/>
    <w:rsid w:val="00725FDE"/>
    <w:rsid w:val="0073084D"/>
    <w:rsid w:val="00731259"/>
    <w:rsid w:val="007318DC"/>
    <w:rsid w:val="00731C62"/>
    <w:rsid w:val="007325C6"/>
    <w:rsid w:val="00732753"/>
    <w:rsid w:val="00736133"/>
    <w:rsid w:val="00741549"/>
    <w:rsid w:val="007426C5"/>
    <w:rsid w:val="007442C6"/>
    <w:rsid w:val="00746C1C"/>
    <w:rsid w:val="00746F60"/>
    <w:rsid w:val="00747A74"/>
    <w:rsid w:val="00747AFD"/>
    <w:rsid w:val="00747C9C"/>
    <w:rsid w:val="0075111C"/>
    <w:rsid w:val="007513B3"/>
    <w:rsid w:val="00751D74"/>
    <w:rsid w:val="00751E51"/>
    <w:rsid w:val="00752E88"/>
    <w:rsid w:val="007535BF"/>
    <w:rsid w:val="00754445"/>
    <w:rsid w:val="0075532D"/>
    <w:rsid w:val="00755785"/>
    <w:rsid w:val="00755B1C"/>
    <w:rsid w:val="0076008B"/>
    <w:rsid w:val="007600F9"/>
    <w:rsid w:val="00763A31"/>
    <w:rsid w:val="0076516A"/>
    <w:rsid w:val="00766278"/>
    <w:rsid w:val="00767E84"/>
    <w:rsid w:val="00771061"/>
    <w:rsid w:val="007727C5"/>
    <w:rsid w:val="007732E5"/>
    <w:rsid w:val="007738D3"/>
    <w:rsid w:val="00776288"/>
    <w:rsid w:val="0077639E"/>
    <w:rsid w:val="0077734E"/>
    <w:rsid w:val="0077775A"/>
    <w:rsid w:val="0078105B"/>
    <w:rsid w:val="007810A4"/>
    <w:rsid w:val="00781991"/>
    <w:rsid w:val="00782A11"/>
    <w:rsid w:val="00782DCD"/>
    <w:rsid w:val="00783AAF"/>
    <w:rsid w:val="00784714"/>
    <w:rsid w:val="007864D8"/>
    <w:rsid w:val="00787C2A"/>
    <w:rsid w:val="00787FF0"/>
    <w:rsid w:val="007913D1"/>
    <w:rsid w:val="007918A6"/>
    <w:rsid w:val="0079307E"/>
    <w:rsid w:val="0079430D"/>
    <w:rsid w:val="0079513E"/>
    <w:rsid w:val="007953A4"/>
    <w:rsid w:val="007961A3"/>
    <w:rsid w:val="0079662B"/>
    <w:rsid w:val="0079793A"/>
    <w:rsid w:val="007A1130"/>
    <w:rsid w:val="007A1793"/>
    <w:rsid w:val="007A2B84"/>
    <w:rsid w:val="007A370E"/>
    <w:rsid w:val="007A38E9"/>
    <w:rsid w:val="007A3D27"/>
    <w:rsid w:val="007A4A36"/>
    <w:rsid w:val="007A4E36"/>
    <w:rsid w:val="007B1B2F"/>
    <w:rsid w:val="007B1BE6"/>
    <w:rsid w:val="007B1CA6"/>
    <w:rsid w:val="007B3A60"/>
    <w:rsid w:val="007B4CB0"/>
    <w:rsid w:val="007B4F91"/>
    <w:rsid w:val="007C1041"/>
    <w:rsid w:val="007C16A4"/>
    <w:rsid w:val="007C2ECF"/>
    <w:rsid w:val="007C3CC2"/>
    <w:rsid w:val="007C7972"/>
    <w:rsid w:val="007C7C76"/>
    <w:rsid w:val="007C7F45"/>
    <w:rsid w:val="007D0143"/>
    <w:rsid w:val="007D0199"/>
    <w:rsid w:val="007D0BBE"/>
    <w:rsid w:val="007D1EB5"/>
    <w:rsid w:val="007D228A"/>
    <w:rsid w:val="007D2C90"/>
    <w:rsid w:val="007D33A0"/>
    <w:rsid w:val="007D4583"/>
    <w:rsid w:val="007D496B"/>
    <w:rsid w:val="007D5E56"/>
    <w:rsid w:val="007D6015"/>
    <w:rsid w:val="007D63C1"/>
    <w:rsid w:val="007D7301"/>
    <w:rsid w:val="007D7A5E"/>
    <w:rsid w:val="007D7BDC"/>
    <w:rsid w:val="007E0885"/>
    <w:rsid w:val="007E12F0"/>
    <w:rsid w:val="007E22DD"/>
    <w:rsid w:val="007E3A7D"/>
    <w:rsid w:val="007E3C40"/>
    <w:rsid w:val="007E3EB6"/>
    <w:rsid w:val="007E52C1"/>
    <w:rsid w:val="007E575A"/>
    <w:rsid w:val="007E5C9C"/>
    <w:rsid w:val="007E5E61"/>
    <w:rsid w:val="007F00C7"/>
    <w:rsid w:val="007F0125"/>
    <w:rsid w:val="007F0E74"/>
    <w:rsid w:val="007F26A5"/>
    <w:rsid w:val="007F3718"/>
    <w:rsid w:val="007F3CCA"/>
    <w:rsid w:val="007F62A4"/>
    <w:rsid w:val="007F66A4"/>
    <w:rsid w:val="00802166"/>
    <w:rsid w:val="0080325B"/>
    <w:rsid w:val="0080401A"/>
    <w:rsid w:val="008050F0"/>
    <w:rsid w:val="008050FF"/>
    <w:rsid w:val="00805154"/>
    <w:rsid w:val="00805688"/>
    <w:rsid w:val="00811B48"/>
    <w:rsid w:val="00812500"/>
    <w:rsid w:val="00812A3C"/>
    <w:rsid w:val="008226CB"/>
    <w:rsid w:val="0082289E"/>
    <w:rsid w:val="0082329B"/>
    <w:rsid w:val="00825B62"/>
    <w:rsid w:val="00827C0C"/>
    <w:rsid w:val="00831C4F"/>
    <w:rsid w:val="00831D10"/>
    <w:rsid w:val="00831DFD"/>
    <w:rsid w:val="00833A4B"/>
    <w:rsid w:val="00834377"/>
    <w:rsid w:val="00834CFB"/>
    <w:rsid w:val="00834F1B"/>
    <w:rsid w:val="008353E8"/>
    <w:rsid w:val="008372AA"/>
    <w:rsid w:val="008376C6"/>
    <w:rsid w:val="00837F54"/>
    <w:rsid w:val="0084176D"/>
    <w:rsid w:val="00843C0C"/>
    <w:rsid w:val="00843E66"/>
    <w:rsid w:val="00844F10"/>
    <w:rsid w:val="00845340"/>
    <w:rsid w:val="008455BB"/>
    <w:rsid w:val="008458E8"/>
    <w:rsid w:val="0084775C"/>
    <w:rsid w:val="00850446"/>
    <w:rsid w:val="00851292"/>
    <w:rsid w:val="00851395"/>
    <w:rsid w:val="00853CD1"/>
    <w:rsid w:val="00856868"/>
    <w:rsid w:val="00856A36"/>
    <w:rsid w:val="008574B0"/>
    <w:rsid w:val="00857647"/>
    <w:rsid w:val="0086002D"/>
    <w:rsid w:val="00860578"/>
    <w:rsid w:val="008621C1"/>
    <w:rsid w:val="008621C6"/>
    <w:rsid w:val="008625FA"/>
    <w:rsid w:val="00863171"/>
    <w:rsid w:val="0086388E"/>
    <w:rsid w:val="00864DFB"/>
    <w:rsid w:val="00864E75"/>
    <w:rsid w:val="00865482"/>
    <w:rsid w:val="00867E8E"/>
    <w:rsid w:val="008700C2"/>
    <w:rsid w:val="00871DEF"/>
    <w:rsid w:val="008731F8"/>
    <w:rsid w:val="00874009"/>
    <w:rsid w:val="008743A4"/>
    <w:rsid w:val="0087472B"/>
    <w:rsid w:val="00874E9E"/>
    <w:rsid w:val="008768F5"/>
    <w:rsid w:val="008775E8"/>
    <w:rsid w:val="008838F0"/>
    <w:rsid w:val="00883D55"/>
    <w:rsid w:val="00885884"/>
    <w:rsid w:val="0088598B"/>
    <w:rsid w:val="00890447"/>
    <w:rsid w:val="00890C30"/>
    <w:rsid w:val="0089274D"/>
    <w:rsid w:val="00893392"/>
    <w:rsid w:val="00894121"/>
    <w:rsid w:val="00895D3E"/>
    <w:rsid w:val="008A03FE"/>
    <w:rsid w:val="008A0DEE"/>
    <w:rsid w:val="008A14A0"/>
    <w:rsid w:val="008A31CB"/>
    <w:rsid w:val="008A37EC"/>
    <w:rsid w:val="008A557B"/>
    <w:rsid w:val="008A62DE"/>
    <w:rsid w:val="008A6E21"/>
    <w:rsid w:val="008A72B5"/>
    <w:rsid w:val="008B01FD"/>
    <w:rsid w:val="008B0C08"/>
    <w:rsid w:val="008B1A59"/>
    <w:rsid w:val="008B208D"/>
    <w:rsid w:val="008B3524"/>
    <w:rsid w:val="008B45D2"/>
    <w:rsid w:val="008B4D4E"/>
    <w:rsid w:val="008B5AA8"/>
    <w:rsid w:val="008B5BCA"/>
    <w:rsid w:val="008B714D"/>
    <w:rsid w:val="008B71CF"/>
    <w:rsid w:val="008B7878"/>
    <w:rsid w:val="008C087E"/>
    <w:rsid w:val="008C1531"/>
    <w:rsid w:val="008C3CB0"/>
    <w:rsid w:val="008C4ED4"/>
    <w:rsid w:val="008C517D"/>
    <w:rsid w:val="008C576D"/>
    <w:rsid w:val="008C58A8"/>
    <w:rsid w:val="008C7C36"/>
    <w:rsid w:val="008C7CD1"/>
    <w:rsid w:val="008D0877"/>
    <w:rsid w:val="008D16E0"/>
    <w:rsid w:val="008D343F"/>
    <w:rsid w:val="008D4F60"/>
    <w:rsid w:val="008D67DF"/>
    <w:rsid w:val="008D7C37"/>
    <w:rsid w:val="008E0883"/>
    <w:rsid w:val="008E0B1C"/>
    <w:rsid w:val="008E1502"/>
    <w:rsid w:val="008E326E"/>
    <w:rsid w:val="008E5999"/>
    <w:rsid w:val="008E77B0"/>
    <w:rsid w:val="008E7E69"/>
    <w:rsid w:val="008F3669"/>
    <w:rsid w:val="008F37B0"/>
    <w:rsid w:val="008F49C1"/>
    <w:rsid w:val="008F52A4"/>
    <w:rsid w:val="008F63FF"/>
    <w:rsid w:val="008F7143"/>
    <w:rsid w:val="008F74BD"/>
    <w:rsid w:val="008F7784"/>
    <w:rsid w:val="009000F6"/>
    <w:rsid w:val="009001C3"/>
    <w:rsid w:val="00900959"/>
    <w:rsid w:val="0090101A"/>
    <w:rsid w:val="0090196D"/>
    <w:rsid w:val="00902832"/>
    <w:rsid w:val="00902BD7"/>
    <w:rsid w:val="00903791"/>
    <w:rsid w:val="0090618D"/>
    <w:rsid w:val="00906A9A"/>
    <w:rsid w:val="00911ADE"/>
    <w:rsid w:val="00911B22"/>
    <w:rsid w:val="00913F35"/>
    <w:rsid w:val="00915A58"/>
    <w:rsid w:val="009167B7"/>
    <w:rsid w:val="0091765F"/>
    <w:rsid w:val="009208FD"/>
    <w:rsid w:val="009221C9"/>
    <w:rsid w:val="009244DD"/>
    <w:rsid w:val="009244ED"/>
    <w:rsid w:val="0092455E"/>
    <w:rsid w:val="00924961"/>
    <w:rsid w:val="009259C5"/>
    <w:rsid w:val="00926077"/>
    <w:rsid w:val="00926EEC"/>
    <w:rsid w:val="009270F2"/>
    <w:rsid w:val="00927583"/>
    <w:rsid w:val="00931828"/>
    <w:rsid w:val="00931B0D"/>
    <w:rsid w:val="00931F94"/>
    <w:rsid w:val="00932D56"/>
    <w:rsid w:val="009349D7"/>
    <w:rsid w:val="0093591F"/>
    <w:rsid w:val="0093725B"/>
    <w:rsid w:val="00940F6A"/>
    <w:rsid w:val="0094206F"/>
    <w:rsid w:val="009420A1"/>
    <w:rsid w:val="009431AD"/>
    <w:rsid w:val="00943C24"/>
    <w:rsid w:val="00944F46"/>
    <w:rsid w:val="0094544F"/>
    <w:rsid w:val="00945A18"/>
    <w:rsid w:val="00945DA3"/>
    <w:rsid w:val="00947670"/>
    <w:rsid w:val="00952382"/>
    <w:rsid w:val="00952773"/>
    <w:rsid w:val="00954344"/>
    <w:rsid w:val="00954FCA"/>
    <w:rsid w:val="009557E7"/>
    <w:rsid w:val="009561D3"/>
    <w:rsid w:val="009611B8"/>
    <w:rsid w:val="00962E78"/>
    <w:rsid w:val="00963676"/>
    <w:rsid w:val="00965495"/>
    <w:rsid w:val="00966D9E"/>
    <w:rsid w:val="0096789B"/>
    <w:rsid w:val="009679BA"/>
    <w:rsid w:val="009708DE"/>
    <w:rsid w:val="00970A18"/>
    <w:rsid w:val="009713E5"/>
    <w:rsid w:val="00971431"/>
    <w:rsid w:val="00971CEC"/>
    <w:rsid w:val="009723A8"/>
    <w:rsid w:val="009725EA"/>
    <w:rsid w:val="0097277C"/>
    <w:rsid w:val="00972B2A"/>
    <w:rsid w:val="009735C0"/>
    <w:rsid w:val="009756A1"/>
    <w:rsid w:val="00975C1A"/>
    <w:rsid w:val="00975C2D"/>
    <w:rsid w:val="00976C0C"/>
    <w:rsid w:val="009772C0"/>
    <w:rsid w:val="00980BB2"/>
    <w:rsid w:val="00981B18"/>
    <w:rsid w:val="00981B9C"/>
    <w:rsid w:val="009842B2"/>
    <w:rsid w:val="0098596E"/>
    <w:rsid w:val="00986105"/>
    <w:rsid w:val="009867FB"/>
    <w:rsid w:val="00987F4C"/>
    <w:rsid w:val="00993839"/>
    <w:rsid w:val="009944FB"/>
    <w:rsid w:val="00995D71"/>
    <w:rsid w:val="00996DE8"/>
    <w:rsid w:val="009A3114"/>
    <w:rsid w:val="009A3CD0"/>
    <w:rsid w:val="009A642A"/>
    <w:rsid w:val="009A7262"/>
    <w:rsid w:val="009A76FE"/>
    <w:rsid w:val="009B0092"/>
    <w:rsid w:val="009B265E"/>
    <w:rsid w:val="009B2A71"/>
    <w:rsid w:val="009B3A7C"/>
    <w:rsid w:val="009B4F7A"/>
    <w:rsid w:val="009B53E0"/>
    <w:rsid w:val="009C0226"/>
    <w:rsid w:val="009C09C9"/>
    <w:rsid w:val="009C0F62"/>
    <w:rsid w:val="009C13C8"/>
    <w:rsid w:val="009C173D"/>
    <w:rsid w:val="009C1F76"/>
    <w:rsid w:val="009C2214"/>
    <w:rsid w:val="009C2A36"/>
    <w:rsid w:val="009C3872"/>
    <w:rsid w:val="009C7F53"/>
    <w:rsid w:val="009D3ABC"/>
    <w:rsid w:val="009D5478"/>
    <w:rsid w:val="009D6087"/>
    <w:rsid w:val="009D6680"/>
    <w:rsid w:val="009E05A0"/>
    <w:rsid w:val="009E0B59"/>
    <w:rsid w:val="009E2022"/>
    <w:rsid w:val="009E2878"/>
    <w:rsid w:val="009E3F54"/>
    <w:rsid w:val="009E50CE"/>
    <w:rsid w:val="009E5671"/>
    <w:rsid w:val="009E6050"/>
    <w:rsid w:val="009E6B86"/>
    <w:rsid w:val="009E6F2F"/>
    <w:rsid w:val="009E7CDB"/>
    <w:rsid w:val="009F144F"/>
    <w:rsid w:val="009F165A"/>
    <w:rsid w:val="009F1C8E"/>
    <w:rsid w:val="009F32DF"/>
    <w:rsid w:val="00A01AA7"/>
    <w:rsid w:val="00A02B84"/>
    <w:rsid w:val="00A03613"/>
    <w:rsid w:val="00A039C6"/>
    <w:rsid w:val="00A04CF7"/>
    <w:rsid w:val="00A04EBA"/>
    <w:rsid w:val="00A07F5C"/>
    <w:rsid w:val="00A100EE"/>
    <w:rsid w:val="00A10595"/>
    <w:rsid w:val="00A13415"/>
    <w:rsid w:val="00A1643A"/>
    <w:rsid w:val="00A16EBB"/>
    <w:rsid w:val="00A16F91"/>
    <w:rsid w:val="00A20208"/>
    <w:rsid w:val="00A21D2F"/>
    <w:rsid w:val="00A225A4"/>
    <w:rsid w:val="00A24C1D"/>
    <w:rsid w:val="00A25523"/>
    <w:rsid w:val="00A26210"/>
    <w:rsid w:val="00A26637"/>
    <w:rsid w:val="00A266E4"/>
    <w:rsid w:val="00A27398"/>
    <w:rsid w:val="00A31DF4"/>
    <w:rsid w:val="00A32068"/>
    <w:rsid w:val="00A32D8D"/>
    <w:rsid w:val="00A343CC"/>
    <w:rsid w:val="00A34A63"/>
    <w:rsid w:val="00A4212E"/>
    <w:rsid w:val="00A4295C"/>
    <w:rsid w:val="00A44124"/>
    <w:rsid w:val="00A45F45"/>
    <w:rsid w:val="00A47325"/>
    <w:rsid w:val="00A4734C"/>
    <w:rsid w:val="00A47DBD"/>
    <w:rsid w:val="00A50E67"/>
    <w:rsid w:val="00A50E6F"/>
    <w:rsid w:val="00A50E98"/>
    <w:rsid w:val="00A51906"/>
    <w:rsid w:val="00A5295F"/>
    <w:rsid w:val="00A543BF"/>
    <w:rsid w:val="00A55795"/>
    <w:rsid w:val="00A55AB5"/>
    <w:rsid w:val="00A56EC9"/>
    <w:rsid w:val="00A57911"/>
    <w:rsid w:val="00A61A7C"/>
    <w:rsid w:val="00A62201"/>
    <w:rsid w:val="00A627BC"/>
    <w:rsid w:val="00A636BE"/>
    <w:rsid w:val="00A63C5F"/>
    <w:rsid w:val="00A647FC"/>
    <w:rsid w:val="00A66372"/>
    <w:rsid w:val="00A70C1C"/>
    <w:rsid w:val="00A71857"/>
    <w:rsid w:val="00A7211E"/>
    <w:rsid w:val="00A7309B"/>
    <w:rsid w:val="00A73713"/>
    <w:rsid w:val="00A75D66"/>
    <w:rsid w:val="00A76243"/>
    <w:rsid w:val="00A769B5"/>
    <w:rsid w:val="00A80596"/>
    <w:rsid w:val="00A80EFA"/>
    <w:rsid w:val="00A810D3"/>
    <w:rsid w:val="00A812B0"/>
    <w:rsid w:val="00A81819"/>
    <w:rsid w:val="00A842D0"/>
    <w:rsid w:val="00A84907"/>
    <w:rsid w:val="00A84CCB"/>
    <w:rsid w:val="00A86635"/>
    <w:rsid w:val="00A87C6F"/>
    <w:rsid w:val="00A91DA6"/>
    <w:rsid w:val="00A9202F"/>
    <w:rsid w:val="00A9317D"/>
    <w:rsid w:val="00A93BD4"/>
    <w:rsid w:val="00A9426E"/>
    <w:rsid w:val="00A94879"/>
    <w:rsid w:val="00A95DF8"/>
    <w:rsid w:val="00A97006"/>
    <w:rsid w:val="00A97BBD"/>
    <w:rsid w:val="00AA0287"/>
    <w:rsid w:val="00AA0B12"/>
    <w:rsid w:val="00AA0E1A"/>
    <w:rsid w:val="00AA0FF1"/>
    <w:rsid w:val="00AA179E"/>
    <w:rsid w:val="00AA1CB6"/>
    <w:rsid w:val="00AA1EB9"/>
    <w:rsid w:val="00AA1F59"/>
    <w:rsid w:val="00AA3631"/>
    <w:rsid w:val="00AA39F0"/>
    <w:rsid w:val="00AA4DDB"/>
    <w:rsid w:val="00AA5E5E"/>
    <w:rsid w:val="00AA7E84"/>
    <w:rsid w:val="00AB0109"/>
    <w:rsid w:val="00AB0D3D"/>
    <w:rsid w:val="00AB1340"/>
    <w:rsid w:val="00AB1477"/>
    <w:rsid w:val="00AB36FA"/>
    <w:rsid w:val="00AB68C9"/>
    <w:rsid w:val="00AB7BD6"/>
    <w:rsid w:val="00AB7ECE"/>
    <w:rsid w:val="00AC1590"/>
    <w:rsid w:val="00AC32CA"/>
    <w:rsid w:val="00AC4A37"/>
    <w:rsid w:val="00AC551B"/>
    <w:rsid w:val="00AC5C26"/>
    <w:rsid w:val="00AC61E3"/>
    <w:rsid w:val="00AC6390"/>
    <w:rsid w:val="00AD111F"/>
    <w:rsid w:val="00AD2546"/>
    <w:rsid w:val="00AD5590"/>
    <w:rsid w:val="00AD59C8"/>
    <w:rsid w:val="00AD5F7E"/>
    <w:rsid w:val="00AD60DC"/>
    <w:rsid w:val="00AD6CFA"/>
    <w:rsid w:val="00AE04AD"/>
    <w:rsid w:val="00AE070A"/>
    <w:rsid w:val="00AE1272"/>
    <w:rsid w:val="00AE3050"/>
    <w:rsid w:val="00AE3277"/>
    <w:rsid w:val="00AE4E2C"/>
    <w:rsid w:val="00AF0918"/>
    <w:rsid w:val="00AF579E"/>
    <w:rsid w:val="00AF62EA"/>
    <w:rsid w:val="00B0079A"/>
    <w:rsid w:val="00B01DCC"/>
    <w:rsid w:val="00B02D95"/>
    <w:rsid w:val="00B03230"/>
    <w:rsid w:val="00B041CD"/>
    <w:rsid w:val="00B05940"/>
    <w:rsid w:val="00B06B6B"/>
    <w:rsid w:val="00B07AE8"/>
    <w:rsid w:val="00B07E5A"/>
    <w:rsid w:val="00B10AC8"/>
    <w:rsid w:val="00B13075"/>
    <w:rsid w:val="00B135B8"/>
    <w:rsid w:val="00B1576D"/>
    <w:rsid w:val="00B15EFF"/>
    <w:rsid w:val="00B16204"/>
    <w:rsid w:val="00B168F3"/>
    <w:rsid w:val="00B1798F"/>
    <w:rsid w:val="00B20F73"/>
    <w:rsid w:val="00B220B5"/>
    <w:rsid w:val="00B225C5"/>
    <w:rsid w:val="00B22E1F"/>
    <w:rsid w:val="00B23483"/>
    <w:rsid w:val="00B2503E"/>
    <w:rsid w:val="00B25DA9"/>
    <w:rsid w:val="00B262CD"/>
    <w:rsid w:val="00B265D5"/>
    <w:rsid w:val="00B26DD8"/>
    <w:rsid w:val="00B276DA"/>
    <w:rsid w:val="00B30A5A"/>
    <w:rsid w:val="00B31A2F"/>
    <w:rsid w:val="00B3290C"/>
    <w:rsid w:val="00B33B5B"/>
    <w:rsid w:val="00B350EB"/>
    <w:rsid w:val="00B35EAB"/>
    <w:rsid w:val="00B36704"/>
    <w:rsid w:val="00B36CF5"/>
    <w:rsid w:val="00B36E2C"/>
    <w:rsid w:val="00B40410"/>
    <w:rsid w:val="00B418B1"/>
    <w:rsid w:val="00B420D9"/>
    <w:rsid w:val="00B4393E"/>
    <w:rsid w:val="00B43F53"/>
    <w:rsid w:val="00B447FF"/>
    <w:rsid w:val="00B44B76"/>
    <w:rsid w:val="00B46150"/>
    <w:rsid w:val="00B479C9"/>
    <w:rsid w:val="00B511DA"/>
    <w:rsid w:val="00B512BE"/>
    <w:rsid w:val="00B53C8B"/>
    <w:rsid w:val="00B54DD4"/>
    <w:rsid w:val="00B54DE6"/>
    <w:rsid w:val="00B5695B"/>
    <w:rsid w:val="00B57DC0"/>
    <w:rsid w:val="00B62310"/>
    <w:rsid w:val="00B625BA"/>
    <w:rsid w:val="00B65A67"/>
    <w:rsid w:val="00B678CA"/>
    <w:rsid w:val="00B704A9"/>
    <w:rsid w:val="00B71457"/>
    <w:rsid w:val="00B737FA"/>
    <w:rsid w:val="00B73F4E"/>
    <w:rsid w:val="00B743DB"/>
    <w:rsid w:val="00B75477"/>
    <w:rsid w:val="00B76248"/>
    <w:rsid w:val="00B76712"/>
    <w:rsid w:val="00B808AD"/>
    <w:rsid w:val="00B8192A"/>
    <w:rsid w:val="00B87546"/>
    <w:rsid w:val="00B9009C"/>
    <w:rsid w:val="00B909CE"/>
    <w:rsid w:val="00B90C6F"/>
    <w:rsid w:val="00B91647"/>
    <w:rsid w:val="00B92A6C"/>
    <w:rsid w:val="00B93781"/>
    <w:rsid w:val="00B93A78"/>
    <w:rsid w:val="00B94B05"/>
    <w:rsid w:val="00B96E22"/>
    <w:rsid w:val="00B970B2"/>
    <w:rsid w:val="00B976C5"/>
    <w:rsid w:val="00B97F97"/>
    <w:rsid w:val="00BA06D9"/>
    <w:rsid w:val="00BA0FD1"/>
    <w:rsid w:val="00BA18F7"/>
    <w:rsid w:val="00BA4F4D"/>
    <w:rsid w:val="00BA5A25"/>
    <w:rsid w:val="00BA69F2"/>
    <w:rsid w:val="00BA6C02"/>
    <w:rsid w:val="00BA7355"/>
    <w:rsid w:val="00BB01F2"/>
    <w:rsid w:val="00BB24F0"/>
    <w:rsid w:val="00BB2AF3"/>
    <w:rsid w:val="00BB2F92"/>
    <w:rsid w:val="00BB3949"/>
    <w:rsid w:val="00BB55E5"/>
    <w:rsid w:val="00BB5F78"/>
    <w:rsid w:val="00BB6A44"/>
    <w:rsid w:val="00BB71F1"/>
    <w:rsid w:val="00BB7C1D"/>
    <w:rsid w:val="00BB7C24"/>
    <w:rsid w:val="00BC0B68"/>
    <w:rsid w:val="00BC51E8"/>
    <w:rsid w:val="00BC52A2"/>
    <w:rsid w:val="00BC5B0C"/>
    <w:rsid w:val="00BC6651"/>
    <w:rsid w:val="00BC69BC"/>
    <w:rsid w:val="00BD0AAA"/>
    <w:rsid w:val="00BD1F2D"/>
    <w:rsid w:val="00BD2E68"/>
    <w:rsid w:val="00BD484E"/>
    <w:rsid w:val="00BE0496"/>
    <w:rsid w:val="00BE12CB"/>
    <w:rsid w:val="00BE1884"/>
    <w:rsid w:val="00BE3AC9"/>
    <w:rsid w:val="00BE48F8"/>
    <w:rsid w:val="00BE4BA7"/>
    <w:rsid w:val="00BE5BD7"/>
    <w:rsid w:val="00BE5E42"/>
    <w:rsid w:val="00BF128E"/>
    <w:rsid w:val="00BF1C41"/>
    <w:rsid w:val="00BF27A5"/>
    <w:rsid w:val="00BF2D9D"/>
    <w:rsid w:val="00BF380E"/>
    <w:rsid w:val="00BF3A0A"/>
    <w:rsid w:val="00BF5194"/>
    <w:rsid w:val="00BF5630"/>
    <w:rsid w:val="00C003AF"/>
    <w:rsid w:val="00C01302"/>
    <w:rsid w:val="00C015A2"/>
    <w:rsid w:val="00C0255D"/>
    <w:rsid w:val="00C02FD2"/>
    <w:rsid w:val="00C05AAE"/>
    <w:rsid w:val="00C0739A"/>
    <w:rsid w:val="00C07887"/>
    <w:rsid w:val="00C07A0C"/>
    <w:rsid w:val="00C07A40"/>
    <w:rsid w:val="00C11228"/>
    <w:rsid w:val="00C11275"/>
    <w:rsid w:val="00C1174C"/>
    <w:rsid w:val="00C11F95"/>
    <w:rsid w:val="00C13277"/>
    <w:rsid w:val="00C14ADD"/>
    <w:rsid w:val="00C15AD6"/>
    <w:rsid w:val="00C1658C"/>
    <w:rsid w:val="00C217BC"/>
    <w:rsid w:val="00C2263F"/>
    <w:rsid w:val="00C2274E"/>
    <w:rsid w:val="00C259F1"/>
    <w:rsid w:val="00C27A94"/>
    <w:rsid w:val="00C303DD"/>
    <w:rsid w:val="00C310BB"/>
    <w:rsid w:val="00C31657"/>
    <w:rsid w:val="00C32332"/>
    <w:rsid w:val="00C32922"/>
    <w:rsid w:val="00C341DF"/>
    <w:rsid w:val="00C34309"/>
    <w:rsid w:val="00C361BA"/>
    <w:rsid w:val="00C37918"/>
    <w:rsid w:val="00C4014E"/>
    <w:rsid w:val="00C402FF"/>
    <w:rsid w:val="00C41098"/>
    <w:rsid w:val="00C41AB1"/>
    <w:rsid w:val="00C420DA"/>
    <w:rsid w:val="00C42D95"/>
    <w:rsid w:val="00C42F28"/>
    <w:rsid w:val="00C43496"/>
    <w:rsid w:val="00C43C94"/>
    <w:rsid w:val="00C451A0"/>
    <w:rsid w:val="00C45725"/>
    <w:rsid w:val="00C46495"/>
    <w:rsid w:val="00C466BB"/>
    <w:rsid w:val="00C47983"/>
    <w:rsid w:val="00C5039F"/>
    <w:rsid w:val="00C503B2"/>
    <w:rsid w:val="00C505F6"/>
    <w:rsid w:val="00C510CF"/>
    <w:rsid w:val="00C52F6A"/>
    <w:rsid w:val="00C54475"/>
    <w:rsid w:val="00C546C1"/>
    <w:rsid w:val="00C54C54"/>
    <w:rsid w:val="00C55187"/>
    <w:rsid w:val="00C55F6C"/>
    <w:rsid w:val="00C5608C"/>
    <w:rsid w:val="00C6227B"/>
    <w:rsid w:val="00C62C02"/>
    <w:rsid w:val="00C6354D"/>
    <w:rsid w:val="00C636E0"/>
    <w:rsid w:val="00C65E1F"/>
    <w:rsid w:val="00C66361"/>
    <w:rsid w:val="00C67E31"/>
    <w:rsid w:val="00C700E3"/>
    <w:rsid w:val="00C7011D"/>
    <w:rsid w:val="00C70A2E"/>
    <w:rsid w:val="00C71884"/>
    <w:rsid w:val="00C731BD"/>
    <w:rsid w:val="00C73C1C"/>
    <w:rsid w:val="00C7493F"/>
    <w:rsid w:val="00C778E2"/>
    <w:rsid w:val="00C80CB2"/>
    <w:rsid w:val="00C8371D"/>
    <w:rsid w:val="00C83E79"/>
    <w:rsid w:val="00C84953"/>
    <w:rsid w:val="00C84B8C"/>
    <w:rsid w:val="00C906AF"/>
    <w:rsid w:val="00C95055"/>
    <w:rsid w:val="00C96913"/>
    <w:rsid w:val="00C97F79"/>
    <w:rsid w:val="00CA0B0C"/>
    <w:rsid w:val="00CA16C5"/>
    <w:rsid w:val="00CA520A"/>
    <w:rsid w:val="00CA5518"/>
    <w:rsid w:val="00CA5638"/>
    <w:rsid w:val="00CA6944"/>
    <w:rsid w:val="00CA70B2"/>
    <w:rsid w:val="00CB00A0"/>
    <w:rsid w:val="00CB1029"/>
    <w:rsid w:val="00CB18AD"/>
    <w:rsid w:val="00CB32D6"/>
    <w:rsid w:val="00CB3BEF"/>
    <w:rsid w:val="00CB44E4"/>
    <w:rsid w:val="00CB4939"/>
    <w:rsid w:val="00CB6231"/>
    <w:rsid w:val="00CB6EA3"/>
    <w:rsid w:val="00CB6FA5"/>
    <w:rsid w:val="00CC0BDC"/>
    <w:rsid w:val="00CC2BB4"/>
    <w:rsid w:val="00CC2CA1"/>
    <w:rsid w:val="00CC423F"/>
    <w:rsid w:val="00CC43D8"/>
    <w:rsid w:val="00CC4F3D"/>
    <w:rsid w:val="00CC5A60"/>
    <w:rsid w:val="00CC6658"/>
    <w:rsid w:val="00CC6A9D"/>
    <w:rsid w:val="00CC6CCE"/>
    <w:rsid w:val="00CC6D7C"/>
    <w:rsid w:val="00CD1A24"/>
    <w:rsid w:val="00CD2B18"/>
    <w:rsid w:val="00CD43CB"/>
    <w:rsid w:val="00CD45C5"/>
    <w:rsid w:val="00CD4FD5"/>
    <w:rsid w:val="00CD5ABF"/>
    <w:rsid w:val="00CE14E3"/>
    <w:rsid w:val="00CE1945"/>
    <w:rsid w:val="00CE1C59"/>
    <w:rsid w:val="00CE3880"/>
    <w:rsid w:val="00CE61E5"/>
    <w:rsid w:val="00CF035A"/>
    <w:rsid w:val="00CF070A"/>
    <w:rsid w:val="00CF1852"/>
    <w:rsid w:val="00CF1FA0"/>
    <w:rsid w:val="00CF25CA"/>
    <w:rsid w:val="00CF25DD"/>
    <w:rsid w:val="00CF2705"/>
    <w:rsid w:val="00CF7AE4"/>
    <w:rsid w:val="00CF7CFF"/>
    <w:rsid w:val="00D004D1"/>
    <w:rsid w:val="00D004F9"/>
    <w:rsid w:val="00D0065D"/>
    <w:rsid w:val="00D03CDF"/>
    <w:rsid w:val="00D04F0F"/>
    <w:rsid w:val="00D07671"/>
    <w:rsid w:val="00D07AD8"/>
    <w:rsid w:val="00D10C8E"/>
    <w:rsid w:val="00D11710"/>
    <w:rsid w:val="00D12207"/>
    <w:rsid w:val="00D13CF0"/>
    <w:rsid w:val="00D147A5"/>
    <w:rsid w:val="00D1491C"/>
    <w:rsid w:val="00D14C97"/>
    <w:rsid w:val="00D14DD9"/>
    <w:rsid w:val="00D16AE3"/>
    <w:rsid w:val="00D170FA"/>
    <w:rsid w:val="00D177DF"/>
    <w:rsid w:val="00D20632"/>
    <w:rsid w:val="00D239E4"/>
    <w:rsid w:val="00D23F58"/>
    <w:rsid w:val="00D24FB2"/>
    <w:rsid w:val="00D269BA"/>
    <w:rsid w:val="00D27BA7"/>
    <w:rsid w:val="00D27D09"/>
    <w:rsid w:val="00D308C6"/>
    <w:rsid w:val="00D322A1"/>
    <w:rsid w:val="00D3721F"/>
    <w:rsid w:val="00D37459"/>
    <w:rsid w:val="00D40168"/>
    <w:rsid w:val="00D40C6D"/>
    <w:rsid w:val="00D40D98"/>
    <w:rsid w:val="00D41BFA"/>
    <w:rsid w:val="00D41D3E"/>
    <w:rsid w:val="00D43007"/>
    <w:rsid w:val="00D45B9A"/>
    <w:rsid w:val="00D46CCB"/>
    <w:rsid w:val="00D51179"/>
    <w:rsid w:val="00D519CE"/>
    <w:rsid w:val="00D5245D"/>
    <w:rsid w:val="00D529FA"/>
    <w:rsid w:val="00D55465"/>
    <w:rsid w:val="00D5671B"/>
    <w:rsid w:val="00D60755"/>
    <w:rsid w:val="00D60B70"/>
    <w:rsid w:val="00D61810"/>
    <w:rsid w:val="00D628B7"/>
    <w:rsid w:val="00D63DE0"/>
    <w:rsid w:val="00D645CF"/>
    <w:rsid w:val="00D6552D"/>
    <w:rsid w:val="00D65596"/>
    <w:rsid w:val="00D65BAB"/>
    <w:rsid w:val="00D662A8"/>
    <w:rsid w:val="00D67221"/>
    <w:rsid w:val="00D702C0"/>
    <w:rsid w:val="00D70DD0"/>
    <w:rsid w:val="00D7113A"/>
    <w:rsid w:val="00D7121F"/>
    <w:rsid w:val="00D71A97"/>
    <w:rsid w:val="00D7269B"/>
    <w:rsid w:val="00D74232"/>
    <w:rsid w:val="00D75241"/>
    <w:rsid w:val="00D754A0"/>
    <w:rsid w:val="00D75629"/>
    <w:rsid w:val="00D76024"/>
    <w:rsid w:val="00D77AC4"/>
    <w:rsid w:val="00D80904"/>
    <w:rsid w:val="00D82FDF"/>
    <w:rsid w:val="00D86459"/>
    <w:rsid w:val="00D8736B"/>
    <w:rsid w:val="00D87CF7"/>
    <w:rsid w:val="00D90881"/>
    <w:rsid w:val="00D90DDE"/>
    <w:rsid w:val="00D93986"/>
    <w:rsid w:val="00D93A45"/>
    <w:rsid w:val="00D93F6F"/>
    <w:rsid w:val="00D9485D"/>
    <w:rsid w:val="00D964E7"/>
    <w:rsid w:val="00D96D48"/>
    <w:rsid w:val="00D973F3"/>
    <w:rsid w:val="00D97D54"/>
    <w:rsid w:val="00DA0102"/>
    <w:rsid w:val="00DA105D"/>
    <w:rsid w:val="00DA12D1"/>
    <w:rsid w:val="00DA1E75"/>
    <w:rsid w:val="00DA2DD5"/>
    <w:rsid w:val="00DA3A9D"/>
    <w:rsid w:val="00DA3AAB"/>
    <w:rsid w:val="00DA3ED6"/>
    <w:rsid w:val="00DA4041"/>
    <w:rsid w:val="00DA4C8E"/>
    <w:rsid w:val="00DA5311"/>
    <w:rsid w:val="00DA6E71"/>
    <w:rsid w:val="00DA7534"/>
    <w:rsid w:val="00DA7D71"/>
    <w:rsid w:val="00DB0C04"/>
    <w:rsid w:val="00DB2122"/>
    <w:rsid w:val="00DB2D92"/>
    <w:rsid w:val="00DB47C3"/>
    <w:rsid w:val="00DB4F91"/>
    <w:rsid w:val="00DC0255"/>
    <w:rsid w:val="00DC0B23"/>
    <w:rsid w:val="00DC15AC"/>
    <w:rsid w:val="00DC2A15"/>
    <w:rsid w:val="00DC3B54"/>
    <w:rsid w:val="00DC410C"/>
    <w:rsid w:val="00DC5E7F"/>
    <w:rsid w:val="00DC6863"/>
    <w:rsid w:val="00DC7B17"/>
    <w:rsid w:val="00DD0099"/>
    <w:rsid w:val="00DD00DF"/>
    <w:rsid w:val="00DD0DC9"/>
    <w:rsid w:val="00DD1D28"/>
    <w:rsid w:val="00DE296B"/>
    <w:rsid w:val="00DE51D8"/>
    <w:rsid w:val="00DE7C6B"/>
    <w:rsid w:val="00DF0171"/>
    <w:rsid w:val="00DF07CC"/>
    <w:rsid w:val="00DF27AD"/>
    <w:rsid w:val="00DF2CAE"/>
    <w:rsid w:val="00DF3CE7"/>
    <w:rsid w:val="00DF4CBC"/>
    <w:rsid w:val="00DF58C2"/>
    <w:rsid w:val="00DF719F"/>
    <w:rsid w:val="00DF77CF"/>
    <w:rsid w:val="00DF7D7F"/>
    <w:rsid w:val="00E014B9"/>
    <w:rsid w:val="00E0209A"/>
    <w:rsid w:val="00E02AD9"/>
    <w:rsid w:val="00E03C03"/>
    <w:rsid w:val="00E03F92"/>
    <w:rsid w:val="00E04F02"/>
    <w:rsid w:val="00E062C6"/>
    <w:rsid w:val="00E0682A"/>
    <w:rsid w:val="00E06ADE"/>
    <w:rsid w:val="00E07A72"/>
    <w:rsid w:val="00E07C86"/>
    <w:rsid w:val="00E10B4F"/>
    <w:rsid w:val="00E11DFC"/>
    <w:rsid w:val="00E14833"/>
    <w:rsid w:val="00E1553F"/>
    <w:rsid w:val="00E169F9"/>
    <w:rsid w:val="00E16D3D"/>
    <w:rsid w:val="00E20475"/>
    <w:rsid w:val="00E20DD8"/>
    <w:rsid w:val="00E213AB"/>
    <w:rsid w:val="00E22E74"/>
    <w:rsid w:val="00E252FB"/>
    <w:rsid w:val="00E262B5"/>
    <w:rsid w:val="00E30A0F"/>
    <w:rsid w:val="00E317CB"/>
    <w:rsid w:val="00E31A21"/>
    <w:rsid w:val="00E36A03"/>
    <w:rsid w:val="00E36D96"/>
    <w:rsid w:val="00E378BD"/>
    <w:rsid w:val="00E40845"/>
    <w:rsid w:val="00E40B45"/>
    <w:rsid w:val="00E41195"/>
    <w:rsid w:val="00E42985"/>
    <w:rsid w:val="00E429F2"/>
    <w:rsid w:val="00E433EB"/>
    <w:rsid w:val="00E4398E"/>
    <w:rsid w:val="00E43AF3"/>
    <w:rsid w:val="00E44651"/>
    <w:rsid w:val="00E45B15"/>
    <w:rsid w:val="00E45ECB"/>
    <w:rsid w:val="00E46464"/>
    <w:rsid w:val="00E4671A"/>
    <w:rsid w:val="00E47EC8"/>
    <w:rsid w:val="00E514E7"/>
    <w:rsid w:val="00E517E3"/>
    <w:rsid w:val="00E52420"/>
    <w:rsid w:val="00E53ECF"/>
    <w:rsid w:val="00E567B8"/>
    <w:rsid w:val="00E56910"/>
    <w:rsid w:val="00E57F25"/>
    <w:rsid w:val="00E602B0"/>
    <w:rsid w:val="00E60352"/>
    <w:rsid w:val="00E60CC2"/>
    <w:rsid w:val="00E61E45"/>
    <w:rsid w:val="00E64C92"/>
    <w:rsid w:val="00E65B60"/>
    <w:rsid w:val="00E65B82"/>
    <w:rsid w:val="00E65D8C"/>
    <w:rsid w:val="00E66509"/>
    <w:rsid w:val="00E7001C"/>
    <w:rsid w:val="00E70E9E"/>
    <w:rsid w:val="00E71DCE"/>
    <w:rsid w:val="00E72926"/>
    <w:rsid w:val="00E72B25"/>
    <w:rsid w:val="00E73225"/>
    <w:rsid w:val="00E73650"/>
    <w:rsid w:val="00E73932"/>
    <w:rsid w:val="00E743FB"/>
    <w:rsid w:val="00E7462E"/>
    <w:rsid w:val="00E82EE3"/>
    <w:rsid w:val="00E830BF"/>
    <w:rsid w:val="00E83C05"/>
    <w:rsid w:val="00E842EE"/>
    <w:rsid w:val="00E84DF0"/>
    <w:rsid w:val="00E85D51"/>
    <w:rsid w:val="00E86546"/>
    <w:rsid w:val="00E869CC"/>
    <w:rsid w:val="00E869F3"/>
    <w:rsid w:val="00E87085"/>
    <w:rsid w:val="00E87266"/>
    <w:rsid w:val="00E8739C"/>
    <w:rsid w:val="00E874F6"/>
    <w:rsid w:val="00E9037B"/>
    <w:rsid w:val="00E90BEB"/>
    <w:rsid w:val="00E9126A"/>
    <w:rsid w:val="00E9280C"/>
    <w:rsid w:val="00E94779"/>
    <w:rsid w:val="00E96BDE"/>
    <w:rsid w:val="00E975B1"/>
    <w:rsid w:val="00EA08DF"/>
    <w:rsid w:val="00EA0B60"/>
    <w:rsid w:val="00EA1274"/>
    <w:rsid w:val="00EA1EC9"/>
    <w:rsid w:val="00EA2120"/>
    <w:rsid w:val="00EA2AC0"/>
    <w:rsid w:val="00EA3650"/>
    <w:rsid w:val="00EA408A"/>
    <w:rsid w:val="00EA5F92"/>
    <w:rsid w:val="00EA6ECA"/>
    <w:rsid w:val="00EA6EF7"/>
    <w:rsid w:val="00EA71AF"/>
    <w:rsid w:val="00EB0D25"/>
    <w:rsid w:val="00EB19E8"/>
    <w:rsid w:val="00EB23E0"/>
    <w:rsid w:val="00EB4807"/>
    <w:rsid w:val="00EB6C85"/>
    <w:rsid w:val="00EC27F3"/>
    <w:rsid w:val="00EC2FED"/>
    <w:rsid w:val="00EC7116"/>
    <w:rsid w:val="00EC77FA"/>
    <w:rsid w:val="00ED08D4"/>
    <w:rsid w:val="00ED1E20"/>
    <w:rsid w:val="00ED22B8"/>
    <w:rsid w:val="00ED286B"/>
    <w:rsid w:val="00ED3AE1"/>
    <w:rsid w:val="00ED3FAA"/>
    <w:rsid w:val="00ED3FAC"/>
    <w:rsid w:val="00ED4105"/>
    <w:rsid w:val="00ED4408"/>
    <w:rsid w:val="00ED6660"/>
    <w:rsid w:val="00ED77CD"/>
    <w:rsid w:val="00ED7850"/>
    <w:rsid w:val="00EE0628"/>
    <w:rsid w:val="00EE2569"/>
    <w:rsid w:val="00EE2752"/>
    <w:rsid w:val="00EE5628"/>
    <w:rsid w:val="00EE5796"/>
    <w:rsid w:val="00EE5A59"/>
    <w:rsid w:val="00EE6D9D"/>
    <w:rsid w:val="00EE6E5C"/>
    <w:rsid w:val="00EE7865"/>
    <w:rsid w:val="00EF391F"/>
    <w:rsid w:val="00EF3AEE"/>
    <w:rsid w:val="00EF76A5"/>
    <w:rsid w:val="00F00BE6"/>
    <w:rsid w:val="00F019B3"/>
    <w:rsid w:val="00F02809"/>
    <w:rsid w:val="00F02C1C"/>
    <w:rsid w:val="00F033DA"/>
    <w:rsid w:val="00F051A9"/>
    <w:rsid w:val="00F05881"/>
    <w:rsid w:val="00F05D78"/>
    <w:rsid w:val="00F06802"/>
    <w:rsid w:val="00F073B4"/>
    <w:rsid w:val="00F10081"/>
    <w:rsid w:val="00F10835"/>
    <w:rsid w:val="00F11F47"/>
    <w:rsid w:val="00F13A84"/>
    <w:rsid w:val="00F15727"/>
    <w:rsid w:val="00F15D37"/>
    <w:rsid w:val="00F203CD"/>
    <w:rsid w:val="00F22996"/>
    <w:rsid w:val="00F23415"/>
    <w:rsid w:val="00F235C6"/>
    <w:rsid w:val="00F27EDB"/>
    <w:rsid w:val="00F30775"/>
    <w:rsid w:val="00F31294"/>
    <w:rsid w:val="00F31476"/>
    <w:rsid w:val="00F3160B"/>
    <w:rsid w:val="00F32B48"/>
    <w:rsid w:val="00F3577D"/>
    <w:rsid w:val="00F35B04"/>
    <w:rsid w:val="00F35C49"/>
    <w:rsid w:val="00F372CD"/>
    <w:rsid w:val="00F40301"/>
    <w:rsid w:val="00F419A8"/>
    <w:rsid w:val="00F41A06"/>
    <w:rsid w:val="00F42626"/>
    <w:rsid w:val="00F42BDE"/>
    <w:rsid w:val="00F4364E"/>
    <w:rsid w:val="00F43CDE"/>
    <w:rsid w:val="00F50AB0"/>
    <w:rsid w:val="00F50CE8"/>
    <w:rsid w:val="00F50D10"/>
    <w:rsid w:val="00F51BE6"/>
    <w:rsid w:val="00F51C0B"/>
    <w:rsid w:val="00F51C17"/>
    <w:rsid w:val="00F52DD3"/>
    <w:rsid w:val="00F52DF2"/>
    <w:rsid w:val="00F53439"/>
    <w:rsid w:val="00F537E1"/>
    <w:rsid w:val="00F54D14"/>
    <w:rsid w:val="00F54D35"/>
    <w:rsid w:val="00F5531E"/>
    <w:rsid w:val="00F5630C"/>
    <w:rsid w:val="00F570F6"/>
    <w:rsid w:val="00F61027"/>
    <w:rsid w:val="00F62A3E"/>
    <w:rsid w:val="00F6586B"/>
    <w:rsid w:val="00F676E2"/>
    <w:rsid w:val="00F70CE9"/>
    <w:rsid w:val="00F71DE7"/>
    <w:rsid w:val="00F74FC2"/>
    <w:rsid w:val="00F76000"/>
    <w:rsid w:val="00F763DB"/>
    <w:rsid w:val="00F802C4"/>
    <w:rsid w:val="00F81556"/>
    <w:rsid w:val="00F816FC"/>
    <w:rsid w:val="00F83068"/>
    <w:rsid w:val="00F847D7"/>
    <w:rsid w:val="00F84E0B"/>
    <w:rsid w:val="00F860C2"/>
    <w:rsid w:val="00F87CA3"/>
    <w:rsid w:val="00F90723"/>
    <w:rsid w:val="00F91080"/>
    <w:rsid w:val="00F915FB"/>
    <w:rsid w:val="00F925DB"/>
    <w:rsid w:val="00F938FB"/>
    <w:rsid w:val="00F94BE5"/>
    <w:rsid w:val="00F95E98"/>
    <w:rsid w:val="00F96077"/>
    <w:rsid w:val="00F960FD"/>
    <w:rsid w:val="00F96987"/>
    <w:rsid w:val="00F96FF4"/>
    <w:rsid w:val="00F97C46"/>
    <w:rsid w:val="00FA25A3"/>
    <w:rsid w:val="00FA2A33"/>
    <w:rsid w:val="00FA38BA"/>
    <w:rsid w:val="00FA3F39"/>
    <w:rsid w:val="00FB2A8B"/>
    <w:rsid w:val="00FB3BCE"/>
    <w:rsid w:val="00FB4715"/>
    <w:rsid w:val="00FB581A"/>
    <w:rsid w:val="00FB6B9D"/>
    <w:rsid w:val="00FB6BA4"/>
    <w:rsid w:val="00FB71F4"/>
    <w:rsid w:val="00FC0125"/>
    <w:rsid w:val="00FC0192"/>
    <w:rsid w:val="00FC25C7"/>
    <w:rsid w:val="00FC290E"/>
    <w:rsid w:val="00FC39AF"/>
    <w:rsid w:val="00FC4343"/>
    <w:rsid w:val="00FC43CE"/>
    <w:rsid w:val="00FC7ACF"/>
    <w:rsid w:val="00FD121D"/>
    <w:rsid w:val="00FD17BA"/>
    <w:rsid w:val="00FD3598"/>
    <w:rsid w:val="00FD4D57"/>
    <w:rsid w:val="00FD50C7"/>
    <w:rsid w:val="00FD650E"/>
    <w:rsid w:val="00FE1E43"/>
    <w:rsid w:val="00FE2358"/>
    <w:rsid w:val="00FE2C53"/>
    <w:rsid w:val="00FE3056"/>
    <w:rsid w:val="00FE4A05"/>
    <w:rsid w:val="00FE4B23"/>
    <w:rsid w:val="00FE512E"/>
    <w:rsid w:val="00FE57AF"/>
    <w:rsid w:val="00FE6273"/>
    <w:rsid w:val="00FE760B"/>
    <w:rsid w:val="00FE787F"/>
    <w:rsid w:val="00FE7B20"/>
    <w:rsid w:val="00FF0514"/>
    <w:rsid w:val="00FF1010"/>
    <w:rsid w:val="00FF1A7C"/>
    <w:rsid w:val="00FF212D"/>
    <w:rsid w:val="00FF2672"/>
    <w:rsid w:val="00FF298B"/>
    <w:rsid w:val="00FF49E2"/>
    <w:rsid w:val="00FF5191"/>
    <w:rsid w:val="00FF55F4"/>
    <w:rsid w:val="00FF71FE"/>
    <w:rsid w:val="00FF7E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AEED4"/>
  <w15:chartTrackingRefBased/>
  <w15:docId w15:val="{94EDEB69-6332-44E1-B5D1-607849D3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6"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uiPriority="16" w:qFormat="1"/>
    <w:lsdException w:name="List Number 3" w:uiPriority="16"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2" w:qFormat="1"/>
    <w:lsdException w:name="Body Text Indent" w:uiPriority="14"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13" w:qFormat="1"/>
    <w:lsdException w:name="Body Text First Indent 2" w:uiPriority="13"/>
    <w:lsdException w:name="Note Heading" w:semiHidden="1" w:unhideWhenUsed="1"/>
    <w:lsdException w:name="Body Text 2" w:uiPriority="12" w:qFormat="1"/>
    <w:lsdException w:name="Body Text 3" w:uiPriority="12"/>
    <w:lsdException w:name="Body Text Indent 2" w:uiPriority="14" w:qFormat="1"/>
    <w:lsdException w:name="Body Text Indent 3" w:uiPriority="14" w:qFormat="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2600"/>
    <w:pPr>
      <w:spacing w:after="0" w:line="360" w:lineRule="auto"/>
      <w:ind w:firstLine="720"/>
      <w:jc w:val="both"/>
    </w:pPr>
  </w:style>
  <w:style w:type="paragraph" w:styleId="Heading1">
    <w:name w:val="heading 1"/>
    <w:basedOn w:val="Normal"/>
    <w:next w:val="Normal"/>
    <w:link w:val="Heading1Char"/>
    <w:uiPriority w:val="9"/>
    <w:qFormat/>
    <w:rsid w:val="003A61B5"/>
    <w:pPr>
      <w:keepNext/>
      <w:keepLines/>
      <w:numPr>
        <w:numId w:val="11"/>
      </w:numPr>
      <w:spacing w:after="480" w:line="480"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F915FB"/>
    <w:pPr>
      <w:keepNext/>
      <w:keepLines/>
      <w:numPr>
        <w:ilvl w:val="1"/>
        <w:numId w:val="11"/>
      </w:numPr>
      <w:spacing w:before="240" w:after="120"/>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rsid w:val="00E87085"/>
    <w:pPr>
      <w:keepNext/>
      <w:keepLines/>
      <w:numPr>
        <w:ilvl w:val="2"/>
        <w:numId w:val="11"/>
      </w:numPr>
      <w:tabs>
        <w:tab w:val="clear" w:pos="851"/>
      </w:tabs>
      <w:spacing w:before="120" w:after="120"/>
      <w:ind w:hanging="142"/>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3A61B5"/>
    <w:pPr>
      <w:keepNext/>
      <w:keepLines/>
      <w:numPr>
        <w:ilvl w:val="3"/>
        <w:numId w:val="11"/>
      </w:numPr>
      <w:spacing w:before="120" w:after="12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rsid w:val="003A61B5"/>
    <w:pPr>
      <w:keepNext/>
      <w:keepLines/>
      <w:numPr>
        <w:ilvl w:val="4"/>
        <w:numId w:val="11"/>
      </w:numPr>
      <w:spacing w:before="120" w:after="12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rsid w:val="003A61B5"/>
    <w:pPr>
      <w:keepNext/>
      <w:keepLines/>
      <w:numPr>
        <w:ilvl w:val="5"/>
        <w:numId w:val="11"/>
      </w:numPr>
      <w:spacing w:before="120" w:after="120"/>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unhideWhenUsed/>
    <w:rsid w:val="003A61B5"/>
    <w:pPr>
      <w:keepNext/>
      <w:keepLines/>
      <w:numPr>
        <w:ilvl w:val="6"/>
        <w:numId w:val="11"/>
      </w:numPr>
      <w:spacing w:before="120" w:after="120"/>
      <w:outlineLvl w:val="6"/>
    </w:pPr>
    <w:rPr>
      <w:rFonts w:asciiTheme="majorHAnsi" w:eastAsiaTheme="majorEastAsia" w:hAnsiTheme="majorHAnsi" w:cstheme="majorBidi"/>
      <w:b/>
      <w:iCs/>
    </w:rPr>
  </w:style>
  <w:style w:type="paragraph" w:styleId="Heading8">
    <w:name w:val="heading 8"/>
    <w:basedOn w:val="Normal"/>
    <w:next w:val="Normal"/>
    <w:link w:val="Heading8Char"/>
    <w:uiPriority w:val="9"/>
    <w:unhideWhenUsed/>
    <w:rsid w:val="003A61B5"/>
    <w:pPr>
      <w:keepNext/>
      <w:keepLines/>
      <w:numPr>
        <w:ilvl w:val="7"/>
        <w:numId w:val="11"/>
      </w:numPr>
      <w:spacing w:before="120" w:after="120"/>
      <w:outlineLvl w:val="7"/>
    </w:pPr>
    <w:rPr>
      <w:rFonts w:asciiTheme="majorHAnsi" w:eastAsiaTheme="majorEastAsia" w:hAnsiTheme="majorHAnsi" w:cstheme="majorBidi"/>
      <w:b/>
    </w:rPr>
  </w:style>
  <w:style w:type="paragraph" w:styleId="Heading9">
    <w:name w:val="heading 9"/>
    <w:basedOn w:val="Normal"/>
    <w:next w:val="Normal"/>
    <w:link w:val="Heading9Char"/>
    <w:uiPriority w:val="9"/>
    <w:unhideWhenUsed/>
    <w:rsid w:val="003A61B5"/>
    <w:pPr>
      <w:keepNext/>
      <w:keepLines/>
      <w:numPr>
        <w:ilvl w:val="8"/>
        <w:numId w:val="11"/>
      </w:numPr>
      <w:spacing w:before="120" w:after="120"/>
      <w:outlineLvl w:val="8"/>
    </w:pPr>
    <w:rPr>
      <w:rFonts w:asciiTheme="majorHAnsi" w:eastAsiaTheme="majorEastAsia" w:hAnsiTheme="majorHAnsi" w:cstheme="majorBidi"/>
      <w:b/>
      <w:iCs/>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2"/>
    <w:qFormat/>
    <w:rsid w:val="00906A9A"/>
    <w:pPr>
      <w:spacing w:line="480" w:lineRule="auto"/>
    </w:pPr>
  </w:style>
  <w:style w:type="character" w:customStyle="1" w:styleId="BodyTextChar">
    <w:name w:val="Body Text Char"/>
    <w:basedOn w:val="DefaultParagraphFont"/>
    <w:link w:val="BodyText"/>
    <w:uiPriority w:val="12"/>
    <w:rsid w:val="00906A9A"/>
  </w:style>
  <w:style w:type="paragraph" w:styleId="ListBullet">
    <w:name w:val="List Bullet"/>
    <w:basedOn w:val="Normal"/>
    <w:uiPriority w:val="15"/>
    <w:qFormat/>
    <w:rsid w:val="00906A9A"/>
    <w:pPr>
      <w:numPr>
        <w:numId w:val="9"/>
      </w:numPr>
      <w:spacing w:line="480" w:lineRule="auto"/>
    </w:pPr>
  </w:style>
  <w:style w:type="paragraph" w:styleId="ListBullet2">
    <w:name w:val="List Bullet 2"/>
    <w:basedOn w:val="ListBullet"/>
    <w:uiPriority w:val="15"/>
    <w:qFormat/>
    <w:rsid w:val="00980BB2"/>
    <w:pPr>
      <w:numPr>
        <w:ilvl w:val="1"/>
      </w:numPr>
      <w:spacing w:before="120" w:after="120" w:line="360" w:lineRule="auto"/>
      <w:contextualSpacing/>
    </w:pPr>
  </w:style>
  <w:style w:type="paragraph" w:styleId="ListBullet3">
    <w:name w:val="List Bullet 3"/>
    <w:basedOn w:val="ListBullet2"/>
    <w:uiPriority w:val="15"/>
    <w:qFormat/>
    <w:rsid w:val="00980BB2"/>
    <w:pPr>
      <w:numPr>
        <w:ilvl w:val="2"/>
      </w:numPr>
    </w:pPr>
  </w:style>
  <w:style w:type="paragraph" w:styleId="ListBullet4">
    <w:name w:val="List Bullet 4"/>
    <w:basedOn w:val="Normal"/>
    <w:uiPriority w:val="15"/>
    <w:unhideWhenUsed/>
    <w:rsid w:val="00427015"/>
    <w:pPr>
      <w:numPr>
        <w:numId w:val="1"/>
      </w:numPr>
      <w:contextualSpacing/>
    </w:pPr>
  </w:style>
  <w:style w:type="paragraph" w:styleId="ListBullet5">
    <w:name w:val="List Bullet 5"/>
    <w:basedOn w:val="Normal"/>
    <w:uiPriority w:val="15"/>
    <w:unhideWhenUsed/>
    <w:rsid w:val="00427015"/>
    <w:pPr>
      <w:numPr>
        <w:numId w:val="2"/>
      </w:numPr>
      <w:contextualSpacing/>
    </w:pPr>
  </w:style>
  <w:style w:type="paragraph" w:styleId="ListContinue">
    <w:name w:val="List Continue"/>
    <w:basedOn w:val="Normal"/>
    <w:uiPriority w:val="99"/>
    <w:unhideWhenUsed/>
    <w:rsid w:val="00427015"/>
    <w:pPr>
      <w:spacing w:after="120"/>
      <w:ind w:left="283"/>
      <w:contextualSpacing/>
    </w:pPr>
  </w:style>
  <w:style w:type="character" w:styleId="LineNumber">
    <w:name w:val="line number"/>
    <w:basedOn w:val="DefaultParagraphFont"/>
    <w:uiPriority w:val="99"/>
    <w:unhideWhenUsed/>
    <w:rsid w:val="00427015"/>
  </w:style>
  <w:style w:type="paragraph" w:styleId="Index1">
    <w:name w:val="index 1"/>
    <w:basedOn w:val="Normal"/>
    <w:next w:val="Normal"/>
    <w:autoRedefine/>
    <w:uiPriority w:val="99"/>
    <w:semiHidden/>
    <w:unhideWhenUsed/>
    <w:rsid w:val="00427015"/>
    <w:pPr>
      <w:ind w:left="240" w:hanging="240"/>
    </w:pPr>
  </w:style>
  <w:style w:type="paragraph" w:styleId="IndexHeading">
    <w:name w:val="index heading"/>
    <w:basedOn w:val="Normal"/>
    <w:next w:val="Index1"/>
    <w:uiPriority w:val="99"/>
    <w:unhideWhenUsed/>
    <w:rsid w:val="00427015"/>
    <w:rPr>
      <w:rFonts w:asciiTheme="majorHAnsi" w:eastAsiaTheme="majorEastAsia" w:hAnsiTheme="majorHAnsi" w:cstheme="majorBidi"/>
      <w:b/>
      <w:bCs/>
    </w:rPr>
  </w:style>
  <w:style w:type="paragraph" w:styleId="List5">
    <w:name w:val="List 5"/>
    <w:basedOn w:val="Normal"/>
    <w:uiPriority w:val="99"/>
    <w:unhideWhenUsed/>
    <w:rsid w:val="00427015"/>
    <w:pPr>
      <w:ind w:left="1415" w:hanging="283"/>
      <w:contextualSpacing/>
    </w:pPr>
  </w:style>
  <w:style w:type="paragraph" w:styleId="ListNumber4">
    <w:name w:val="List Number 4"/>
    <w:basedOn w:val="Normal"/>
    <w:uiPriority w:val="16"/>
    <w:unhideWhenUsed/>
    <w:rsid w:val="00427015"/>
    <w:pPr>
      <w:numPr>
        <w:numId w:val="3"/>
      </w:numPr>
      <w:contextualSpacing/>
    </w:pPr>
  </w:style>
  <w:style w:type="paragraph" w:styleId="ListNumber5">
    <w:name w:val="List Number 5"/>
    <w:basedOn w:val="Normal"/>
    <w:uiPriority w:val="16"/>
    <w:unhideWhenUsed/>
    <w:rsid w:val="00427015"/>
    <w:pPr>
      <w:numPr>
        <w:numId w:val="4"/>
      </w:numPr>
      <w:contextualSpacing/>
    </w:pPr>
  </w:style>
  <w:style w:type="paragraph" w:styleId="BodyText2">
    <w:name w:val="Body Text 2"/>
    <w:basedOn w:val="BodyText"/>
    <w:link w:val="BodyText2Char"/>
    <w:uiPriority w:val="12"/>
    <w:qFormat/>
    <w:rsid w:val="005732DD"/>
    <w:pPr>
      <w:tabs>
        <w:tab w:val="left" w:pos="851"/>
      </w:tabs>
    </w:pPr>
  </w:style>
  <w:style w:type="character" w:customStyle="1" w:styleId="BodyText2Char">
    <w:name w:val="Body Text 2 Char"/>
    <w:basedOn w:val="DefaultParagraphFont"/>
    <w:link w:val="BodyText2"/>
    <w:uiPriority w:val="12"/>
    <w:rsid w:val="005732DD"/>
  </w:style>
  <w:style w:type="paragraph" w:styleId="BodyText3">
    <w:name w:val="Body Text 3"/>
    <w:basedOn w:val="Normal"/>
    <w:link w:val="BodyText3Char"/>
    <w:uiPriority w:val="12"/>
    <w:unhideWhenUsed/>
    <w:rsid w:val="00427015"/>
    <w:pPr>
      <w:spacing w:after="120"/>
    </w:pPr>
    <w:rPr>
      <w:sz w:val="20"/>
      <w:szCs w:val="16"/>
    </w:rPr>
  </w:style>
  <w:style w:type="character" w:customStyle="1" w:styleId="BodyText3Char">
    <w:name w:val="Body Text 3 Char"/>
    <w:basedOn w:val="DefaultParagraphFont"/>
    <w:link w:val="BodyText3"/>
    <w:uiPriority w:val="12"/>
    <w:rsid w:val="00270257"/>
    <w:rPr>
      <w:sz w:val="20"/>
      <w:szCs w:val="16"/>
    </w:rPr>
  </w:style>
  <w:style w:type="paragraph" w:styleId="BodyTextFirstIndent">
    <w:name w:val="Body Text First Indent"/>
    <w:basedOn w:val="BodyText"/>
    <w:link w:val="BodyTextFirstIndentChar"/>
    <w:uiPriority w:val="13"/>
    <w:qFormat/>
    <w:rsid w:val="005732DD"/>
    <w:pPr>
      <w:ind w:firstLine="851"/>
    </w:pPr>
  </w:style>
  <w:style w:type="character" w:customStyle="1" w:styleId="BodyTextFirstIndentChar">
    <w:name w:val="Body Text First Indent Char"/>
    <w:basedOn w:val="BodyTextChar"/>
    <w:link w:val="BodyTextFirstIndent"/>
    <w:uiPriority w:val="13"/>
    <w:rsid w:val="005732DD"/>
  </w:style>
  <w:style w:type="paragraph" w:styleId="BodyTextIndent">
    <w:name w:val="Body Text Indent"/>
    <w:basedOn w:val="BodyText"/>
    <w:link w:val="BodyTextIndentChar"/>
    <w:uiPriority w:val="14"/>
    <w:qFormat/>
    <w:rsid w:val="00462AF8"/>
    <w:pPr>
      <w:ind w:left="425"/>
    </w:pPr>
  </w:style>
  <w:style w:type="character" w:customStyle="1" w:styleId="BodyTextIndentChar">
    <w:name w:val="Body Text Indent Char"/>
    <w:basedOn w:val="DefaultParagraphFont"/>
    <w:link w:val="BodyTextIndent"/>
    <w:uiPriority w:val="14"/>
    <w:rsid w:val="00462AF8"/>
  </w:style>
  <w:style w:type="paragraph" w:styleId="BodyTextFirstIndent2">
    <w:name w:val="Body Text First Indent 2"/>
    <w:basedOn w:val="BodyTextIndent"/>
    <w:link w:val="BodyTextFirstIndent2Char"/>
    <w:uiPriority w:val="13"/>
    <w:unhideWhenUsed/>
    <w:rsid w:val="00427015"/>
    <w:pPr>
      <w:spacing w:after="160"/>
      <w:ind w:left="360" w:firstLine="360"/>
    </w:pPr>
  </w:style>
  <w:style w:type="character" w:customStyle="1" w:styleId="BodyTextFirstIndent2Char">
    <w:name w:val="Body Text First Indent 2 Char"/>
    <w:basedOn w:val="BodyTextIndentChar"/>
    <w:link w:val="BodyTextFirstIndent2"/>
    <w:uiPriority w:val="13"/>
    <w:rsid w:val="00270257"/>
  </w:style>
  <w:style w:type="paragraph" w:styleId="BodyTextIndent2">
    <w:name w:val="Body Text Indent 2"/>
    <w:basedOn w:val="BodyTextIndent"/>
    <w:link w:val="BodyTextIndent2Char"/>
    <w:uiPriority w:val="14"/>
    <w:unhideWhenUsed/>
    <w:qFormat/>
    <w:rsid w:val="00462AF8"/>
    <w:pPr>
      <w:ind w:left="851"/>
    </w:pPr>
  </w:style>
  <w:style w:type="character" w:customStyle="1" w:styleId="BodyTextIndent2Char">
    <w:name w:val="Body Text Indent 2 Char"/>
    <w:basedOn w:val="DefaultParagraphFont"/>
    <w:link w:val="BodyTextIndent2"/>
    <w:uiPriority w:val="14"/>
    <w:rsid w:val="005732DD"/>
  </w:style>
  <w:style w:type="paragraph" w:styleId="BodyTextIndent3">
    <w:name w:val="Body Text Indent 3"/>
    <w:basedOn w:val="BodyTextIndent2"/>
    <w:link w:val="BodyTextIndent3Char"/>
    <w:uiPriority w:val="14"/>
    <w:unhideWhenUsed/>
    <w:qFormat/>
    <w:rsid w:val="00462AF8"/>
    <w:pPr>
      <w:ind w:left="1276"/>
    </w:pPr>
    <w:rPr>
      <w:szCs w:val="16"/>
    </w:rPr>
  </w:style>
  <w:style w:type="character" w:customStyle="1" w:styleId="BodyTextIndent3Char">
    <w:name w:val="Body Text Indent 3 Char"/>
    <w:basedOn w:val="DefaultParagraphFont"/>
    <w:link w:val="BodyTextIndent3"/>
    <w:uiPriority w:val="14"/>
    <w:rsid w:val="005732DD"/>
    <w:rPr>
      <w:szCs w:val="16"/>
    </w:rPr>
  </w:style>
  <w:style w:type="paragraph" w:styleId="ListNumber">
    <w:name w:val="List Number"/>
    <w:basedOn w:val="Normal"/>
    <w:uiPriority w:val="16"/>
    <w:qFormat/>
    <w:rsid w:val="00906A9A"/>
    <w:pPr>
      <w:numPr>
        <w:numId w:val="6"/>
      </w:numPr>
      <w:spacing w:line="480" w:lineRule="auto"/>
      <w:contextualSpacing/>
    </w:pPr>
  </w:style>
  <w:style w:type="paragraph" w:styleId="ListNumber2">
    <w:name w:val="List Number 2"/>
    <w:basedOn w:val="Normal"/>
    <w:uiPriority w:val="16"/>
    <w:qFormat/>
    <w:rsid w:val="00980BB2"/>
    <w:pPr>
      <w:numPr>
        <w:ilvl w:val="1"/>
        <w:numId w:val="6"/>
      </w:numPr>
      <w:spacing w:before="120" w:after="120"/>
      <w:contextualSpacing/>
    </w:pPr>
  </w:style>
  <w:style w:type="paragraph" w:styleId="ListNumber3">
    <w:name w:val="List Number 3"/>
    <w:basedOn w:val="Normal"/>
    <w:uiPriority w:val="16"/>
    <w:qFormat/>
    <w:rsid w:val="00980BB2"/>
    <w:pPr>
      <w:numPr>
        <w:ilvl w:val="2"/>
        <w:numId w:val="6"/>
      </w:numPr>
      <w:contextualSpacing/>
    </w:pPr>
  </w:style>
  <w:style w:type="numbering" w:customStyle="1" w:styleId="List-Number">
    <w:name w:val="List-Number()"/>
    <w:uiPriority w:val="99"/>
    <w:rsid w:val="007D1EB5"/>
    <w:pPr>
      <w:numPr>
        <w:numId w:val="5"/>
      </w:numPr>
    </w:pPr>
  </w:style>
  <w:style w:type="character" w:customStyle="1" w:styleId="Heading1Char">
    <w:name w:val="Heading 1 Char"/>
    <w:basedOn w:val="DefaultParagraphFont"/>
    <w:link w:val="Heading1"/>
    <w:uiPriority w:val="9"/>
    <w:rsid w:val="00906A9A"/>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F915FB"/>
    <w:rPr>
      <w:rFonts w:asciiTheme="majorHAnsi" w:eastAsiaTheme="majorEastAsia" w:hAnsiTheme="majorHAnsi" w:cstheme="majorBidi"/>
      <w:b/>
    </w:rPr>
  </w:style>
  <w:style w:type="character" w:customStyle="1" w:styleId="Heading3Char">
    <w:name w:val="Heading 3 Char"/>
    <w:basedOn w:val="DefaultParagraphFont"/>
    <w:link w:val="Heading3"/>
    <w:uiPriority w:val="9"/>
    <w:rsid w:val="00E87085"/>
    <w:rPr>
      <w:rFonts w:asciiTheme="majorHAnsi" w:eastAsiaTheme="majorEastAsia" w:hAnsiTheme="majorHAnsi" w:cstheme="majorBidi"/>
      <w:b/>
    </w:rPr>
  </w:style>
  <w:style w:type="character" w:customStyle="1" w:styleId="Heading4Char">
    <w:name w:val="Heading 4 Char"/>
    <w:basedOn w:val="DefaultParagraphFont"/>
    <w:link w:val="Heading4"/>
    <w:uiPriority w:val="9"/>
    <w:rsid w:val="00B43F53"/>
    <w:rPr>
      <w:rFonts w:asciiTheme="majorHAnsi" w:eastAsiaTheme="majorEastAsia" w:hAnsiTheme="majorHAnsi" w:cstheme="majorBidi"/>
      <w:b/>
      <w:iCs/>
    </w:rPr>
  </w:style>
  <w:style w:type="character" w:customStyle="1" w:styleId="Heading5Char">
    <w:name w:val="Heading 5 Char"/>
    <w:basedOn w:val="DefaultParagraphFont"/>
    <w:link w:val="Heading5"/>
    <w:uiPriority w:val="9"/>
    <w:rsid w:val="00B43F5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B43F53"/>
    <w:rPr>
      <w:rFonts w:asciiTheme="majorHAnsi" w:eastAsiaTheme="majorEastAsia" w:hAnsiTheme="majorHAnsi" w:cstheme="majorBidi"/>
      <w:b/>
    </w:rPr>
  </w:style>
  <w:style w:type="character" w:customStyle="1" w:styleId="Heading7Char">
    <w:name w:val="Heading 7 Char"/>
    <w:basedOn w:val="DefaultParagraphFont"/>
    <w:link w:val="Heading7"/>
    <w:uiPriority w:val="9"/>
    <w:rsid w:val="00B43F53"/>
    <w:rPr>
      <w:rFonts w:asciiTheme="majorHAnsi" w:eastAsiaTheme="majorEastAsia" w:hAnsiTheme="majorHAnsi" w:cstheme="majorBidi"/>
      <w:b/>
      <w:iCs/>
    </w:rPr>
  </w:style>
  <w:style w:type="character" w:customStyle="1" w:styleId="Heading8Char">
    <w:name w:val="Heading 8 Char"/>
    <w:basedOn w:val="DefaultParagraphFont"/>
    <w:link w:val="Heading8"/>
    <w:uiPriority w:val="9"/>
    <w:rsid w:val="00B43F53"/>
    <w:rPr>
      <w:rFonts w:asciiTheme="majorHAnsi" w:eastAsiaTheme="majorEastAsia" w:hAnsiTheme="majorHAnsi" w:cstheme="majorBidi"/>
      <w:b/>
    </w:rPr>
  </w:style>
  <w:style w:type="character" w:customStyle="1" w:styleId="Heading9Char">
    <w:name w:val="Heading 9 Char"/>
    <w:basedOn w:val="DefaultParagraphFont"/>
    <w:link w:val="Heading9"/>
    <w:uiPriority w:val="9"/>
    <w:rsid w:val="00B43F53"/>
    <w:rPr>
      <w:rFonts w:asciiTheme="majorHAnsi" w:eastAsiaTheme="majorEastAsia" w:hAnsiTheme="majorHAnsi" w:cstheme="majorBidi"/>
      <w:b/>
      <w:iCs/>
      <w:color w:val="272727" w:themeColor="text1" w:themeTint="D8"/>
    </w:rPr>
  </w:style>
  <w:style w:type="paragraph" w:styleId="Header">
    <w:name w:val="header"/>
    <w:basedOn w:val="Normal"/>
    <w:link w:val="HeaderChar"/>
    <w:uiPriority w:val="99"/>
    <w:unhideWhenUsed/>
    <w:rsid w:val="00834CFB"/>
    <w:pPr>
      <w:tabs>
        <w:tab w:val="center" w:pos="4680"/>
        <w:tab w:val="right" w:pos="9360"/>
      </w:tabs>
    </w:pPr>
  </w:style>
  <w:style w:type="character" w:customStyle="1" w:styleId="HeaderChar">
    <w:name w:val="Header Char"/>
    <w:basedOn w:val="DefaultParagraphFont"/>
    <w:link w:val="Header"/>
    <w:uiPriority w:val="99"/>
    <w:rsid w:val="00834CFB"/>
  </w:style>
  <w:style w:type="paragraph" w:styleId="Footer">
    <w:name w:val="footer"/>
    <w:basedOn w:val="Normal"/>
    <w:link w:val="FooterChar"/>
    <w:uiPriority w:val="99"/>
    <w:unhideWhenUsed/>
    <w:rsid w:val="00834CFB"/>
    <w:pPr>
      <w:tabs>
        <w:tab w:val="center" w:pos="4680"/>
        <w:tab w:val="right" w:pos="9360"/>
      </w:tabs>
    </w:pPr>
  </w:style>
  <w:style w:type="character" w:customStyle="1" w:styleId="FooterChar">
    <w:name w:val="Footer Char"/>
    <w:basedOn w:val="DefaultParagraphFont"/>
    <w:link w:val="Footer"/>
    <w:uiPriority w:val="99"/>
    <w:rsid w:val="00834CFB"/>
  </w:style>
  <w:style w:type="table" w:styleId="TableGrid">
    <w:name w:val="Table Grid"/>
    <w:basedOn w:val="TableNormal"/>
    <w:uiPriority w:val="39"/>
    <w:rsid w:val="00834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5E0199"/>
    <w:rPr>
      <w:b/>
    </w:rPr>
  </w:style>
  <w:style w:type="character" w:customStyle="1" w:styleId="TitleChar">
    <w:name w:val="Title Char"/>
    <w:basedOn w:val="DefaultParagraphFont"/>
    <w:link w:val="Title"/>
    <w:uiPriority w:val="10"/>
    <w:rsid w:val="005E0199"/>
    <w:rPr>
      <w:b/>
    </w:rPr>
  </w:style>
  <w:style w:type="numbering" w:customStyle="1" w:styleId="Appendix">
    <w:name w:val="Appendix"/>
    <w:uiPriority w:val="99"/>
    <w:rsid w:val="00BB24F0"/>
    <w:pPr>
      <w:numPr>
        <w:numId w:val="7"/>
      </w:numPr>
    </w:pPr>
  </w:style>
  <w:style w:type="numbering" w:customStyle="1" w:styleId="ListBullet-1">
    <w:name w:val="List Bullet-1"/>
    <w:uiPriority w:val="99"/>
    <w:rsid w:val="003627D7"/>
    <w:pPr>
      <w:numPr>
        <w:numId w:val="8"/>
      </w:numPr>
    </w:pPr>
  </w:style>
  <w:style w:type="numbering" w:customStyle="1" w:styleId="ListBullet-2">
    <w:name w:val="List Bullet-2"/>
    <w:uiPriority w:val="99"/>
    <w:rsid w:val="003627D7"/>
    <w:pPr>
      <w:numPr>
        <w:numId w:val="9"/>
      </w:numPr>
    </w:pPr>
  </w:style>
  <w:style w:type="paragraph" w:styleId="Caption">
    <w:name w:val="caption"/>
    <w:basedOn w:val="Normal"/>
    <w:next w:val="Normal"/>
    <w:uiPriority w:val="35"/>
    <w:unhideWhenUsed/>
    <w:qFormat/>
    <w:rsid w:val="00787FF0"/>
    <w:pPr>
      <w:keepNext/>
      <w:keepLines/>
      <w:spacing w:after="120"/>
      <w:jc w:val="center"/>
    </w:pPr>
    <w:rPr>
      <w:b/>
      <w:iCs/>
      <w:szCs w:val="18"/>
    </w:rPr>
  </w:style>
  <w:style w:type="numbering" w:customStyle="1" w:styleId="Skripsi">
    <w:name w:val="Skripsi"/>
    <w:uiPriority w:val="99"/>
    <w:rsid w:val="003A61B5"/>
    <w:pPr>
      <w:numPr>
        <w:numId w:val="10"/>
      </w:numPr>
    </w:pPr>
  </w:style>
  <w:style w:type="paragraph" w:styleId="TOC2">
    <w:name w:val="toc 2"/>
    <w:basedOn w:val="Normal"/>
    <w:next w:val="Normal"/>
    <w:autoRedefine/>
    <w:uiPriority w:val="39"/>
    <w:unhideWhenUsed/>
    <w:rsid w:val="00D93A45"/>
    <w:pPr>
      <w:tabs>
        <w:tab w:val="left" w:pos="680"/>
        <w:tab w:val="right" w:leader="dot" w:pos="7938"/>
      </w:tabs>
      <w:spacing w:after="100"/>
      <w:ind w:left="680" w:hanging="510"/>
    </w:pPr>
  </w:style>
  <w:style w:type="paragraph" w:styleId="TOC1">
    <w:name w:val="toc 1"/>
    <w:basedOn w:val="Normal"/>
    <w:next w:val="Normal"/>
    <w:autoRedefine/>
    <w:uiPriority w:val="39"/>
    <w:unhideWhenUsed/>
    <w:rsid w:val="00787FF0"/>
    <w:pPr>
      <w:tabs>
        <w:tab w:val="right" w:pos="7938"/>
      </w:tabs>
      <w:spacing w:after="100"/>
    </w:pPr>
  </w:style>
  <w:style w:type="paragraph" w:styleId="TOC3">
    <w:name w:val="toc 3"/>
    <w:basedOn w:val="Normal"/>
    <w:next w:val="Normal"/>
    <w:autoRedefine/>
    <w:uiPriority w:val="39"/>
    <w:unhideWhenUsed/>
    <w:rsid w:val="00D93A45"/>
    <w:pPr>
      <w:tabs>
        <w:tab w:val="left" w:pos="1021"/>
        <w:tab w:val="right" w:leader="dot" w:pos="7938"/>
      </w:tabs>
      <w:spacing w:after="100"/>
      <w:ind w:left="1020" w:hanging="680"/>
    </w:pPr>
    <w:rPr>
      <w:noProof/>
    </w:rPr>
  </w:style>
  <w:style w:type="paragraph" w:styleId="TOC4">
    <w:name w:val="toc 4"/>
    <w:basedOn w:val="Normal"/>
    <w:next w:val="Normal"/>
    <w:autoRedefine/>
    <w:uiPriority w:val="39"/>
    <w:unhideWhenUsed/>
    <w:rsid w:val="006B2685"/>
    <w:pPr>
      <w:tabs>
        <w:tab w:val="left" w:pos="1418"/>
        <w:tab w:val="right" w:leader="dot" w:pos="7928"/>
      </w:tabs>
      <w:spacing w:after="100"/>
      <w:ind w:left="1417" w:hanging="907"/>
    </w:pPr>
  </w:style>
  <w:style w:type="paragraph" w:styleId="TOC5">
    <w:name w:val="toc 5"/>
    <w:basedOn w:val="Normal"/>
    <w:next w:val="Normal"/>
    <w:autoRedefine/>
    <w:uiPriority w:val="39"/>
    <w:unhideWhenUsed/>
    <w:rsid w:val="006B2685"/>
    <w:pPr>
      <w:tabs>
        <w:tab w:val="left" w:pos="1814"/>
        <w:tab w:val="right" w:leader="dot" w:pos="7938"/>
      </w:tabs>
      <w:spacing w:after="100"/>
      <w:ind w:left="1814" w:hanging="1134"/>
    </w:pPr>
  </w:style>
  <w:style w:type="paragraph" w:styleId="TOC6">
    <w:name w:val="toc 6"/>
    <w:basedOn w:val="Normal"/>
    <w:next w:val="Normal"/>
    <w:autoRedefine/>
    <w:uiPriority w:val="39"/>
    <w:unhideWhenUsed/>
    <w:rsid w:val="006B2685"/>
    <w:pPr>
      <w:tabs>
        <w:tab w:val="left" w:pos="2211"/>
        <w:tab w:val="right" w:leader="dot" w:pos="7938"/>
      </w:tabs>
      <w:spacing w:after="100"/>
      <w:ind w:left="2212" w:hanging="1361"/>
    </w:pPr>
  </w:style>
  <w:style w:type="paragraph" w:styleId="TOC7">
    <w:name w:val="toc 7"/>
    <w:basedOn w:val="Normal"/>
    <w:next w:val="Normal"/>
    <w:autoRedefine/>
    <w:uiPriority w:val="39"/>
    <w:unhideWhenUsed/>
    <w:rsid w:val="006B2685"/>
    <w:pPr>
      <w:tabs>
        <w:tab w:val="left" w:pos="2495"/>
        <w:tab w:val="right" w:leader="dot" w:pos="7928"/>
      </w:tabs>
      <w:spacing w:after="100"/>
      <w:ind w:left="2495" w:hanging="1474"/>
    </w:pPr>
  </w:style>
  <w:style w:type="paragraph" w:styleId="TOC8">
    <w:name w:val="toc 8"/>
    <w:basedOn w:val="Normal"/>
    <w:next w:val="Normal"/>
    <w:autoRedefine/>
    <w:uiPriority w:val="39"/>
    <w:unhideWhenUsed/>
    <w:rsid w:val="006B2685"/>
    <w:pPr>
      <w:tabs>
        <w:tab w:val="left" w:pos="2835"/>
        <w:tab w:val="right" w:leader="dot" w:pos="7928"/>
      </w:tabs>
      <w:spacing w:after="100"/>
      <w:ind w:left="2835" w:hanging="1644"/>
    </w:pPr>
  </w:style>
  <w:style w:type="paragraph" w:styleId="TOC9">
    <w:name w:val="toc 9"/>
    <w:basedOn w:val="Normal"/>
    <w:next w:val="Normal"/>
    <w:autoRedefine/>
    <w:uiPriority w:val="39"/>
    <w:unhideWhenUsed/>
    <w:rsid w:val="00787FF0"/>
    <w:pPr>
      <w:tabs>
        <w:tab w:val="left" w:pos="3175"/>
        <w:tab w:val="right" w:leader="dot" w:pos="7938"/>
      </w:tabs>
      <w:spacing w:after="100"/>
      <w:ind w:left="3175" w:hanging="1814"/>
    </w:pPr>
  </w:style>
  <w:style w:type="character" w:styleId="Hyperlink">
    <w:name w:val="Hyperlink"/>
    <w:basedOn w:val="DefaultParagraphFont"/>
    <w:uiPriority w:val="99"/>
    <w:unhideWhenUsed/>
    <w:rsid w:val="00A86635"/>
    <w:rPr>
      <w:color w:val="0000FF" w:themeColor="hyperlink"/>
      <w:u w:val="single"/>
    </w:rPr>
  </w:style>
  <w:style w:type="paragraph" w:styleId="TableofFigures">
    <w:name w:val="table of figures"/>
    <w:basedOn w:val="Normal"/>
    <w:next w:val="Normal"/>
    <w:uiPriority w:val="99"/>
    <w:unhideWhenUsed/>
    <w:rsid w:val="002373CE"/>
    <w:pPr>
      <w:tabs>
        <w:tab w:val="left" w:pos="1701"/>
        <w:tab w:val="right" w:leader="dot" w:pos="7938"/>
      </w:tabs>
      <w:ind w:left="1701" w:hanging="1701"/>
    </w:pPr>
  </w:style>
  <w:style w:type="paragraph" w:styleId="Bibliography">
    <w:name w:val="Bibliography"/>
    <w:basedOn w:val="Normal"/>
    <w:next w:val="Normal"/>
    <w:uiPriority w:val="37"/>
    <w:unhideWhenUsed/>
    <w:rsid w:val="00A47DBD"/>
  </w:style>
  <w:style w:type="character" w:customStyle="1" w:styleId="ListParagraphChar">
    <w:name w:val="List Paragraph Char"/>
    <w:link w:val="ListParagraph"/>
    <w:uiPriority w:val="34"/>
    <w:locked/>
    <w:rsid w:val="004E2626"/>
    <w:rPr>
      <w:lang w:val="en-ID"/>
    </w:rPr>
  </w:style>
  <w:style w:type="paragraph" w:styleId="ListParagraph">
    <w:name w:val="List Paragraph"/>
    <w:basedOn w:val="Normal"/>
    <w:link w:val="ListParagraphChar"/>
    <w:uiPriority w:val="34"/>
    <w:qFormat/>
    <w:rsid w:val="004E2626"/>
    <w:pPr>
      <w:spacing w:before="360" w:after="120"/>
      <w:ind w:left="720" w:firstLine="709"/>
      <w:contextualSpacing/>
      <w:jc w:val="left"/>
    </w:pPr>
    <w:rPr>
      <w:lang w:val="en-ID"/>
    </w:rPr>
  </w:style>
  <w:style w:type="table" w:styleId="GridTable1Light">
    <w:name w:val="Grid Table 1 Light"/>
    <w:basedOn w:val="TableNormal"/>
    <w:uiPriority w:val="46"/>
    <w:rsid w:val="002C3170"/>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AB147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05A2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4">
    <w:name w:val="Plain Table 4"/>
    <w:basedOn w:val="TableNormal"/>
    <w:uiPriority w:val="44"/>
    <w:rsid w:val="00705A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05A2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705A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05A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1E49"/>
    <w:rPr>
      <w:color w:val="808080"/>
    </w:rPr>
  </w:style>
  <w:style w:type="paragraph" w:styleId="TOCHeading">
    <w:name w:val="TOC Heading"/>
    <w:basedOn w:val="Heading1"/>
    <w:next w:val="Normal"/>
    <w:uiPriority w:val="39"/>
    <w:unhideWhenUsed/>
    <w:qFormat/>
    <w:rsid w:val="00F372CD"/>
    <w:pPr>
      <w:numPr>
        <w:numId w:val="0"/>
      </w:numPr>
      <w:spacing w:before="240" w:after="0" w:line="259" w:lineRule="auto"/>
      <w:jc w:val="left"/>
      <w:outlineLvl w:val="9"/>
    </w:pPr>
    <w:rPr>
      <w:b w:val="0"/>
      <w:color w:val="365F91" w:themeColor="accent1" w:themeShade="BF"/>
      <w:sz w:val="32"/>
    </w:rPr>
  </w:style>
  <w:style w:type="paragraph" w:styleId="BalloonText">
    <w:name w:val="Balloon Text"/>
    <w:basedOn w:val="Normal"/>
    <w:link w:val="BalloonTextChar"/>
    <w:uiPriority w:val="99"/>
    <w:semiHidden/>
    <w:unhideWhenUsed/>
    <w:rsid w:val="00B350E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0E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70506">
      <w:bodyDiv w:val="1"/>
      <w:marLeft w:val="0"/>
      <w:marRight w:val="0"/>
      <w:marTop w:val="0"/>
      <w:marBottom w:val="0"/>
      <w:divBdr>
        <w:top w:val="none" w:sz="0" w:space="0" w:color="auto"/>
        <w:left w:val="none" w:sz="0" w:space="0" w:color="auto"/>
        <w:bottom w:val="none" w:sz="0" w:space="0" w:color="auto"/>
        <w:right w:val="none" w:sz="0" w:space="0" w:color="auto"/>
      </w:divBdr>
    </w:div>
    <w:div w:id="64618726">
      <w:bodyDiv w:val="1"/>
      <w:marLeft w:val="0"/>
      <w:marRight w:val="0"/>
      <w:marTop w:val="0"/>
      <w:marBottom w:val="0"/>
      <w:divBdr>
        <w:top w:val="none" w:sz="0" w:space="0" w:color="auto"/>
        <w:left w:val="none" w:sz="0" w:space="0" w:color="auto"/>
        <w:bottom w:val="none" w:sz="0" w:space="0" w:color="auto"/>
        <w:right w:val="none" w:sz="0" w:space="0" w:color="auto"/>
      </w:divBdr>
    </w:div>
    <w:div w:id="201476618">
      <w:bodyDiv w:val="1"/>
      <w:marLeft w:val="0"/>
      <w:marRight w:val="0"/>
      <w:marTop w:val="0"/>
      <w:marBottom w:val="0"/>
      <w:divBdr>
        <w:top w:val="none" w:sz="0" w:space="0" w:color="auto"/>
        <w:left w:val="none" w:sz="0" w:space="0" w:color="auto"/>
        <w:bottom w:val="none" w:sz="0" w:space="0" w:color="auto"/>
        <w:right w:val="none" w:sz="0" w:space="0" w:color="auto"/>
      </w:divBdr>
    </w:div>
    <w:div w:id="232279004">
      <w:bodyDiv w:val="1"/>
      <w:marLeft w:val="0"/>
      <w:marRight w:val="0"/>
      <w:marTop w:val="0"/>
      <w:marBottom w:val="0"/>
      <w:divBdr>
        <w:top w:val="none" w:sz="0" w:space="0" w:color="auto"/>
        <w:left w:val="none" w:sz="0" w:space="0" w:color="auto"/>
        <w:bottom w:val="none" w:sz="0" w:space="0" w:color="auto"/>
        <w:right w:val="none" w:sz="0" w:space="0" w:color="auto"/>
      </w:divBdr>
    </w:div>
    <w:div w:id="247272557">
      <w:bodyDiv w:val="1"/>
      <w:marLeft w:val="0"/>
      <w:marRight w:val="0"/>
      <w:marTop w:val="0"/>
      <w:marBottom w:val="0"/>
      <w:divBdr>
        <w:top w:val="none" w:sz="0" w:space="0" w:color="auto"/>
        <w:left w:val="none" w:sz="0" w:space="0" w:color="auto"/>
        <w:bottom w:val="none" w:sz="0" w:space="0" w:color="auto"/>
        <w:right w:val="none" w:sz="0" w:space="0" w:color="auto"/>
      </w:divBdr>
    </w:div>
    <w:div w:id="249579498">
      <w:bodyDiv w:val="1"/>
      <w:marLeft w:val="0"/>
      <w:marRight w:val="0"/>
      <w:marTop w:val="0"/>
      <w:marBottom w:val="0"/>
      <w:divBdr>
        <w:top w:val="none" w:sz="0" w:space="0" w:color="auto"/>
        <w:left w:val="none" w:sz="0" w:space="0" w:color="auto"/>
        <w:bottom w:val="none" w:sz="0" w:space="0" w:color="auto"/>
        <w:right w:val="none" w:sz="0" w:space="0" w:color="auto"/>
      </w:divBdr>
    </w:div>
    <w:div w:id="537860559">
      <w:bodyDiv w:val="1"/>
      <w:marLeft w:val="0"/>
      <w:marRight w:val="0"/>
      <w:marTop w:val="0"/>
      <w:marBottom w:val="0"/>
      <w:divBdr>
        <w:top w:val="none" w:sz="0" w:space="0" w:color="auto"/>
        <w:left w:val="none" w:sz="0" w:space="0" w:color="auto"/>
        <w:bottom w:val="none" w:sz="0" w:space="0" w:color="auto"/>
        <w:right w:val="none" w:sz="0" w:space="0" w:color="auto"/>
      </w:divBdr>
    </w:div>
    <w:div w:id="756055400">
      <w:bodyDiv w:val="1"/>
      <w:marLeft w:val="0"/>
      <w:marRight w:val="0"/>
      <w:marTop w:val="0"/>
      <w:marBottom w:val="0"/>
      <w:divBdr>
        <w:top w:val="none" w:sz="0" w:space="0" w:color="auto"/>
        <w:left w:val="none" w:sz="0" w:space="0" w:color="auto"/>
        <w:bottom w:val="none" w:sz="0" w:space="0" w:color="auto"/>
        <w:right w:val="none" w:sz="0" w:space="0" w:color="auto"/>
      </w:divBdr>
    </w:div>
    <w:div w:id="771360776">
      <w:bodyDiv w:val="1"/>
      <w:marLeft w:val="0"/>
      <w:marRight w:val="0"/>
      <w:marTop w:val="0"/>
      <w:marBottom w:val="0"/>
      <w:divBdr>
        <w:top w:val="none" w:sz="0" w:space="0" w:color="auto"/>
        <w:left w:val="none" w:sz="0" w:space="0" w:color="auto"/>
        <w:bottom w:val="none" w:sz="0" w:space="0" w:color="auto"/>
        <w:right w:val="none" w:sz="0" w:space="0" w:color="auto"/>
      </w:divBdr>
    </w:div>
    <w:div w:id="775835254">
      <w:bodyDiv w:val="1"/>
      <w:marLeft w:val="0"/>
      <w:marRight w:val="0"/>
      <w:marTop w:val="0"/>
      <w:marBottom w:val="0"/>
      <w:divBdr>
        <w:top w:val="none" w:sz="0" w:space="0" w:color="auto"/>
        <w:left w:val="none" w:sz="0" w:space="0" w:color="auto"/>
        <w:bottom w:val="none" w:sz="0" w:space="0" w:color="auto"/>
        <w:right w:val="none" w:sz="0" w:space="0" w:color="auto"/>
      </w:divBdr>
    </w:div>
    <w:div w:id="782267878">
      <w:bodyDiv w:val="1"/>
      <w:marLeft w:val="0"/>
      <w:marRight w:val="0"/>
      <w:marTop w:val="0"/>
      <w:marBottom w:val="0"/>
      <w:divBdr>
        <w:top w:val="none" w:sz="0" w:space="0" w:color="auto"/>
        <w:left w:val="none" w:sz="0" w:space="0" w:color="auto"/>
        <w:bottom w:val="none" w:sz="0" w:space="0" w:color="auto"/>
        <w:right w:val="none" w:sz="0" w:space="0" w:color="auto"/>
      </w:divBdr>
    </w:div>
    <w:div w:id="886721165">
      <w:bodyDiv w:val="1"/>
      <w:marLeft w:val="0"/>
      <w:marRight w:val="0"/>
      <w:marTop w:val="0"/>
      <w:marBottom w:val="0"/>
      <w:divBdr>
        <w:top w:val="none" w:sz="0" w:space="0" w:color="auto"/>
        <w:left w:val="none" w:sz="0" w:space="0" w:color="auto"/>
        <w:bottom w:val="none" w:sz="0" w:space="0" w:color="auto"/>
        <w:right w:val="none" w:sz="0" w:space="0" w:color="auto"/>
      </w:divBdr>
    </w:div>
    <w:div w:id="897932747">
      <w:bodyDiv w:val="1"/>
      <w:marLeft w:val="0"/>
      <w:marRight w:val="0"/>
      <w:marTop w:val="0"/>
      <w:marBottom w:val="0"/>
      <w:divBdr>
        <w:top w:val="none" w:sz="0" w:space="0" w:color="auto"/>
        <w:left w:val="none" w:sz="0" w:space="0" w:color="auto"/>
        <w:bottom w:val="none" w:sz="0" w:space="0" w:color="auto"/>
        <w:right w:val="none" w:sz="0" w:space="0" w:color="auto"/>
      </w:divBdr>
    </w:div>
    <w:div w:id="1049913549">
      <w:bodyDiv w:val="1"/>
      <w:marLeft w:val="0"/>
      <w:marRight w:val="0"/>
      <w:marTop w:val="0"/>
      <w:marBottom w:val="0"/>
      <w:divBdr>
        <w:top w:val="none" w:sz="0" w:space="0" w:color="auto"/>
        <w:left w:val="none" w:sz="0" w:space="0" w:color="auto"/>
        <w:bottom w:val="none" w:sz="0" w:space="0" w:color="auto"/>
        <w:right w:val="none" w:sz="0" w:space="0" w:color="auto"/>
      </w:divBdr>
      <w:divsChild>
        <w:div w:id="1307587469">
          <w:marLeft w:val="360"/>
          <w:marRight w:val="0"/>
          <w:marTop w:val="200"/>
          <w:marBottom w:val="0"/>
          <w:divBdr>
            <w:top w:val="none" w:sz="0" w:space="0" w:color="auto"/>
            <w:left w:val="none" w:sz="0" w:space="0" w:color="auto"/>
            <w:bottom w:val="none" w:sz="0" w:space="0" w:color="auto"/>
            <w:right w:val="none" w:sz="0" w:space="0" w:color="auto"/>
          </w:divBdr>
        </w:div>
      </w:divsChild>
    </w:div>
    <w:div w:id="1435243817">
      <w:bodyDiv w:val="1"/>
      <w:marLeft w:val="0"/>
      <w:marRight w:val="0"/>
      <w:marTop w:val="0"/>
      <w:marBottom w:val="0"/>
      <w:divBdr>
        <w:top w:val="none" w:sz="0" w:space="0" w:color="auto"/>
        <w:left w:val="none" w:sz="0" w:space="0" w:color="auto"/>
        <w:bottom w:val="none" w:sz="0" w:space="0" w:color="auto"/>
        <w:right w:val="none" w:sz="0" w:space="0" w:color="auto"/>
      </w:divBdr>
    </w:div>
    <w:div w:id="1495298848">
      <w:bodyDiv w:val="1"/>
      <w:marLeft w:val="0"/>
      <w:marRight w:val="0"/>
      <w:marTop w:val="0"/>
      <w:marBottom w:val="0"/>
      <w:divBdr>
        <w:top w:val="none" w:sz="0" w:space="0" w:color="auto"/>
        <w:left w:val="none" w:sz="0" w:space="0" w:color="auto"/>
        <w:bottom w:val="none" w:sz="0" w:space="0" w:color="auto"/>
        <w:right w:val="none" w:sz="0" w:space="0" w:color="auto"/>
      </w:divBdr>
    </w:div>
    <w:div w:id="1525054977">
      <w:bodyDiv w:val="1"/>
      <w:marLeft w:val="0"/>
      <w:marRight w:val="0"/>
      <w:marTop w:val="0"/>
      <w:marBottom w:val="0"/>
      <w:divBdr>
        <w:top w:val="none" w:sz="0" w:space="0" w:color="auto"/>
        <w:left w:val="none" w:sz="0" w:space="0" w:color="auto"/>
        <w:bottom w:val="none" w:sz="0" w:space="0" w:color="auto"/>
        <w:right w:val="none" w:sz="0" w:space="0" w:color="auto"/>
      </w:divBdr>
    </w:div>
    <w:div w:id="1572276410">
      <w:bodyDiv w:val="1"/>
      <w:marLeft w:val="0"/>
      <w:marRight w:val="0"/>
      <w:marTop w:val="0"/>
      <w:marBottom w:val="0"/>
      <w:divBdr>
        <w:top w:val="none" w:sz="0" w:space="0" w:color="auto"/>
        <w:left w:val="none" w:sz="0" w:space="0" w:color="auto"/>
        <w:bottom w:val="none" w:sz="0" w:space="0" w:color="auto"/>
        <w:right w:val="none" w:sz="0" w:space="0" w:color="auto"/>
      </w:divBdr>
    </w:div>
    <w:div w:id="1615988262">
      <w:bodyDiv w:val="1"/>
      <w:marLeft w:val="0"/>
      <w:marRight w:val="0"/>
      <w:marTop w:val="0"/>
      <w:marBottom w:val="0"/>
      <w:divBdr>
        <w:top w:val="none" w:sz="0" w:space="0" w:color="auto"/>
        <w:left w:val="none" w:sz="0" w:space="0" w:color="auto"/>
        <w:bottom w:val="none" w:sz="0" w:space="0" w:color="auto"/>
        <w:right w:val="none" w:sz="0" w:space="0" w:color="auto"/>
      </w:divBdr>
    </w:div>
    <w:div w:id="1668705321">
      <w:bodyDiv w:val="1"/>
      <w:marLeft w:val="0"/>
      <w:marRight w:val="0"/>
      <w:marTop w:val="0"/>
      <w:marBottom w:val="0"/>
      <w:divBdr>
        <w:top w:val="none" w:sz="0" w:space="0" w:color="auto"/>
        <w:left w:val="none" w:sz="0" w:space="0" w:color="auto"/>
        <w:bottom w:val="none" w:sz="0" w:space="0" w:color="auto"/>
        <w:right w:val="none" w:sz="0" w:space="0" w:color="auto"/>
      </w:divBdr>
    </w:div>
    <w:div w:id="1762412603">
      <w:bodyDiv w:val="1"/>
      <w:marLeft w:val="0"/>
      <w:marRight w:val="0"/>
      <w:marTop w:val="0"/>
      <w:marBottom w:val="0"/>
      <w:divBdr>
        <w:top w:val="none" w:sz="0" w:space="0" w:color="auto"/>
        <w:left w:val="none" w:sz="0" w:space="0" w:color="auto"/>
        <w:bottom w:val="none" w:sz="0" w:space="0" w:color="auto"/>
        <w:right w:val="none" w:sz="0" w:space="0" w:color="auto"/>
      </w:divBdr>
    </w:div>
    <w:div w:id="1803303845">
      <w:bodyDiv w:val="1"/>
      <w:marLeft w:val="0"/>
      <w:marRight w:val="0"/>
      <w:marTop w:val="0"/>
      <w:marBottom w:val="0"/>
      <w:divBdr>
        <w:top w:val="none" w:sz="0" w:space="0" w:color="auto"/>
        <w:left w:val="none" w:sz="0" w:space="0" w:color="auto"/>
        <w:bottom w:val="none" w:sz="0" w:space="0" w:color="auto"/>
        <w:right w:val="none" w:sz="0" w:space="0" w:color="auto"/>
      </w:divBdr>
    </w:div>
    <w:div w:id="1820538340">
      <w:bodyDiv w:val="1"/>
      <w:marLeft w:val="0"/>
      <w:marRight w:val="0"/>
      <w:marTop w:val="0"/>
      <w:marBottom w:val="0"/>
      <w:divBdr>
        <w:top w:val="none" w:sz="0" w:space="0" w:color="auto"/>
        <w:left w:val="none" w:sz="0" w:space="0" w:color="auto"/>
        <w:bottom w:val="none" w:sz="0" w:space="0" w:color="auto"/>
        <w:right w:val="none" w:sz="0" w:space="0" w:color="auto"/>
      </w:divBdr>
    </w:div>
    <w:div w:id="1856649368">
      <w:bodyDiv w:val="1"/>
      <w:marLeft w:val="0"/>
      <w:marRight w:val="0"/>
      <w:marTop w:val="0"/>
      <w:marBottom w:val="0"/>
      <w:divBdr>
        <w:top w:val="none" w:sz="0" w:space="0" w:color="auto"/>
        <w:left w:val="none" w:sz="0" w:space="0" w:color="auto"/>
        <w:bottom w:val="none" w:sz="0" w:space="0" w:color="auto"/>
        <w:right w:val="none" w:sz="0" w:space="0" w:color="auto"/>
      </w:divBdr>
    </w:div>
    <w:div w:id="1893149828">
      <w:bodyDiv w:val="1"/>
      <w:marLeft w:val="0"/>
      <w:marRight w:val="0"/>
      <w:marTop w:val="0"/>
      <w:marBottom w:val="0"/>
      <w:divBdr>
        <w:top w:val="none" w:sz="0" w:space="0" w:color="auto"/>
        <w:left w:val="none" w:sz="0" w:space="0" w:color="auto"/>
        <w:bottom w:val="none" w:sz="0" w:space="0" w:color="auto"/>
        <w:right w:val="none" w:sz="0" w:space="0" w:color="auto"/>
      </w:divBdr>
    </w:div>
    <w:div w:id="2029326963">
      <w:bodyDiv w:val="1"/>
      <w:marLeft w:val="0"/>
      <w:marRight w:val="0"/>
      <w:marTop w:val="0"/>
      <w:marBottom w:val="0"/>
      <w:divBdr>
        <w:top w:val="none" w:sz="0" w:space="0" w:color="auto"/>
        <w:left w:val="none" w:sz="0" w:space="0" w:color="auto"/>
        <w:bottom w:val="none" w:sz="0" w:space="0" w:color="auto"/>
        <w:right w:val="none" w:sz="0" w:space="0" w:color="auto"/>
      </w:divBdr>
      <w:divsChild>
        <w:div w:id="147004833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Chronic_Kidney_Disease"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NFORMATIKA%202013\TA\TA1\Skripsi%20v0.1fz.dotm" TargetMode="Externa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Gra04</b:Tag>
    <b:SourceType>Book</b:SourceType>
    <b:Guid>{7ED16DB6-0DAD-4A5F-AB84-4BAEF973D2BB}</b:Guid>
    <b:Title>Microeconomics</b:Title>
    <b:Year>2004</b:Year>
    <b:City>Harlow</b:City>
    <b:Publisher>Pearson Education Limited</b:Publisher>
    <b:Edition>3rd</b:Edition>
    <b:Author>
      <b:Author>
        <b:NameList>
          <b:Person>
            <b:Last>Gravell</b:Last>
            <b:First>Hugh</b:First>
          </b:Person>
          <b:Person>
            <b:Last>Rees</b:Last>
            <b:First>Ray</b:First>
          </b:Person>
        </b:NameList>
      </b:Author>
    </b:Author>
    <b:RefOrder>1</b:RefOrder>
  </b:Source>
  <b:Source>
    <b:Tag>Sam05</b:Tag>
    <b:SourceType>Book</b:SourceType>
    <b:Guid>{5B3193DB-8917-4F47-B1AA-8233535EDFF1}</b:Guid>
    <b:Title>Economics</b:Title>
    <b:Year>2005</b:Year>
    <b:City>New York</b:City>
    <b:Publisher>Mc-Graw Hill</b:Publisher>
    <b:Author>
      <b:Author>
        <b:NameList>
          <b:Person>
            <b:Last>Samuelson</b:Last>
            <b:First>Paul A.</b:First>
          </b:Person>
          <b:Person>
            <b:Last>Nordhaus</b:Last>
            <b:First>William D.</b:First>
          </b:Person>
        </b:NameList>
      </b:Author>
    </b:Author>
    <b:Edition>18th</b:Edition>
    <b:RefOrder>2</b:RefOrder>
  </b:Source>
  <b:Source xmlns:b="http://schemas.openxmlformats.org/officeDocument/2006/bibliography" xmlns="http://schemas.openxmlformats.org/officeDocument/2006/bibliography">
    <b:Tag>samuelson</b:Tag>
    <b:RefOrder>3</b:RefOrder>
  </b:Source>
</b:Sources>
</file>

<file path=customXml/itemProps1.xml><?xml version="1.0" encoding="utf-8"?>
<ds:datastoreItem xmlns:ds="http://schemas.openxmlformats.org/officeDocument/2006/customXml" ds:itemID="{E0D50963-9469-4584-B57C-45B179FD9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Skripsi v0.1fz.dotm</Template>
  <TotalTime>17665</TotalTime>
  <Pages>40</Pages>
  <Words>13917</Words>
  <Characters>79330</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Ikhsan</dc:creator>
  <cp:keywords/>
  <dc:description/>
  <cp:lastModifiedBy>Ikhsan</cp:lastModifiedBy>
  <cp:revision>156</cp:revision>
  <cp:lastPrinted>2018-10-29T18:37:00Z</cp:lastPrinted>
  <dcterms:created xsi:type="dcterms:W3CDTF">2018-09-26T17:05:00Z</dcterms:created>
  <dcterms:modified xsi:type="dcterms:W3CDTF">2018-11-03T09:46:00Z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4aec0e52-5ba9-3966-928c-ac6f21caae7a</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